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5CB" w:rsidRPr="00A026EE" w:rsidRDefault="000E05CB" w:rsidP="003475D0">
      <w:pPr>
        <w:spacing w:before="240"/>
        <w:rPr>
          <w:rFonts w:cstheme="minorBidi"/>
          <w:b/>
        </w:rPr>
      </w:pPr>
    </w:p>
    <w:p w:rsidR="000E05CB" w:rsidRPr="00A026EE" w:rsidRDefault="000E05CB" w:rsidP="000E05CB">
      <w:pPr>
        <w:rPr>
          <w:rFonts w:cstheme="minorBidi"/>
        </w:rPr>
      </w:pPr>
    </w:p>
    <w:p w:rsidR="000E05CB" w:rsidRPr="00A026EE" w:rsidRDefault="000E05CB" w:rsidP="000E05CB">
      <w:pPr>
        <w:rPr>
          <w:rFonts w:cstheme="minorBidi"/>
        </w:rPr>
      </w:pPr>
    </w:p>
    <w:p w:rsidR="000E05CB" w:rsidRPr="00A026EE" w:rsidRDefault="000E05CB" w:rsidP="000E05CB">
      <w:pPr>
        <w:rPr>
          <w:rFonts w:cstheme="minorBidi"/>
        </w:rPr>
      </w:pPr>
    </w:p>
    <w:tbl>
      <w:tblPr>
        <w:tblW w:w="9900" w:type="dxa"/>
        <w:tblInd w:w="-162" w:type="dxa"/>
        <w:tblBorders>
          <w:top w:val="single" w:sz="4" w:space="0" w:color="3A5A65"/>
          <w:left w:val="single" w:sz="4" w:space="0" w:color="3A5A65"/>
          <w:bottom w:val="single" w:sz="4" w:space="0" w:color="6C9DBD"/>
          <w:right w:val="single" w:sz="4" w:space="0" w:color="3A5A65"/>
        </w:tblBorders>
        <w:shd w:val="clear" w:color="auto" w:fill="DCEDE5"/>
        <w:tblLook w:val="0000" w:firstRow="0" w:lastRow="0" w:firstColumn="0" w:lastColumn="0" w:noHBand="0" w:noVBand="0"/>
      </w:tblPr>
      <w:tblGrid>
        <w:gridCol w:w="9900"/>
      </w:tblGrid>
      <w:tr w:rsidR="000E05CB" w:rsidRPr="00A026EE" w:rsidTr="000E05CB">
        <w:trPr>
          <w:trHeight w:val="70"/>
        </w:trPr>
        <w:tc>
          <w:tcPr>
            <w:tcW w:w="9900" w:type="dxa"/>
            <w:tcBorders>
              <w:top w:val="single" w:sz="4" w:space="0" w:color="FFFFFF"/>
              <w:left w:val="single" w:sz="4" w:space="0" w:color="FFFFFF"/>
              <w:bottom w:val="single" w:sz="4" w:space="0" w:color="D8E5F2"/>
              <w:right w:val="single" w:sz="4" w:space="0" w:color="FFFFFF"/>
            </w:tcBorders>
            <w:shd w:val="clear" w:color="auto" w:fill="FFFFFF"/>
            <w:vAlign w:val="center"/>
          </w:tcPr>
          <w:p w:rsidR="000E05CB" w:rsidRPr="00A026EE" w:rsidRDefault="000E05CB" w:rsidP="000E05CB">
            <w:pPr>
              <w:pStyle w:val="covertitlelineNew"/>
              <w:rPr>
                <w:rFonts w:cstheme="minorBidi"/>
              </w:rPr>
            </w:pPr>
          </w:p>
        </w:tc>
      </w:tr>
      <w:tr w:rsidR="000E05CB" w:rsidRPr="00A026EE" w:rsidTr="000E05CB">
        <w:trPr>
          <w:trHeight w:val="2348"/>
        </w:trPr>
        <w:tc>
          <w:tcPr>
            <w:tcW w:w="9900" w:type="dxa"/>
            <w:tcBorders>
              <w:top w:val="single" w:sz="4" w:space="0" w:color="D8E5F2"/>
              <w:left w:val="single" w:sz="4" w:space="0" w:color="D8E5F2"/>
              <w:bottom w:val="single" w:sz="4" w:space="0" w:color="D8E5F2"/>
              <w:right w:val="single" w:sz="4" w:space="0" w:color="D8E5F2"/>
            </w:tcBorders>
            <w:shd w:val="clear" w:color="auto" w:fill="D8E5F2"/>
            <w:vAlign w:val="center"/>
          </w:tcPr>
          <w:p w:rsidR="000E05CB" w:rsidRPr="00A026EE" w:rsidRDefault="000E05CB" w:rsidP="000E05CB">
            <w:pPr>
              <w:pStyle w:val="CoverTitleNew"/>
              <w:jc w:val="center"/>
              <w:rPr>
                <w:rFonts w:cstheme="minorBidi"/>
              </w:rPr>
            </w:pPr>
            <w:r w:rsidRPr="00A026EE">
              <w:rPr>
                <w:rFonts w:cstheme="minorBidi"/>
                <w:sz w:val="36"/>
                <w:szCs w:val="36"/>
              </w:rPr>
              <w:t>ADDC Customer Care &amp;</w:t>
            </w:r>
            <w:r w:rsidR="000B7E95">
              <w:rPr>
                <w:rFonts w:cstheme="minorBidi"/>
                <w:sz w:val="36"/>
                <w:szCs w:val="36"/>
              </w:rPr>
              <w:t xml:space="preserve"> </w:t>
            </w:r>
            <w:r w:rsidRPr="00A026EE">
              <w:rPr>
                <w:rFonts w:cstheme="minorBidi"/>
                <w:sz w:val="36"/>
                <w:szCs w:val="36"/>
              </w:rPr>
              <w:t>Billing Application System Management Procedure</w:t>
            </w:r>
          </w:p>
          <w:p w:rsidR="000E05CB" w:rsidRPr="00A026EE" w:rsidRDefault="000E05CB" w:rsidP="000E05CB">
            <w:pPr>
              <w:pStyle w:val="VersionNo"/>
              <w:jc w:val="right"/>
              <w:rPr>
                <w:rFonts w:ascii="Verdana" w:hAnsi="Verdana" w:cstheme="minorBidi"/>
                <w:lang w:val="en-GB"/>
              </w:rPr>
            </w:pPr>
          </w:p>
          <w:p w:rsidR="000E05CB" w:rsidRPr="00A026EE" w:rsidRDefault="000E05CB" w:rsidP="000E05CB">
            <w:pPr>
              <w:pStyle w:val="VersionNo"/>
              <w:jc w:val="right"/>
              <w:rPr>
                <w:rFonts w:ascii="Verdana" w:hAnsi="Verdana" w:cstheme="minorBidi"/>
                <w:lang w:val="en-GB"/>
              </w:rPr>
            </w:pPr>
          </w:p>
          <w:p w:rsidR="000E05CB" w:rsidRPr="00A026EE" w:rsidRDefault="000E05CB" w:rsidP="000E05CB">
            <w:pPr>
              <w:pStyle w:val="VersionNo"/>
              <w:jc w:val="right"/>
              <w:rPr>
                <w:rFonts w:ascii="Verdana" w:hAnsi="Verdana" w:cstheme="minorBidi"/>
                <w:lang w:val="en-GB"/>
              </w:rPr>
            </w:pPr>
          </w:p>
          <w:p w:rsidR="000E05CB" w:rsidRPr="00A026EE" w:rsidRDefault="000E05CB" w:rsidP="000E05CB">
            <w:pPr>
              <w:pStyle w:val="CoverTitleNew"/>
              <w:jc w:val="right"/>
              <w:rPr>
                <w:rFonts w:cstheme="minorBidi"/>
                <w:sz w:val="24"/>
                <w:szCs w:val="24"/>
              </w:rPr>
            </w:pPr>
            <w:r w:rsidRPr="00A026EE">
              <w:rPr>
                <w:rFonts w:cstheme="minorBidi"/>
                <w:sz w:val="18"/>
                <w:szCs w:val="18"/>
              </w:rPr>
              <w:t>Version 1.0</w:t>
            </w:r>
          </w:p>
        </w:tc>
      </w:tr>
    </w:tbl>
    <w:p w:rsidR="000E05CB" w:rsidRPr="00A026EE" w:rsidRDefault="000E05CB" w:rsidP="000E05CB">
      <w:pPr>
        <w:spacing w:before="240"/>
        <w:rPr>
          <w:rFonts w:cstheme="minorBidi"/>
          <w:b/>
        </w:rPr>
      </w:pPr>
    </w:p>
    <w:p w:rsidR="000E05CB" w:rsidRPr="00A026EE" w:rsidRDefault="000E05CB" w:rsidP="000E05CB">
      <w:pPr>
        <w:rPr>
          <w:rFonts w:cstheme="minorBidi"/>
        </w:rPr>
      </w:pPr>
    </w:p>
    <w:p w:rsidR="000E05CB" w:rsidRPr="00A026EE" w:rsidRDefault="000E05CB" w:rsidP="000E05CB">
      <w:pPr>
        <w:rPr>
          <w:rFonts w:cstheme="minorBidi"/>
        </w:rPr>
      </w:pPr>
    </w:p>
    <w:p w:rsidR="000E05CB" w:rsidRPr="00A026EE" w:rsidRDefault="000E05CB" w:rsidP="000E05CB">
      <w:pPr>
        <w:spacing w:before="240"/>
        <w:rPr>
          <w:rFonts w:cstheme="minorBidi"/>
        </w:rPr>
      </w:pPr>
      <w:r w:rsidRPr="00A026EE">
        <w:rPr>
          <w:rFonts w:cstheme="minorBidi"/>
        </w:rPr>
        <w:br w:type="page"/>
      </w:r>
    </w:p>
    <w:p w:rsidR="000E05CB" w:rsidRPr="00A026EE" w:rsidRDefault="000E05CB" w:rsidP="000E05CB">
      <w:pPr>
        <w:rPr>
          <w:rFonts w:cstheme="minorBidi"/>
          <w:color w:val="FF0000"/>
        </w:rPr>
      </w:pPr>
    </w:p>
    <w:p w:rsidR="000E05CB" w:rsidRPr="00A026EE" w:rsidRDefault="000E05CB" w:rsidP="000E05CB">
      <w:pPr>
        <w:pStyle w:val="DocControlPageHeading"/>
        <w:rPr>
          <w:rFonts w:cstheme="minorBidi"/>
        </w:rPr>
      </w:pPr>
      <w:bookmarkStart w:id="0" w:name="_Toc377390849"/>
      <w:bookmarkStart w:id="1" w:name="_Toc378515067"/>
      <w:bookmarkStart w:id="2" w:name="_Toc379972025"/>
      <w:r w:rsidRPr="00A026EE">
        <w:rPr>
          <w:rFonts w:cstheme="minorBidi"/>
        </w:rPr>
        <w:t>Document Control</w:t>
      </w:r>
      <w:bookmarkEnd w:id="0"/>
      <w:bookmarkEnd w:id="1"/>
      <w:bookmarkEnd w:id="2"/>
    </w:p>
    <w:tbl>
      <w:tblPr>
        <w:tblW w:w="865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6" w:type="dxa"/>
          <w:right w:w="56" w:type="dxa"/>
        </w:tblCellMar>
        <w:tblLook w:val="0000" w:firstRow="0" w:lastRow="0" w:firstColumn="0" w:lastColumn="0" w:noHBand="0" w:noVBand="0"/>
      </w:tblPr>
      <w:tblGrid>
        <w:gridCol w:w="1814"/>
        <w:gridCol w:w="6840"/>
      </w:tblGrid>
      <w:tr w:rsidR="000E05CB" w:rsidRPr="00A026EE" w:rsidTr="000E05CB">
        <w:tc>
          <w:tcPr>
            <w:tcW w:w="1814" w:type="dxa"/>
            <w:shd w:val="pct5" w:color="auto" w:fill="FFFFFF"/>
          </w:tcPr>
          <w:p w:rsidR="000E05CB" w:rsidRPr="00A026EE" w:rsidRDefault="000E05CB" w:rsidP="000E05CB">
            <w:pPr>
              <w:spacing w:before="40" w:after="40"/>
              <w:rPr>
                <w:rFonts w:cstheme="minorBidi"/>
              </w:rPr>
            </w:pPr>
            <w:r w:rsidRPr="00A026EE">
              <w:rPr>
                <w:rFonts w:cstheme="minorBidi"/>
              </w:rPr>
              <w:t>Title:</w:t>
            </w:r>
          </w:p>
        </w:tc>
        <w:tc>
          <w:tcPr>
            <w:tcW w:w="6840" w:type="dxa"/>
          </w:tcPr>
          <w:p w:rsidR="000E05CB" w:rsidRPr="00A026EE" w:rsidRDefault="000E05CB" w:rsidP="000E05CB">
            <w:pPr>
              <w:spacing w:before="40" w:after="40"/>
              <w:rPr>
                <w:rFonts w:cstheme="minorBidi"/>
              </w:rPr>
            </w:pPr>
            <w:r w:rsidRPr="00A026EE">
              <w:rPr>
                <w:rFonts w:cstheme="minorBidi"/>
              </w:rPr>
              <w:t>ADDC Customer Care &amp;Billing Application System Management Procedure</w:t>
            </w:r>
          </w:p>
        </w:tc>
      </w:tr>
      <w:tr w:rsidR="000E05CB" w:rsidRPr="00A026EE" w:rsidTr="000E05CB">
        <w:tc>
          <w:tcPr>
            <w:tcW w:w="1814" w:type="dxa"/>
            <w:shd w:val="pct5" w:color="auto" w:fill="FFFFFF"/>
          </w:tcPr>
          <w:p w:rsidR="000E05CB" w:rsidRPr="00A026EE" w:rsidRDefault="000E05CB" w:rsidP="000E05CB">
            <w:pPr>
              <w:spacing w:before="40" w:after="40"/>
              <w:rPr>
                <w:rFonts w:cstheme="minorBidi"/>
              </w:rPr>
            </w:pPr>
            <w:r w:rsidRPr="00A026EE">
              <w:rPr>
                <w:rFonts w:cstheme="minorBidi"/>
              </w:rPr>
              <w:t>Client:</w:t>
            </w:r>
          </w:p>
        </w:tc>
        <w:tc>
          <w:tcPr>
            <w:tcW w:w="6840" w:type="dxa"/>
          </w:tcPr>
          <w:p w:rsidR="000E05CB" w:rsidRPr="00A026EE" w:rsidRDefault="000E05CB" w:rsidP="000E05CB">
            <w:pPr>
              <w:spacing w:before="40" w:after="40"/>
              <w:rPr>
                <w:rFonts w:cstheme="minorBidi"/>
              </w:rPr>
            </w:pPr>
            <w:r w:rsidRPr="00A026EE">
              <w:rPr>
                <w:rFonts w:cstheme="minorBidi"/>
              </w:rPr>
              <w:t>ADDC</w:t>
            </w:r>
          </w:p>
        </w:tc>
      </w:tr>
      <w:tr w:rsidR="000E05CB" w:rsidRPr="00A026EE" w:rsidTr="000E05CB">
        <w:tc>
          <w:tcPr>
            <w:tcW w:w="1814" w:type="dxa"/>
            <w:shd w:val="pct5" w:color="auto" w:fill="FFFFFF"/>
          </w:tcPr>
          <w:p w:rsidR="000E05CB" w:rsidRPr="00A026EE" w:rsidRDefault="000E05CB" w:rsidP="000E05CB">
            <w:pPr>
              <w:spacing w:before="40" w:after="40"/>
              <w:rPr>
                <w:rFonts w:cstheme="minorBidi"/>
              </w:rPr>
            </w:pPr>
            <w:r w:rsidRPr="00A026EE">
              <w:rPr>
                <w:rFonts w:cstheme="minorBidi"/>
              </w:rPr>
              <w:t>Version:</w:t>
            </w:r>
          </w:p>
        </w:tc>
        <w:tc>
          <w:tcPr>
            <w:tcW w:w="6840" w:type="dxa"/>
          </w:tcPr>
          <w:p w:rsidR="000E05CB" w:rsidRPr="00A026EE" w:rsidRDefault="000E05CB" w:rsidP="000E05CB">
            <w:pPr>
              <w:spacing w:before="40" w:after="40"/>
              <w:rPr>
                <w:rFonts w:cstheme="minorBidi"/>
              </w:rPr>
            </w:pPr>
            <w:r w:rsidRPr="00A026EE">
              <w:rPr>
                <w:rFonts w:cstheme="minorBidi"/>
              </w:rPr>
              <w:t>V 1.0</w:t>
            </w:r>
          </w:p>
        </w:tc>
      </w:tr>
      <w:tr w:rsidR="000E05CB" w:rsidRPr="00A026EE" w:rsidTr="000E05CB">
        <w:tc>
          <w:tcPr>
            <w:tcW w:w="1814" w:type="dxa"/>
            <w:shd w:val="pct5" w:color="auto" w:fill="FFFFFF"/>
          </w:tcPr>
          <w:p w:rsidR="000E05CB" w:rsidRPr="00A026EE" w:rsidRDefault="000E05CB" w:rsidP="000E05CB">
            <w:pPr>
              <w:spacing w:before="40" w:after="40"/>
              <w:rPr>
                <w:rFonts w:cstheme="minorBidi"/>
              </w:rPr>
            </w:pPr>
            <w:r w:rsidRPr="00A026EE">
              <w:rPr>
                <w:rFonts w:cstheme="minorBidi"/>
              </w:rPr>
              <w:t>Release Date:</w:t>
            </w:r>
          </w:p>
        </w:tc>
        <w:tc>
          <w:tcPr>
            <w:tcW w:w="6840" w:type="dxa"/>
          </w:tcPr>
          <w:p w:rsidR="000E05CB" w:rsidRPr="00A026EE" w:rsidRDefault="000E05CB" w:rsidP="000E05CB">
            <w:pPr>
              <w:spacing w:before="40" w:after="40"/>
              <w:rPr>
                <w:rFonts w:cstheme="minorBidi"/>
                <w:highlight w:val="yellow"/>
              </w:rPr>
            </w:pPr>
            <w:r w:rsidRPr="00A026EE">
              <w:rPr>
                <w:rFonts w:cstheme="minorBidi"/>
              </w:rPr>
              <w:t>Jan 26</w:t>
            </w:r>
            <w:r w:rsidRPr="00A026EE">
              <w:rPr>
                <w:rFonts w:cstheme="minorBidi"/>
                <w:vertAlign w:val="superscript"/>
              </w:rPr>
              <w:t>th</w:t>
            </w:r>
            <w:r w:rsidRPr="00A026EE">
              <w:rPr>
                <w:rFonts w:cstheme="minorBidi"/>
              </w:rPr>
              <w:t>, 2013</w:t>
            </w:r>
          </w:p>
        </w:tc>
      </w:tr>
      <w:tr w:rsidR="000E05CB" w:rsidRPr="00A026EE" w:rsidTr="000E05CB">
        <w:tc>
          <w:tcPr>
            <w:tcW w:w="1814" w:type="dxa"/>
            <w:shd w:val="pct5" w:color="auto" w:fill="FFFFFF"/>
          </w:tcPr>
          <w:p w:rsidR="000E05CB" w:rsidRPr="00A026EE" w:rsidRDefault="000E05CB" w:rsidP="000E05CB">
            <w:pPr>
              <w:spacing w:before="40" w:after="40"/>
              <w:rPr>
                <w:rFonts w:cstheme="minorBidi"/>
              </w:rPr>
            </w:pPr>
            <w:r w:rsidRPr="00A026EE">
              <w:rPr>
                <w:rFonts w:cstheme="minorBidi"/>
              </w:rPr>
              <w:t>Author:</w:t>
            </w:r>
          </w:p>
        </w:tc>
        <w:tc>
          <w:tcPr>
            <w:tcW w:w="6840" w:type="dxa"/>
          </w:tcPr>
          <w:p w:rsidR="000E05CB" w:rsidRPr="00A026EE" w:rsidRDefault="000E05CB" w:rsidP="000E05CB">
            <w:pPr>
              <w:spacing w:before="40" w:after="40"/>
              <w:rPr>
                <w:rFonts w:cstheme="minorBidi"/>
              </w:rPr>
            </w:pPr>
            <w:r w:rsidRPr="00A026EE">
              <w:rPr>
                <w:rFonts w:cstheme="minorBidi"/>
              </w:rPr>
              <w:t xml:space="preserve">Muhammad Ahmad Hussain </w:t>
            </w:r>
          </w:p>
        </w:tc>
      </w:tr>
      <w:tr w:rsidR="000E05CB" w:rsidRPr="00A026EE" w:rsidTr="000E05CB">
        <w:trPr>
          <w:trHeight w:val="336"/>
        </w:trPr>
        <w:tc>
          <w:tcPr>
            <w:tcW w:w="1814" w:type="dxa"/>
            <w:shd w:val="pct5" w:color="auto" w:fill="FFFFFF"/>
          </w:tcPr>
          <w:p w:rsidR="000E05CB" w:rsidRPr="00A026EE" w:rsidRDefault="000E05CB" w:rsidP="000E05CB">
            <w:pPr>
              <w:spacing w:before="40" w:after="40"/>
              <w:rPr>
                <w:rFonts w:cstheme="minorBidi"/>
              </w:rPr>
            </w:pPr>
            <w:r w:rsidRPr="00A026EE">
              <w:rPr>
                <w:rFonts w:cstheme="minorBidi"/>
              </w:rPr>
              <w:t>Security Class:</w:t>
            </w:r>
          </w:p>
        </w:tc>
        <w:tc>
          <w:tcPr>
            <w:tcW w:w="6840" w:type="dxa"/>
          </w:tcPr>
          <w:p w:rsidR="000E05CB" w:rsidRPr="00A026EE" w:rsidRDefault="000E05CB" w:rsidP="000E05CB">
            <w:pPr>
              <w:spacing w:before="40" w:after="40"/>
              <w:rPr>
                <w:rFonts w:cstheme="minorBidi"/>
                <w:vanish/>
              </w:rPr>
            </w:pPr>
            <w:r w:rsidRPr="00A026EE">
              <w:rPr>
                <w:rFonts w:cstheme="minorBidi"/>
              </w:rPr>
              <w:t>Medium</w:t>
            </w:r>
            <w:r w:rsidRPr="00A026EE">
              <w:rPr>
                <w:rFonts w:cstheme="minorBidi"/>
                <w:vanish/>
              </w:rPr>
              <w:t xml:space="preserve">Medium </w:t>
            </w:r>
          </w:p>
        </w:tc>
      </w:tr>
      <w:tr w:rsidR="000E05CB" w:rsidRPr="00A026EE" w:rsidTr="000E05CB">
        <w:tc>
          <w:tcPr>
            <w:tcW w:w="1814" w:type="dxa"/>
            <w:shd w:val="pct5" w:color="auto" w:fill="FFFFFF"/>
          </w:tcPr>
          <w:p w:rsidR="000E05CB" w:rsidRPr="00A026EE" w:rsidRDefault="000E05CB" w:rsidP="000E05CB">
            <w:pPr>
              <w:spacing w:before="40" w:after="40"/>
              <w:rPr>
                <w:rFonts w:cstheme="minorBidi"/>
              </w:rPr>
            </w:pPr>
            <w:r w:rsidRPr="00A026EE">
              <w:rPr>
                <w:rFonts w:cstheme="minorBidi"/>
              </w:rPr>
              <w:t>Distribution:</w:t>
            </w:r>
          </w:p>
        </w:tc>
        <w:tc>
          <w:tcPr>
            <w:tcW w:w="6840" w:type="dxa"/>
          </w:tcPr>
          <w:p w:rsidR="000E05CB" w:rsidRPr="00A026EE" w:rsidRDefault="000E05CB" w:rsidP="000E05CB">
            <w:pPr>
              <w:spacing w:before="40" w:after="40"/>
              <w:rPr>
                <w:rFonts w:cstheme="minorBidi"/>
              </w:rPr>
            </w:pPr>
            <w:r w:rsidRPr="00A026EE">
              <w:rPr>
                <w:rFonts w:cstheme="minorBidi"/>
                <w:b/>
                <w:bCs/>
              </w:rPr>
              <w:t>Injazat</w:t>
            </w:r>
            <w:r w:rsidRPr="00A026EE">
              <w:rPr>
                <w:rFonts w:cstheme="minorBidi"/>
              </w:rPr>
              <w:t>:  DBA and CC&amp;B support teams in ADDC, Account Operational Manager Applications Delivery Manager, Service Assurance Manager, and ADDC Account Manager.</w:t>
            </w:r>
          </w:p>
          <w:p w:rsidR="000E05CB" w:rsidRPr="00A026EE" w:rsidRDefault="000E05CB" w:rsidP="000E05CB">
            <w:pPr>
              <w:spacing w:before="40" w:after="40"/>
              <w:rPr>
                <w:rFonts w:cstheme="minorBidi"/>
              </w:rPr>
            </w:pPr>
          </w:p>
          <w:p w:rsidR="000E05CB" w:rsidRPr="00A026EE" w:rsidRDefault="000E05CB" w:rsidP="000E05CB">
            <w:pPr>
              <w:spacing w:before="40" w:after="40"/>
              <w:rPr>
                <w:rFonts w:cstheme="minorBidi"/>
              </w:rPr>
            </w:pPr>
            <w:r w:rsidRPr="00A026EE">
              <w:rPr>
                <w:rFonts w:cstheme="minorBidi"/>
                <w:b/>
                <w:bCs/>
              </w:rPr>
              <w:t>ADDC</w:t>
            </w:r>
            <w:r w:rsidRPr="00A026EE">
              <w:rPr>
                <w:rFonts w:cstheme="minorBidi"/>
              </w:rPr>
              <w:t>: Customer Solutions Support Section Head.</w:t>
            </w:r>
          </w:p>
        </w:tc>
      </w:tr>
      <w:tr w:rsidR="000E05CB" w:rsidRPr="00A026EE" w:rsidTr="000E05CB">
        <w:tc>
          <w:tcPr>
            <w:tcW w:w="1814" w:type="dxa"/>
            <w:tcBorders>
              <w:top w:val="single" w:sz="4" w:space="0" w:color="C0C0C0"/>
              <w:left w:val="single" w:sz="4" w:space="0" w:color="C0C0C0"/>
              <w:bottom w:val="single" w:sz="4" w:space="0" w:color="C0C0C0"/>
              <w:right w:val="single" w:sz="4" w:space="0" w:color="C0C0C0"/>
            </w:tcBorders>
            <w:shd w:val="pct5" w:color="auto" w:fill="FFFFFF"/>
          </w:tcPr>
          <w:p w:rsidR="000E05CB" w:rsidRPr="00A026EE" w:rsidRDefault="000E05CB" w:rsidP="000E05CB">
            <w:pPr>
              <w:spacing w:before="40" w:after="40"/>
              <w:rPr>
                <w:rFonts w:cstheme="minorBidi"/>
              </w:rPr>
            </w:pPr>
            <w:r w:rsidRPr="00A026EE">
              <w:rPr>
                <w:rFonts w:cstheme="minorBidi"/>
              </w:rPr>
              <w:t>Disclaimer:</w:t>
            </w:r>
          </w:p>
        </w:tc>
        <w:tc>
          <w:tcPr>
            <w:tcW w:w="6840" w:type="dxa"/>
            <w:tcBorders>
              <w:top w:val="single" w:sz="4" w:space="0" w:color="C0C0C0"/>
              <w:left w:val="single" w:sz="4" w:space="0" w:color="C0C0C0"/>
              <w:bottom w:val="single" w:sz="4" w:space="0" w:color="C0C0C0"/>
              <w:right w:val="single" w:sz="4" w:space="0" w:color="C0C0C0"/>
            </w:tcBorders>
          </w:tcPr>
          <w:p w:rsidR="000E05CB" w:rsidRPr="00A026EE" w:rsidRDefault="000E05CB" w:rsidP="000E05CB">
            <w:pPr>
              <w:rPr>
                <w:rFonts w:cstheme="minorBidi"/>
              </w:rPr>
            </w:pPr>
            <w:r w:rsidRPr="00A026EE">
              <w:rPr>
                <w:rFonts w:cstheme="minorBidi"/>
              </w:rPr>
              <w:t>This document is uncontrolled when printed.</w:t>
            </w:r>
          </w:p>
        </w:tc>
      </w:tr>
    </w:tbl>
    <w:p w:rsidR="000E05CB" w:rsidRPr="00A026EE" w:rsidRDefault="000E05CB" w:rsidP="000E05CB">
      <w:pPr>
        <w:rPr>
          <w:rFonts w:cstheme="minorBidi"/>
        </w:rPr>
      </w:pPr>
    </w:p>
    <w:p w:rsidR="000E05CB" w:rsidRPr="00A026EE" w:rsidRDefault="000E05CB" w:rsidP="000E05CB">
      <w:pPr>
        <w:pStyle w:val="DocControlPageHeading"/>
        <w:rPr>
          <w:rFonts w:cstheme="minorBidi"/>
        </w:rPr>
      </w:pPr>
      <w:bookmarkStart w:id="3" w:name="_Toc378515068"/>
      <w:bookmarkStart w:id="4" w:name="_Toc377390850"/>
      <w:bookmarkStart w:id="5" w:name="_Toc379972026"/>
      <w:r w:rsidRPr="00A026EE">
        <w:rPr>
          <w:rFonts w:cstheme="minorBidi"/>
        </w:rPr>
        <w:t>Release History</w:t>
      </w:r>
      <w:bookmarkEnd w:id="3"/>
      <w:bookmarkEnd w:id="4"/>
      <w:bookmarkEnd w:id="5"/>
      <w:r w:rsidRPr="00A026EE">
        <w:rPr>
          <w:rFonts w:cstheme="minorBidi"/>
        </w:rPr>
        <w:tab/>
      </w:r>
    </w:p>
    <w:tbl>
      <w:tblPr>
        <w:tblStyle w:val="TableGrid1"/>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000" w:firstRow="0" w:lastRow="0" w:firstColumn="0" w:lastColumn="0" w:noHBand="0" w:noVBand="0"/>
      </w:tblPr>
      <w:tblGrid>
        <w:gridCol w:w="1818"/>
        <w:gridCol w:w="1890"/>
        <w:gridCol w:w="4950"/>
      </w:tblGrid>
      <w:tr w:rsidR="000E05CB" w:rsidRPr="00A026EE" w:rsidTr="000E05CB">
        <w:tc>
          <w:tcPr>
            <w:tcW w:w="1818" w:type="dxa"/>
            <w:shd w:val="clear" w:color="auto" w:fill="F2F2F2" w:themeFill="background1" w:themeFillShade="F2"/>
          </w:tcPr>
          <w:p w:rsidR="000E05CB" w:rsidRPr="00A026EE" w:rsidRDefault="000E05CB" w:rsidP="000E05CB">
            <w:pPr>
              <w:spacing w:before="40" w:after="40"/>
              <w:rPr>
                <w:rFonts w:cstheme="minorBidi"/>
              </w:rPr>
            </w:pPr>
            <w:r w:rsidRPr="00A026EE">
              <w:rPr>
                <w:rFonts w:cstheme="minorBidi"/>
              </w:rPr>
              <w:t>Version</w:t>
            </w:r>
          </w:p>
        </w:tc>
        <w:tc>
          <w:tcPr>
            <w:tcW w:w="1890" w:type="dxa"/>
            <w:shd w:val="clear" w:color="auto" w:fill="F2F2F2" w:themeFill="background1" w:themeFillShade="F2"/>
          </w:tcPr>
          <w:p w:rsidR="000E05CB" w:rsidRPr="00A026EE" w:rsidRDefault="000E05CB" w:rsidP="000E05CB">
            <w:pPr>
              <w:spacing w:before="40" w:after="40"/>
              <w:rPr>
                <w:rFonts w:cstheme="minorBidi"/>
              </w:rPr>
            </w:pPr>
            <w:r w:rsidRPr="00A026EE">
              <w:rPr>
                <w:rFonts w:cstheme="minorBidi"/>
              </w:rPr>
              <w:t>Release Date</w:t>
            </w:r>
          </w:p>
        </w:tc>
        <w:tc>
          <w:tcPr>
            <w:tcW w:w="4950" w:type="dxa"/>
            <w:shd w:val="clear" w:color="auto" w:fill="F2F2F2" w:themeFill="background1" w:themeFillShade="F2"/>
          </w:tcPr>
          <w:p w:rsidR="000E05CB" w:rsidRPr="00A026EE" w:rsidRDefault="000E05CB" w:rsidP="000E05CB">
            <w:pPr>
              <w:spacing w:before="40" w:after="40"/>
              <w:rPr>
                <w:rFonts w:cstheme="minorBidi"/>
              </w:rPr>
            </w:pPr>
            <w:r w:rsidRPr="00A026EE">
              <w:rPr>
                <w:rFonts w:cstheme="minorBidi"/>
              </w:rPr>
              <w:t>Approved by</w:t>
            </w:r>
          </w:p>
        </w:tc>
      </w:tr>
      <w:tr w:rsidR="000E05CB" w:rsidRPr="00A026EE" w:rsidTr="000E05CB">
        <w:tc>
          <w:tcPr>
            <w:tcW w:w="1818" w:type="dxa"/>
          </w:tcPr>
          <w:p w:rsidR="000E05CB" w:rsidRPr="00A026EE" w:rsidRDefault="000E05CB" w:rsidP="000E05CB">
            <w:pPr>
              <w:spacing w:before="40" w:after="40"/>
              <w:rPr>
                <w:rFonts w:cstheme="minorBidi"/>
              </w:rPr>
            </w:pPr>
            <w:r w:rsidRPr="00A026EE">
              <w:rPr>
                <w:rFonts w:cstheme="minorBidi"/>
              </w:rPr>
              <w:t>1.0</w:t>
            </w:r>
          </w:p>
        </w:tc>
        <w:tc>
          <w:tcPr>
            <w:tcW w:w="1890" w:type="dxa"/>
          </w:tcPr>
          <w:p w:rsidR="000E05CB" w:rsidRPr="00A026EE" w:rsidRDefault="000E05CB" w:rsidP="000E05CB">
            <w:pPr>
              <w:spacing w:before="40" w:after="40"/>
              <w:rPr>
                <w:rFonts w:cstheme="minorBidi"/>
              </w:rPr>
            </w:pPr>
          </w:p>
        </w:tc>
        <w:tc>
          <w:tcPr>
            <w:tcW w:w="4950" w:type="dxa"/>
          </w:tcPr>
          <w:p w:rsidR="000E05CB" w:rsidRPr="00A026EE" w:rsidRDefault="000E05CB" w:rsidP="000E05CB">
            <w:pPr>
              <w:spacing w:before="40" w:after="40"/>
              <w:rPr>
                <w:rFonts w:cstheme="minorBidi"/>
              </w:rPr>
            </w:pPr>
          </w:p>
        </w:tc>
      </w:tr>
    </w:tbl>
    <w:p w:rsidR="000E05CB" w:rsidRPr="00A026EE" w:rsidRDefault="000E05CB" w:rsidP="000E05CB">
      <w:pPr>
        <w:pStyle w:val="DocControlPageHeading"/>
        <w:rPr>
          <w:rFonts w:cstheme="minorBidi"/>
        </w:rPr>
      </w:pPr>
      <w:r w:rsidRPr="00A026EE">
        <w:rPr>
          <w:rFonts w:cstheme="minorBidi"/>
        </w:rPr>
        <w:tab/>
      </w:r>
    </w:p>
    <w:p w:rsidR="000E05CB" w:rsidRPr="00A026EE" w:rsidRDefault="000E05CB" w:rsidP="000E05CB">
      <w:pPr>
        <w:tabs>
          <w:tab w:val="left" w:pos="4335"/>
        </w:tabs>
        <w:rPr>
          <w:rFonts w:cstheme="minorBidi"/>
        </w:rPr>
      </w:pPr>
      <w:r w:rsidRPr="00A026EE">
        <w:rPr>
          <w:rFonts w:cstheme="minorBidi"/>
        </w:rPr>
        <w:tab/>
      </w:r>
    </w:p>
    <w:p w:rsidR="000E05CB" w:rsidRPr="00A026EE" w:rsidRDefault="000E05CB" w:rsidP="000E05CB">
      <w:pPr>
        <w:spacing w:before="240"/>
        <w:ind w:firstLine="720"/>
        <w:rPr>
          <w:rFonts w:cstheme="minorBidi"/>
        </w:rPr>
      </w:pPr>
    </w:p>
    <w:p w:rsidR="00932527" w:rsidRPr="00A026EE" w:rsidRDefault="00932527" w:rsidP="002933EF">
      <w:pPr>
        <w:spacing w:before="240"/>
        <w:rPr>
          <w:rFonts w:cstheme="minorBidi"/>
        </w:rPr>
      </w:pPr>
    </w:p>
    <w:p w:rsidR="00A564CE" w:rsidRPr="00A026EE" w:rsidRDefault="0002351A" w:rsidP="00A35ECB">
      <w:pPr>
        <w:pStyle w:val="EBEI"/>
        <w:framePr w:wrap="around"/>
        <w:rPr>
          <w:rFonts w:cstheme="minorBidi"/>
        </w:rPr>
        <w:sectPr w:rsidR="00A564CE" w:rsidRPr="00A026EE" w:rsidSect="00456B70">
          <w:footerReference w:type="even" r:id="rId9"/>
          <w:footerReference w:type="default" r:id="rId10"/>
          <w:headerReference w:type="first" r:id="rId11"/>
          <w:pgSz w:w="11899" w:h="16838" w:code="1"/>
          <w:pgMar w:top="4320" w:right="720" w:bottom="1080" w:left="1440" w:header="720" w:footer="720" w:gutter="0"/>
          <w:pgNumType w:start="1"/>
          <w:cols w:space="720"/>
          <w:titlePg/>
        </w:sectPr>
      </w:pPr>
      <w:r w:rsidRPr="00A026EE">
        <w:rPr>
          <w:rFonts w:cstheme="minorBidi"/>
          <w:noProof/>
          <w:lang w:val="en-US"/>
        </w:rPr>
        <mc:AlternateContent>
          <mc:Choice Requires="wps">
            <w:drawing>
              <wp:anchor distT="0" distB="0" distL="114300" distR="114300" simplePos="0" relativeHeight="251655680" behindDoc="0" locked="0" layoutInCell="1" allowOverlap="1" wp14:anchorId="7EDAB526" wp14:editId="27647628">
                <wp:simplePos x="0" y="0"/>
                <wp:positionH relativeFrom="column">
                  <wp:posOffset>4280535</wp:posOffset>
                </wp:positionH>
                <wp:positionV relativeFrom="paragraph">
                  <wp:posOffset>8104505</wp:posOffset>
                </wp:positionV>
                <wp:extent cx="1388745" cy="228600"/>
                <wp:effectExtent l="0" t="0" r="1905" b="0"/>
                <wp:wrapNone/>
                <wp:docPr id="19"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745" cy="2286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7DE" w:rsidRPr="00B51EAC" w:rsidRDefault="003067DE" w:rsidP="00A564CE">
                            <w:pPr>
                              <w:widowControl w:val="0"/>
                              <w:autoSpaceDE w:val="0"/>
                              <w:autoSpaceDN w:val="0"/>
                              <w:adjustRightInd w:val="0"/>
                              <w:jc w:val="right"/>
                              <w:rPr>
                                <w:rFonts w:ascii="Trebuchet MS" w:hAnsi="Trebuchet MS"/>
                                <w:color w:val="B1CBE5"/>
                                <w:sz w:val="18"/>
                              </w:rPr>
                            </w:pPr>
                            <w:r w:rsidRPr="00B51EAC">
                              <w:rPr>
                                <w:rFonts w:ascii="Trebuchet MS" w:hAnsi="Trebuchet MS"/>
                                <w:b/>
                                <w:color w:val="B1CBE5"/>
                                <w:sz w:val="18"/>
                              </w:rPr>
                              <w:t>EDS INTERNAL DOCUMENT</w:t>
                            </w:r>
                          </w:p>
                        </w:txbxContent>
                      </wps:txbx>
                      <wps:bodyPr rot="0" vert="horz" wrap="non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026" style="position:absolute;left:0;text-align:left;margin-left:337.05pt;margin-top:638.15pt;width:109.35pt;height:18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" filled="f" fillcolor="#bbe0e3" stroked="f">
                <v:textbox inset="0,0,0,0">
                  <w:txbxContent>
                    <w:p w:rsidR="006C4618" w:rsidRPr="00B51EAC" w:rsidRDefault="006C4618" w:rsidP="00A564CE">
                      <w:pPr>
                        <w:widowControl w:val="0"/>
                        <w:autoSpaceDE w:val="0"/>
                        <w:autoSpaceDN w:val="0"/>
                        <w:adjustRightInd w:val="0"/>
                        <w:jc w:val="right"/>
                        <w:rPr>
                          <w:rFonts w:ascii="Trebuchet MS" w:hAnsi="Trebuchet MS"/>
                          <w:color w:val="B1CBE5"/>
                          <w:sz w:val="18"/>
                        </w:rPr>
                      </w:pPr>
                      <w:r w:rsidRPr="00B51EAC">
                        <w:rPr>
                          <w:rFonts w:ascii="Trebuchet MS" w:hAnsi="Trebuchet MS"/>
                          <w:b/>
                          <w:color w:val="B1CBE5"/>
                          <w:sz w:val="18"/>
                        </w:rPr>
                        <w:t>EDS INTERNAL DOCUMENT</w:t>
                      </w:r>
                    </w:p>
                  </w:txbxContent>
                </v:textbox>
              </v:rect>
            </w:pict>
          </mc:Fallback>
        </mc:AlternateContent>
      </w:r>
    </w:p>
    <w:bookmarkStart w:id="6" w:name="_Toc148499163" w:displacedByCustomXml="next"/>
    <w:sdt>
      <w:sdtPr>
        <w:rPr>
          <w:rFonts w:ascii="Verdana" w:eastAsia="Times New Roman" w:hAnsi="Verdana" w:cstheme="minorBidi"/>
          <w:b w:val="0"/>
          <w:bCs w:val="0"/>
          <w:color w:val="auto"/>
          <w:sz w:val="20"/>
          <w:szCs w:val="20"/>
          <w:lang w:val="en-GB"/>
        </w:rPr>
        <w:id w:val="-681091076"/>
        <w:docPartObj>
          <w:docPartGallery w:val="Table of Contents"/>
          <w:docPartUnique/>
        </w:docPartObj>
      </w:sdtPr>
      <w:sdtEndPr/>
      <w:sdtContent>
        <w:p w:rsidR="00AC78FD" w:rsidRPr="00A026EE" w:rsidRDefault="00AC78FD">
          <w:pPr>
            <w:pStyle w:val="TOCHeading"/>
            <w:rPr>
              <w:rFonts w:ascii="Verdana" w:hAnsi="Verdana" w:cstheme="minorBidi"/>
            </w:rPr>
          </w:pPr>
          <w:r w:rsidRPr="00A026EE">
            <w:rPr>
              <w:rFonts w:ascii="Verdana" w:hAnsi="Verdana" w:cstheme="minorBidi"/>
            </w:rPr>
            <w:t>Table of Contents</w:t>
          </w:r>
        </w:p>
        <w:p w:rsidR="006C4618" w:rsidRDefault="007825B8">
          <w:pPr>
            <w:pStyle w:val="TOC2"/>
            <w:rPr>
              <w:rFonts w:asciiTheme="minorHAnsi" w:eastAsiaTheme="minorEastAsia" w:hAnsiTheme="minorHAnsi" w:cstheme="minorBidi"/>
              <w:color w:val="auto"/>
              <w:sz w:val="22"/>
              <w:szCs w:val="22"/>
              <w:lang w:val="en-US"/>
            </w:rPr>
          </w:pPr>
          <w:r w:rsidRPr="00A026EE">
            <w:rPr>
              <w:rFonts w:cstheme="minorBidi"/>
            </w:rPr>
            <w:fldChar w:fldCharType="begin"/>
          </w:r>
          <w:r w:rsidR="00AC78FD" w:rsidRPr="00A026EE">
            <w:rPr>
              <w:rFonts w:cstheme="minorBidi"/>
            </w:rPr>
            <w:instrText xml:space="preserve"> TOC \o "1-3" \h \z \u </w:instrText>
          </w:r>
          <w:r w:rsidRPr="00A026EE">
            <w:rPr>
              <w:rFonts w:cstheme="minorBidi"/>
            </w:rPr>
            <w:fldChar w:fldCharType="separate"/>
          </w:r>
          <w:hyperlink w:anchor="_Toc379972025" w:history="1">
            <w:r w:rsidR="006C4618" w:rsidRPr="0016060C">
              <w:rPr>
                <w:rStyle w:val="Hyperlink"/>
              </w:rPr>
              <w:t>Document Control</w:t>
            </w:r>
            <w:r w:rsidR="006C4618">
              <w:rPr>
                <w:webHidden/>
              </w:rPr>
              <w:tab/>
            </w:r>
            <w:r w:rsidR="006C4618">
              <w:rPr>
                <w:webHidden/>
              </w:rPr>
              <w:fldChar w:fldCharType="begin"/>
            </w:r>
            <w:r w:rsidR="006C4618">
              <w:rPr>
                <w:webHidden/>
              </w:rPr>
              <w:instrText xml:space="preserve"> PAGEREF _Toc379972025 \h </w:instrText>
            </w:r>
            <w:r w:rsidR="006C4618">
              <w:rPr>
                <w:webHidden/>
              </w:rPr>
            </w:r>
            <w:r w:rsidR="006C4618">
              <w:rPr>
                <w:webHidden/>
              </w:rPr>
              <w:fldChar w:fldCharType="separate"/>
            </w:r>
            <w:r w:rsidR="006C4618">
              <w:rPr>
                <w:webHidden/>
              </w:rPr>
              <w:t>2</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26" w:history="1">
            <w:r w:rsidR="006C4618" w:rsidRPr="0016060C">
              <w:rPr>
                <w:rStyle w:val="Hyperlink"/>
              </w:rPr>
              <w:t>Release History</w:t>
            </w:r>
            <w:r w:rsidR="006C4618">
              <w:rPr>
                <w:webHidden/>
              </w:rPr>
              <w:tab/>
            </w:r>
            <w:r w:rsidR="006C4618">
              <w:rPr>
                <w:webHidden/>
              </w:rPr>
              <w:fldChar w:fldCharType="begin"/>
            </w:r>
            <w:r w:rsidR="006C4618">
              <w:rPr>
                <w:webHidden/>
              </w:rPr>
              <w:instrText xml:space="preserve"> PAGEREF _Toc379972026 \h </w:instrText>
            </w:r>
            <w:r w:rsidR="006C4618">
              <w:rPr>
                <w:webHidden/>
              </w:rPr>
            </w:r>
            <w:r w:rsidR="006C4618">
              <w:rPr>
                <w:webHidden/>
              </w:rPr>
              <w:fldChar w:fldCharType="separate"/>
            </w:r>
            <w:r w:rsidR="006C4618">
              <w:rPr>
                <w:webHidden/>
              </w:rPr>
              <w:t>2</w:t>
            </w:r>
            <w:r w:rsidR="006C4618">
              <w:rPr>
                <w:webHidden/>
              </w:rPr>
              <w:fldChar w:fldCharType="end"/>
            </w:r>
          </w:hyperlink>
        </w:p>
        <w:p w:rsidR="006C4618" w:rsidRDefault="00C345B1">
          <w:pPr>
            <w:pStyle w:val="TOC1"/>
            <w:rPr>
              <w:rFonts w:asciiTheme="minorHAnsi" w:eastAsiaTheme="minorEastAsia" w:hAnsiTheme="minorHAnsi" w:cstheme="minorBidi"/>
              <w:b w:val="0"/>
              <w:sz w:val="22"/>
              <w:szCs w:val="22"/>
              <w:lang w:val="en-US"/>
            </w:rPr>
          </w:pPr>
          <w:hyperlink w:anchor="_Toc379972027" w:history="1">
            <w:r w:rsidR="006C4618" w:rsidRPr="0016060C">
              <w:rPr>
                <w:rStyle w:val="Hyperlink"/>
              </w:rPr>
              <w:t>1</w:t>
            </w:r>
            <w:r w:rsidR="006C4618">
              <w:rPr>
                <w:rFonts w:asciiTheme="minorHAnsi" w:eastAsiaTheme="minorEastAsia" w:hAnsiTheme="minorHAnsi" w:cstheme="minorBidi"/>
                <w:b w:val="0"/>
                <w:sz w:val="22"/>
                <w:szCs w:val="22"/>
                <w:lang w:val="en-US"/>
              </w:rPr>
              <w:tab/>
            </w:r>
            <w:r w:rsidR="006C4618" w:rsidRPr="0016060C">
              <w:rPr>
                <w:rStyle w:val="Hyperlink"/>
              </w:rPr>
              <w:t>Introduction</w:t>
            </w:r>
            <w:r w:rsidR="006C4618">
              <w:rPr>
                <w:webHidden/>
              </w:rPr>
              <w:tab/>
            </w:r>
            <w:r w:rsidR="006C4618">
              <w:rPr>
                <w:webHidden/>
              </w:rPr>
              <w:fldChar w:fldCharType="begin"/>
            </w:r>
            <w:r w:rsidR="006C4618">
              <w:rPr>
                <w:webHidden/>
              </w:rPr>
              <w:instrText xml:space="preserve"> PAGEREF _Toc379972027 \h </w:instrText>
            </w:r>
            <w:r w:rsidR="006C4618">
              <w:rPr>
                <w:webHidden/>
              </w:rPr>
            </w:r>
            <w:r w:rsidR="006C4618">
              <w:rPr>
                <w:webHidden/>
              </w:rPr>
              <w:fldChar w:fldCharType="separate"/>
            </w:r>
            <w:r w:rsidR="006C4618">
              <w:rPr>
                <w:webHidden/>
              </w:rPr>
              <w:t>5</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28" w:history="1">
            <w:r w:rsidR="006C4618" w:rsidRPr="0016060C">
              <w:rPr>
                <w:rStyle w:val="Hyperlink"/>
                <w:rFonts w:ascii="Times New Roman" w:hAnsi="Times New Roman"/>
                <w:snapToGrid w:val="0"/>
                <w:w w:val="0"/>
              </w:rPr>
              <w:t>1.1</w:t>
            </w:r>
            <w:r w:rsidR="006C4618">
              <w:rPr>
                <w:rFonts w:asciiTheme="minorHAnsi" w:eastAsiaTheme="minorEastAsia" w:hAnsiTheme="minorHAnsi" w:cstheme="minorBidi"/>
                <w:color w:val="auto"/>
                <w:sz w:val="22"/>
                <w:szCs w:val="22"/>
                <w:lang w:val="en-US"/>
              </w:rPr>
              <w:tab/>
            </w:r>
            <w:r w:rsidR="006C4618" w:rsidRPr="0016060C">
              <w:rPr>
                <w:rStyle w:val="Hyperlink"/>
              </w:rPr>
              <w:t>Purpose</w:t>
            </w:r>
            <w:r w:rsidR="006C4618">
              <w:rPr>
                <w:webHidden/>
              </w:rPr>
              <w:tab/>
            </w:r>
            <w:r w:rsidR="006C4618">
              <w:rPr>
                <w:webHidden/>
              </w:rPr>
              <w:fldChar w:fldCharType="begin"/>
            </w:r>
            <w:r w:rsidR="006C4618">
              <w:rPr>
                <w:webHidden/>
              </w:rPr>
              <w:instrText xml:space="preserve"> PAGEREF _Toc379972028 \h </w:instrText>
            </w:r>
            <w:r w:rsidR="006C4618">
              <w:rPr>
                <w:webHidden/>
              </w:rPr>
            </w:r>
            <w:r w:rsidR="006C4618">
              <w:rPr>
                <w:webHidden/>
              </w:rPr>
              <w:fldChar w:fldCharType="separate"/>
            </w:r>
            <w:r w:rsidR="006C4618">
              <w:rPr>
                <w:webHidden/>
              </w:rPr>
              <w:t>5</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29" w:history="1">
            <w:r w:rsidR="006C4618" w:rsidRPr="0016060C">
              <w:rPr>
                <w:rStyle w:val="Hyperlink"/>
                <w:rFonts w:ascii="Times New Roman" w:hAnsi="Times New Roman"/>
                <w:snapToGrid w:val="0"/>
                <w:w w:val="0"/>
              </w:rPr>
              <w:t>1.2</w:t>
            </w:r>
            <w:r w:rsidR="006C4618">
              <w:rPr>
                <w:rFonts w:asciiTheme="minorHAnsi" w:eastAsiaTheme="minorEastAsia" w:hAnsiTheme="minorHAnsi" w:cstheme="minorBidi"/>
                <w:color w:val="auto"/>
                <w:sz w:val="22"/>
                <w:szCs w:val="22"/>
                <w:lang w:val="en-US"/>
              </w:rPr>
              <w:tab/>
            </w:r>
            <w:r w:rsidR="006C4618" w:rsidRPr="0016060C">
              <w:rPr>
                <w:rStyle w:val="Hyperlink"/>
              </w:rPr>
              <w:t>Background</w:t>
            </w:r>
            <w:r w:rsidR="006C4618">
              <w:rPr>
                <w:webHidden/>
              </w:rPr>
              <w:tab/>
            </w:r>
            <w:r w:rsidR="006C4618">
              <w:rPr>
                <w:webHidden/>
              </w:rPr>
              <w:fldChar w:fldCharType="begin"/>
            </w:r>
            <w:r w:rsidR="006C4618">
              <w:rPr>
                <w:webHidden/>
              </w:rPr>
              <w:instrText xml:space="preserve"> PAGEREF _Toc379972029 \h </w:instrText>
            </w:r>
            <w:r w:rsidR="006C4618">
              <w:rPr>
                <w:webHidden/>
              </w:rPr>
            </w:r>
            <w:r w:rsidR="006C4618">
              <w:rPr>
                <w:webHidden/>
              </w:rPr>
              <w:fldChar w:fldCharType="separate"/>
            </w:r>
            <w:r w:rsidR="006C4618">
              <w:rPr>
                <w:webHidden/>
              </w:rPr>
              <w:t>5</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30" w:history="1">
            <w:r w:rsidR="006C4618" w:rsidRPr="0016060C">
              <w:rPr>
                <w:rStyle w:val="Hyperlink"/>
                <w:rFonts w:ascii="Times New Roman" w:hAnsi="Times New Roman"/>
                <w:snapToGrid w:val="0"/>
                <w:w w:val="0"/>
              </w:rPr>
              <w:t>1.3</w:t>
            </w:r>
            <w:r w:rsidR="006C4618">
              <w:rPr>
                <w:rFonts w:asciiTheme="minorHAnsi" w:eastAsiaTheme="minorEastAsia" w:hAnsiTheme="minorHAnsi" w:cstheme="minorBidi"/>
                <w:color w:val="auto"/>
                <w:sz w:val="22"/>
                <w:szCs w:val="22"/>
                <w:lang w:val="en-US"/>
              </w:rPr>
              <w:tab/>
            </w:r>
            <w:r w:rsidR="006C4618" w:rsidRPr="0016060C">
              <w:rPr>
                <w:rStyle w:val="Hyperlink"/>
              </w:rPr>
              <w:t>Audience</w:t>
            </w:r>
            <w:r w:rsidR="006C4618">
              <w:rPr>
                <w:webHidden/>
              </w:rPr>
              <w:tab/>
            </w:r>
            <w:r w:rsidR="006C4618">
              <w:rPr>
                <w:webHidden/>
              </w:rPr>
              <w:fldChar w:fldCharType="begin"/>
            </w:r>
            <w:r w:rsidR="006C4618">
              <w:rPr>
                <w:webHidden/>
              </w:rPr>
              <w:instrText xml:space="preserve"> PAGEREF _Toc379972030 \h </w:instrText>
            </w:r>
            <w:r w:rsidR="006C4618">
              <w:rPr>
                <w:webHidden/>
              </w:rPr>
            </w:r>
            <w:r w:rsidR="006C4618">
              <w:rPr>
                <w:webHidden/>
              </w:rPr>
              <w:fldChar w:fldCharType="separate"/>
            </w:r>
            <w:r w:rsidR="006C4618">
              <w:rPr>
                <w:webHidden/>
              </w:rPr>
              <w:t>5</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31" w:history="1">
            <w:r w:rsidR="006C4618" w:rsidRPr="0016060C">
              <w:rPr>
                <w:rStyle w:val="Hyperlink"/>
                <w:rFonts w:ascii="Times New Roman" w:hAnsi="Times New Roman"/>
                <w:snapToGrid w:val="0"/>
                <w:w w:val="0"/>
              </w:rPr>
              <w:t>1.4</w:t>
            </w:r>
            <w:r w:rsidR="006C4618">
              <w:rPr>
                <w:rFonts w:asciiTheme="minorHAnsi" w:eastAsiaTheme="minorEastAsia" w:hAnsiTheme="minorHAnsi" w:cstheme="minorBidi"/>
                <w:color w:val="auto"/>
                <w:sz w:val="22"/>
                <w:szCs w:val="22"/>
                <w:lang w:val="en-US"/>
              </w:rPr>
              <w:tab/>
            </w:r>
            <w:r w:rsidR="006C4618" w:rsidRPr="0016060C">
              <w:rPr>
                <w:rStyle w:val="Hyperlink"/>
              </w:rPr>
              <w:t>Assumptions</w:t>
            </w:r>
            <w:r w:rsidR="006C4618">
              <w:rPr>
                <w:webHidden/>
              </w:rPr>
              <w:tab/>
            </w:r>
            <w:r w:rsidR="006C4618">
              <w:rPr>
                <w:webHidden/>
              </w:rPr>
              <w:fldChar w:fldCharType="begin"/>
            </w:r>
            <w:r w:rsidR="006C4618">
              <w:rPr>
                <w:webHidden/>
              </w:rPr>
              <w:instrText xml:space="preserve"> PAGEREF _Toc379972031 \h </w:instrText>
            </w:r>
            <w:r w:rsidR="006C4618">
              <w:rPr>
                <w:webHidden/>
              </w:rPr>
            </w:r>
            <w:r w:rsidR="006C4618">
              <w:rPr>
                <w:webHidden/>
              </w:rPr>
              <w:fldChar w:fldCharType="separate"/>
            </w:r>
            <w:r w:rsidR="006C4618">
              <w:rPr>
                <w:webHidden/>
              </w:rPr>
              <w:t>5</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32" w:history="1">
            <w:r w:rsidR="006C4618" w:rsidRPr="0016060C">
              <w:rPr>
                <w:rStyle w:val="Hyperlink"/>
                <w:rFonts w:ascii="Times New Roman" w:hAnsi="Times New Roman"/>
                <w:snapToGrid w:val="0"/>
                <w:w w:val="0"/>
              </w:rPr>
              <w:t>1.5</w:t>
            </w:r>
            <w:r w:rsidR="006C4618">
              <w:rPr>
                <w:rFonts w:asciiTheme="minorHAnsi" w:eastAsiaTheme="minorEastAsia" w:hAnsiTheme="minorHAnsi" w:cstheme="minorBidi"/>
                <w:color w:val="auto"/>
                <w:sz w:val="22"/>
                <w:szCs w:val="22"/>
                <w:lang w:val="en-US"/>
              </w:rPr>
              <w:tab/>
            </w:r>
            <w:r w:rsidR="006C4618" w:rsidRPr="0016060C">
              <w:rPr>
                <w:rStyle w:val="Hyperlink"/>
              </w:rPr>
              <w:t>Terminology</w:t>
            </w:r>
            <w:r w:rsidR="006C4618">
              <w:rPr>
                <w:webHidden/>
              </w:rPr>
              <w:tab/>
            </w:r>
            <w:r w:rsidR="006C4618">
              <w:rPr>
                <w:webHidden/>
              </w:rPr>
              <w:fldChar w:fldCharType="begin"/>
            </w:r>
            <w:r w:rsidR="006C4618">
              <w:rPr>
                <w:webHidden/>
              </w:rPr>
              <w:instrText xml:space="preserve"> PAGEREF _Toc379972032 \h </w:instrText>
            </w:r>
            <w:r w:rsidR="006C4618">
              <w:rPr>
                <w:webHidden/>
              </w:rPr>
            </w:r>
            <w:r w:rsidR="006C4618">
              <w:rPr>
                <w:webHidden/>
              </w:rPr>
              <w:fldChar w:fldCharType="separate"/>
            </w:r>
            <w:r w:rsidR="006C4618">
              <w:rPr>
                <w:webHidden/>
              </w:rPr>
              <w:t>6</w:t>
            </w:r>
            <w:r w:rsidR="006C4618">
              <w:rPr>
                <w:webHidden/>
              </w:rPr>
              <w:fldChar w:fldCharType="end"/>
            </w:r>
          </w:hyperlink>
        </w:p>
        <w:p w:rsidR="006C4618" w:rsidRDefault="00C345B1">
          <w:pPr>
            <w:pStyle w:val="TOC1"/>
            <w:rPr>
              <w:rFonts w:asciiTheme="minorHAnsi" w:eastAsiaTheme="minorEastAsia" w:hAnsiTheme="minorHAnsi" w:cstheme="minorBidi"/>
              <w:b w:val="0"/>
              <w:sz w:val="22"/>
              <w:szCs w:val="22"/>
              <w:lang w:val="en-US"/>
            </w:rPr>
          </w:pPr>
          <w:hyperlink w:anchor="_Toc379972033" w:history="1">
            <w:r w:rsidR="006C4618" w:rsidRPr="0016060C">
              <w:rPr>
                <w:rStyle w:val="Hyperlink"/>
              </w:rPr>
              <w:t>2</w:t>
            </w:r>
            <w:r w:rsidR="006C4618">
              <w:rPr>
                <w:rFonts w:asciiTheme="minorHAnsi" w:eastAsiaTheme="minorEastAsia" w:hAnsiTheme="minorHAnsi" w:cstheme="minorBidi"/>
                <w:b w:val="0"/>
                <w:sz w:val="22"/>
                <w:szCs w:val="22"/>
                <w:lang w:val="en-US"/>
              </w:rPr>
              <w:tab/>
            </w:r>
            <w:r w:rsidR="006C4618" w:rsidRPr="0016060C">
              <w:rPr>
                <w:rStyle w:val="Hyperlink"/>
              </w:rPr>
              <w:t>Start up and Shutdown Application</w:t>
            </w:r>
            <w:r w:rsidR="006C4618">
              <w:rPr>
                <w:webHidden/>
              </w:rPr>
              <w:tab/>
            </w:r>
            <w:r w:rsidR="006C4618">
              <w:rPr>
                <w:webHidden/>
              </w:rPr>
              <w:fldChar w:fldCharType="begin"/>
            </w:r>
            <w:r w:rsidR="006C4618">
              <w:rPr>
                <w:webHidden/>
              </w:rPr>
              <w:instrText xml:space="preserve"> PAGEREF _Toc379972033 \h </w:instrText>
            </w:r>
            <w:r w:rsidR="006C4618">
              <w:rPr>
                <w:webHidden/>
              </w:rPr>
            </w:r>
            <w:r w:rsidR="006C4618">
              <w:rPr>
                <w:webHidden/>
              </w:rPr>
              <w:fldChar w:fldCharType="separate"/>
            </w:r>
            <w:r w:rsidR="006C4618">
              <w:rPr>
                <w:webHidden/>
              </w:rPr>
              <w:t>7</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34" w:history="1">
            <w:r w:rsidR="006C4618" w:rsidRPr="0016060C">
              <w:rPr>
                <w:rStyle w:val="Hyperlink"/>
                <w:rFonts w:ascii="Times New Roman" w:hAnsi="Times New Roman"/>
                <w:snapToGrid w:val="0"/>
                <w:w w:val="0"/>
              </w:rPr>
              <w:t>2.1</w:t>
            </w:r>
            <w:r w:rsidR="006C4618">
              <w:rPr>
                <w:rFonts w:asciiTheme="minorHAnsi" w:eastAsiaTheme="minorEastAsia" w:hAnsiTheme="minorHAnsi" w:cstheme="minorBidi"/>
                <w:color w:val="auto"/>
                <w:sz w:val="22"/>
                <w:szCs w:val="22"/>
                <w:lang w:val="en-US"/>
              </w:rPr>
              <w:tab/>
            </w:r>
            <w:r w:rsidR="006C4618" w:rsidRPr="0016060C">
              <w:rPr>
                <w:rStyle w:val="Hyperlink"/>
              </w:rPr>
              <w:t>Start-up Sequence</w:t>
            </w:r>
            <w:r w:rsidR="006C4618">
              <w:rPr>
                <w:webHidden/>
              </w:rPr>
              <w:tab/>
            </w:r>
            <w:r w:rsidR="006C4618">
              <w:rPr>
                <w:webHidden/>
              </w:rPr>
              <w:fldChar w:fldCharType="begin"/>
            </w:r>
            <w:r w:rsidR="006C4618">
              <w:rPr>
                <w:webHidden/>
              </w:rPr>
              <w:instrText xml:space="preserve"> PAGEREF _Toc379972034 \h </w:instrText>
            </w:r>
            <w:r w:rsidR="006C4618">
              <w:rPr>
                <w:webHidden/>
              </w:rPr>
            </w:r>
            <w:r w:rsidR="006C4618">
              <w:rPr>
                <w:webHidden/>
              </w:rPr>
              <w:fldChar w:fldCharType="separate"/>
            </w:r>
            <w:r w:rsidR="006C4618">
              <w:rPr>
                <w:webHidden/>
              </w:rPr>
              <w:t>7</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35" w:history="1">
            <w:r w:rsidR="006C4618" w:rsidRPr="0016060C">
              <w:rPr>
                <w:rStyle w:val="Hyperlink"/>
                <w:rFonts w:ascii="Times New Roman" w:hAnsi="Times New Roman"/>
                <w:snapToGrid w:val="0"/>
                <w:w w:val="0"/>
              </w:rPr>
              <w:t>2.1.1</w:t>
            </w:r>
            <w:r w:rsidR="006C4618">
              <w:rPr>
                <w:rFonts w:asciiTheme="minorHAnsi" w:eastAsiaTheme="minorEastAsia" w:hAnsiTheme="minorHAnsi" w:cstheme="minorBidi"/>
                <w:sz w:val="22"/>
                <w:szCs w:val="22"/>
                <w:lang w:val="en-US"/>
              </w:rPr>
              <w:tab/>
            </w:r>
            <w:r w:rsidR="006C4618" w:rsidRPr="0016060C">
              <w:rPr>
                <w:rStyle w:val="Hyperlink"/>
              </w:rPr>
              <w:t>Starting Applications Instances</w:t>
            </w:r>
            <w:r w:rsidR="006C4618">
              <w:rPr>
                <w:webHidden/>
              </w:rPr>
              <w:tab/>
            </w:r>
            <w:r w:rsidR="006C4618">
              <w:rPr>
                <w:webHidden/>
              </w:rPr>
              <w:fldChar w:fldCharType="begin"/>
            </w:r>
            <w:r w:rsidR="006C4618">
              <w:rPr>
                <w:webHidden/>
              </w:rPr>
              <w:instrText xml:space="preserve"> PAGEREF _Toc379972035 \h </w:instrText>
            </w:r>
            <w:r w:rsidR="006C4618">
              <w:rPr>
                <w:webHidden/>
              </w:rPr>
            </w:r>
            <w:r w:rsidR="006C4618">
              <w:rPr>
                <w:webHidden/>
              </w:rPr>
              <w:fldChar w:fldCharType="separate"/>
            </w:r>
            <w:r w:rsidR="006C4618">
              <w:rPr>
                <w:webHidden/>
              </w:rPr>
              <w:t>7</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36" w:history="1">
            <w:r w:rsidR="006C4618" w:rsidRPr="0016060C">
              <w:rPr>
                <w:rStyle w:val="Hyperlink"/>
                <w:rFonts w:ascii="Times New Roman" w:hAnsi="Times New Roman"/>
                <w:snapToGrid w:val="0"/>
                <w:w w:val="0"/>
              </w:rPr>
              <w:t>2.1.2</w:t>
            </w:r>
            <w:r w:rsidR="006C4618">
              <w:rPr>
                <w:rFonts w:asciiTheme="minorHAnsi" w:eastAsiaTheme="minorEastAsia" w:hAnsiTheme="minorHAnsi" w:cstheme="minorBidi"/>
                <w:sz w:val="22"/>
                <w:szCs w:val="22"/>
                <w:lang w:val="en-US"/>
              </w:rPr>
              <w:tab/>
            </w:r>
            <w:r w:rsidR="006C4618" w:rsidRPr="0016060C">
              <w:rPr>
                <w:rStyle w:val="Hyperlink"/>
              </w:rPr>
              <w:t>Starting XAI Instances</w:t>
            </w:r>
            <w:r w:rsidR="006C4618">
              <w:rPr>
                <w:webHidden/>
              </w:rPr>
              <w:tab/>
            </w:r>
            <w:r w:rsidR="006C4618">
              <w:rPr>
                <w:webHidden/>
              </w:rPr>
              <w:fldChar w:fldCharType="begin"/>
            </w:r>
            <w:r w:rsidR="006C4618">
              <w:rPr>
                <w:webHidden/>
              </w:rPr>
              <w:instrText xml:space="preserve"> PAGEREF _Toc379972036 \h </w:instrText>
            </w:r>
            <w:r w:rsidR="006C4618">
              <w:rPr>
                <w:webHidden/>
              </w:rPr>
            </w:r>
            <w:r w:rsidR="006C4618">
              <w:rPr>
                <w:webHidden/>
              </w:rPr>
              <w:fldChar w:fldCharType="separate"/>
            </w:r>
            <w:r w:rsidR="006C4618">
              <w:rPr>
                <w:webHidden/>
              </w:rPr>
              <w:t>7</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37" w:history="1">
            <w:r w:rsidR="006C4618" w:rsidRPr="0016060C">
              <w:rPr>
                <w:rStyle w:val="Hyperlink"/>
                <w:rFonts w:ascii="Times New Roman" w:hAnsi="Times New Roman"/>
                <w:snapToGrid w:val="0"/>
                <w:w w:val="0"/>
              </w:rPr>
              <w:t>2.1.3</w:t>
            </w:r>
            <w:r w:rsidR="006C4618">
              <w:rPr>
                <w:rFonts w:asciiTheme="minorHAnsi" w:eastAsiaTheme="minorEastAsia" w:hAnsiTheme="minorHAnsi" w:cstheme="minorBidi"/>
                <w:sz w:val="22"/>
                <w:szCs w:val="22"/>
                <w:lang w:val="en-US"/>
              </w:rPr>
              <w:tab/>
            </w:r>
            <w:r w:rsidR="006C4618" w:rsidRPr="0016060C">
              <w:rPr>
                <w:rStyle w:val="Hyperlink"/>
              </w:rPr>
              <w:t>Starting Batch instance and Thread pools for back ground processing</w:t>
            </w:r>
            <w:r w:rsidR="006C4618">
              <w:rPr>
                <w:webHidden/>
              </w:rPr>
              <w:tab/>
            </w:r>
            <w:r w:rsidR="006C4618">
              <w:rPr>
                <w:webHidden/>
              </w:rPr>
              <w:fldChar w:fldCharType="begin"/>
            </w:r>
            <w:r w:rsidR="006C4618">
              <w:rPr>
                <w:webHidden/>
              </w:rPr>
              <w:instrText xml:space="preserve"> PAGEREF _Toc379972037 \h </w:instrText>
            </w:r>
            <w:r w:rsidR="006C4618">
              <w:rPr>
                <w:webHidden/>
              </w:rPr>
            </w:r>
            <w:r w:rsidR="006C4618">
              <w:rPr>
                <w:webHidden/>
              </w:rPr>
              <w:fldChar w:fldCharType="separate"/>
            </w:r>
            <w:r w:rsidR="006C4618">
              <w:rPr>
                <w:webHidden/>
              </w:rPr>
              <w:t>8</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38" w:history="1">
            <w:r w:rsidR="006C4618" w:rsidRPr="0016060C">
              <w:rPr>
                <w:rStyle w:val="Hyperlink"/>
                <w:rFonts w:ascii="Times New Roman" w:hAnsi="Times New Roman"/>
                <w:snapToGrid w:val="0"/>
                <w:w w:val="0"/>
              </w:rPr>
              <w:t>2.1.4</w:t>
            </w:r>
            <w:r w:rsidR="006C4618">
              <w:rPr>
                <w:rFonts w:asciiTheme="minorHAnsi" w:eastAsiaTheme="minorEastAsia" w:hAnsiTheme="minorHAnsi" w:cstheme="minorBidi"/>
                <w:sz w:val="22"/>
                <w:szCs w:val="22"/>
                <w:lang w:val="en-US"/>
              </w:rPr>
              <w:tab/>
            </w:r>
            <w:r w:rsidR="006C4618" w:rsidRPr="0016060C">
              <w:rPr>
                <w:rStyle w:val="Hyperlink"/>
              </w:rPr>
              <w:t>Starting MPL (Multi-Purpose Listener for Integration)</w:t>
            </w:r>
            <w:r w:rsidR="006C4618">
              <w:rPr>
                <w:webHidden/>
              </w:rPr>
              <w:tab/>
            </w:r>
            <w:r w:rsidR="006C4618">
              <w:rPr>
                <w:webHidden/>
              </w:rPr>
              <w:fldChar w:fldCharType="begin"/>
            </w:r>
            <w:r w:rsidR="006C4618">
              <w:rPr>
                <w:webHidden/>
              </w:rPr>
              <w:instrText xml:space="preserve"> PAGEREF _Toc379972038 \h </w:instrText>
            </w:r>
            <w:r w:rsidR="006C4618">
              <w:rPr>
                <w:webHidden/>
              </w:rPr>
            </w:r>
            <w:r w:rsidR="006C4618">
              <w:rPr>
                <w:webHidden/>
              </w:rPr>
              <w:fldChar w:fldCharType="separate"/>
            </w:r>
            <w:r w:rsidR="006C4618">
              <w:rPr>
                <w:webHidden/>
              </w:rPr>
              <w:t>8</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39" w:history="1">
            <w:r w:rsidR="006C4618" w:rsidRPr="0016060C">
              <w:rPr>
                <w:rStyle w:val="Hyperlink"/>
                <w:rFonts w:ascii="Times New Roman" w:hAnsi="Times New Roman"/>
                <w:snapToGrid w:val="0"/>
                <w:w w:val="0"/>
              </w:rPr>
              <w:t>2.1.5</w:t>
            </w:r>
            <w:r w:rsidR="006C4618">
              <w:rPr>
                <w:rFonts w:asciiTheme="minorHAnsi" w:eastAsiaTheme="minorEastAsia" w:hAnsiTheme="minorHAnsi" w:cstheme="minorBidi"/>
                <w:sz w:val="22"/>
                <w:szCs w:val="22"/>
                <w:lang w:val="en-US"/>
              </w:rPr>
              <w:tab/>
            </w:r>
            <w:r w:rsidR="006C4618" w:rsidRPr="0016060C">
              <w:rPr>
                <w:rStyle w:val="Hyperlink"/>
              </w:rPr>
              <w:t>Enable Monitoring</w:t>
            </w:r>
            <w:r w:rsidR="006C4618">
              <w:rPr>
                <w:webHidden/>
              </w:rPr>
              <w:tab/>
            </w:r>
            <w:r w:rsidR="006C4618">
              <w:rPr>
                <w:webHidden/>
              </w:rPr>
              <w:fldChar w:fldCharType="begin"/>
            </w:r>
            <w:r w:rsidR="006C4618">
              <w:rPr>
                <w:webHidden/>
              </w:rPr>
              <w:instrText xml:space="preserve"> PAGEREF _Toc379972039 \h </w:instrText>
            </w:r>
            <w:r w:rsidR="006C4618">
              <w:rPr>
                <w:webHidden/>
              </w:rPr>
            </w:r>
            <w:r w:rsidR="006C4618">
              <w:rPr>
                <w:webHidden/>
              </w:rPr>
              <w:fldChar w:fldCharType="separate"/>
            </w:r>
            <w:r w:rsidR="006C4618">
              <w:rPr>
                <w:webHidden/>
              </w:rPr>
              <w:t>9</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40" w:history="1">
            <w:r w:rsidR="006C4618" w:rsidRPr="0016060C">
              <w:rPr>
                <w:rStyle w:val="Hyperlink"/>
                <w:rFonts w:ascii="Times New Roman" w:hAnsi="Times New Roman"/>
                <w:snapToGrid w:val="0"/>
                <w:w w:val="0"/>
              </w:rPr>
              <w:t>2.2</w:t>
            </w:r>
            <w:r w:rsidR="006C4618">
              <w:rPr>
                <w:rFonts w:asciiTheme="minorHAnsi" w:eastAsiaTheme="minorEastAsia" w:hAnsiTheme="minorHAnsi" w:cstheme="minorBidi"/>
                <w:color w:val="auto"/>
                <w:sz w:val="22"/>
                <w:szCs w:val="22"/>
                <w:lang w:val="en-US"/>
              </w:rPr>
              <w:tab/>
            </w:r>
            <w:r w:rsidR="006C4618" w:rsidRPr="0016060C">
              <w:rPr>
                <w:rStyle w:val="Hyperlink"/>
              </w:rPr>
              <w:t>Shutdown Sequence</w:t>
            </w:r>
            <w:r w:rsidR="006C4618">
              <w:rPr>
                <w:webHidden/>
              </w:rPr>
              <w:tab/>
            </w:r>
            <w:r w:rsidR="006C4618">
              <w:rPr>
                <w:webHidden/>
              </w:rPr>
              <w:fldChar w:fldCharType="begin"/>
            </w:r>
            <w:r w:rsidR="006C4618">
              <w:rPr>
                <w:webHidden/>
              </w:rPr>
              <w:instrText xml:space="preserve"> PAGEREF _Toc379972040 \h </w:instrText>
            </w:r>
            <w:r w:rsidR="006C4618">
              <w:rPr>
                <w:webHidden/>
              </w:rPr>
            </w:r>
            <w:r w:rsidR="006C4618">
              <w:rPr>
                <w:webHidden/>
              </w:rPr>
              <w:fldChar w:fldCharType="separate"/>
            </w:r>
            <w:r w:rsidR="006C4618">
              <w:rPr>
                <w:webHidden/>
              </w:rPr>
              <w:t>12</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41" w:history="1">
            <w:r w:rsidR="006C4618" w:rsidRPr="0016060C">
              <w:rPr>
                <w:rStyle w:val="Hyperlink"/>
                <w:rFonts w:ascii="Times New Roman" w:hAnsi="Times New Roman"/>
                <w:snapToGrid w:val="0"/>
                <w:w w:val="0"/>
              </w:rPr>
              <w:t>2.2.1</w:t>
            </w:r>
            <w:r w:rsidR="006C4618">
              <w:rPr>
                <w:rFonts w:asciiTheme="minorHAnsi" w:eastAsiaTheme="minorEastAsia" w:hAnsiTheme="minorHAnsi" w:cstheme="minorBidi"/>
                <w:sz w:val="22"/>
                <w:szCs w:val="22"/>
                <w:lang w:val="en-US"/>
              </w:rPr>
              <w:tab/>
            </w:r>
            <w:r w:rsidR="006C4618" w:rsidRPr="0016060C">
              <w:rPr>
                <w:rStyle w:val="Hyperlink"/>
              </w:rPr>
              <w:t>Disable Monitoring</w:t>
            </w:r>
            <w:r w:rsidR="006C4618">
              <w:rPr>
                <w:webHidden/>
              </w:rPr>
              <w:tab/>
            </w:r>
            <w:r w:rsidR="006C4618">
              <w:rPr>
                <w:webHidden/>
              </w:rPr>
              <w:fldChar w:fldCharType="begin"/>
            </w:r>
            <w:r w:rsidR="006C4618">
              <w:rPr>
                <w:webHidden/>
              </w:rPr>
              <w:instrText xml:space="preserve"> PAGEREF _Toc379972041 \h </w:instrText>
            </w:r>
            <w:r w:rsidR="006C4618">
              <w:rPr>
                <w:webHidden/>
              </w:rPr>
            </w:r>
            <w:r w:rsidR="006C4618">
              <w:rPr>
                <w:webHidden/>
              </w:rPr>
              <w:fldChar w:fldCharType="separate"/>
            </w:r>
            <w:r w:rsidR="006C4618">
              <w:rPr>
                <w:webHidden/>
              </w:rPr>
              <w:t>12</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42" w:history="1">
            <w:r w:rsidR="006C4618" w:rsidRPr="0016060C">
              <w:rPr>
                <w:rStyle w:val="Hyperlink"/>
                <w:rFonts w:ascii="Times New Roman" w:hAnsi="Times New Roman"/>
                <w:snapToGrid w:val="0"/>
                <w:w w:val="0"/>
              </w:rPr>
              <w:t>2.2.2</w:t>
            </w:r>
            <w:r w:rsidR="006C4618">
              <w:rPr>
                <w:rFonts w:asciiTheme="minorHAnsi" w:eastAsiaTheme="minorEastAsia" w:hAnsiTheme="minorHAnsi" w:cstheme="minorBidi"/>
                <w:sz w:val="22"/>
                <w:szCs w:val="22"/>
                <w:lang w:val="en-US"/>
              </w:rPr>
              <w:tab/>
            </w:r>
            <w:r w:rsidR="006C4618" w:rsidRPr="0016060C">
              <w:rPr>
                <w:rStyle w:val="Hyperlink"/>
              </w:rPr>
              <w:t>Shutdown Applications Instances</w:t>
            </w:r>
            <w:r w:rsidR="006C4618">
              <w:rPr>
                <w:webHidden/>
              </w:rPr>
              <w:tab/>
            </w:r>
            <w:r w:rsidR="006C4618">
              <w:rPr>
                <w:webHidden/>
              </w:rPr>
              <w:fldChar w:fldCharType="begin"/>
            </w:r>
            <w:r w:rsidR="006C4618">
              <w:rPr>
                <w:webHidden/>
              </w:rPr>
              <w:instrText xml:space="preserve"> PAGEREF _Toc379972042 \h </w:instrText>
            </w:r>
            <w:r w:rsidR="006C4618">
              <w:rPr>
                <w:webHidden/>
              </w:rPr>
            </w:r>
            <w:r w:rsidR="006C4618">
              <w:rPr>
                <w:webHidden/>
              </w:rPr>
              <w:fldChar w:fldCharType="separate"/>
            </w:r>
            <w:r w:rsidR="006C4618">
              <w:rPr>
                <w:webHidden/>
              </w:rPr>
              <w:t>15</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43" w:history="1">
            <w:r w:rsidR="006C4618" w:rsidRPr="0016060C">
              <w:rPr>
                <w:rStyle w:val="Hyperlink"/>
                <w:rFonts w:ascii="Times New Roman" w:hAnsi="Times New Roman"/>
                <w:snapToGrid w:val="0"/>
                <w:w w:val="0"/>
              </w:rPr>
              <w:t>2.2.3</w:t>
            </w:r>
            <w:r w:rsidR="006C4618">
              <w:rPr>
                <w:rFonts w:asciiTheme="minorHAnsi" w:eastAsiaTheme="minorEastAsia" w:hAnsiTheme="minorHAnsi" w:cstheme="minorBidi"/>
                <w:sz w:val="22"/>
                <w:szCs w:val="22"/>
                <w:lang w:val="en-US"/>
              </w:rPr>
              <w:tab/>
            </w:r>
            <w:r w:rsidR="006C4618" w:rsidRPr="0016060C">
              <w:rPr>
                <w:rStyle w:val="Hyperlink"/>
              </w:rPr>
              <w:t>Shutdown XAI Instances</w:t>
            </w:r>
            <w:r w:rsidR="006C4618">
              <w:rPr>
                <w:webHidden/>
              </w:rPr>
              <w:tab/>
            </w:r>
            <w:r w:rsidR="006C4618">
              <w:rPr>
                <w:webHidden/>
              </w:rPr>
              <w:fldChar w:fldCharType="begin"/>
            </w:r>
            <w:r w:rsidR="006C4618">
              <w:rPr>
                <w:webHidden/>
              </w:rPr>
              <w:instrText xml:space="preserve"> PAGEREF _Toc379972043 \h </w:instrText>
            </w:r>
            <w:r w:rsidR="006C4618">
              <w:rPr>
                <w:webHidden/>
              </w:rPr>
            </w:r>
            <w:r w:rsidR="006C4618">
              <w:rPr>
                <w:webHidden/>
              </w:rPr>
              <w:fldChar w:fldCharType="separate"/>
            </w:r>
            <w:r w:rsidR="006C4618">
              <w:rPr>
                <w:webHidden/>
              </w:rPr>
              <w:t>15</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44" w:history="1">
            <w:r w:rsidR="006C4618" w:rsidRPr="0016060C">
              <w:rPr>
                <w:rStyle w:val="Hyperlink"/>
                <w:rFonts w:ascii="Times New Roman" w:hAnsi="Times New Roman"/>
                <w:snapToGrid w:val="0"/>
                <w:w w:val="0"/>
              </w:rPr>
              <w:t>2.2.4</w:t>
            </w:r>
            <w:r w:rsidR="006C4618">
              <w:rPr>
                <w:rFonts w:asciiTheme="minorHAnsi" w:eastAsiaTheme="minorEastAsia" w:hAnsiTheme="minorHAnsi" w:cstheme="minorBidi"/>
                <w:sz w:val="22"/>
                <w:szCs w:val="22"/>
                <w:lang w:val="en-US"/>
              </w:rPr>
              <w:tab/>
            </w:r>
            <w:r w:rsidR="006C4618" w:rsidRPr="0016060C">
              <w:rPr>
                <w:rStyle w:val="Hyperlink"/>
              </w:rPr>
              <w:t>Shutdown Batch Instance and Thread pools</w:t>
            </w:r>
            <w:r w:rsidR="006C4618">
              <w:rPr>
                <w:webHidden/>
              </w:rPr>
              <w:tab/>
            </w:r>
            <w:r w:rsidR="006C4618">
              <w:rPr>
                <w:webHidden/>
              </w:rPr>
              <w:fldChar w:fldCharType="begin"/>
            </w:r>
            <w:r w:rsidR="006C4618">
              <w:rPr>
                <w:webHidden/>
              </w:rPr>
              <w:instrText xml:space="preserve"> PAGEREF _Toc379972044 \h </w:instrText>
            </w:r>
            <w:r w:rsidR="006C4618">
              <w:rPr>
                <w:webHidden/>
              </w:rPr>
            </w:r>
            <w:r w:rsidR="006C4618">
              <w:rPr>
                <w:webHidden/>
              </w:rPr>
              <w:fldChar w:fldCharType="separate"/>
            </w:r>
            <w:r w:rsidR="006C4618">
              <w:rPr>
                <w:webHidden/>
              </w:rPr>
              <w:t>15</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45" w:history="1">
            <w:r w:rsidR="006C4618" w:rsidRPr="0016060C">
              <w:rPr>
                <w:rStyle w:val="Hyperlink"/>
                <w:rFonts w:ascii="Times New Roman" w:hAnsi="Times New Roman"/>
                <w:snapToGrid w:val="0"/>
                <w:w w:val="0"/>
              </w:rPr>
              <w:t>2.2.5</w:t>
            </w:r>
            <w:r w:rsidR="006C4618">
              <w:rPr>
                <w:rFonts w:asciiTheme="minorHAnsi" w:eastAsiaTheme="minorEastAsia" w:hAnsiTheme="minorHAnsi" w:cstheme="minorBidi"/>
                <w:sz w:val="22"/>
                <w:szCs w:val="22"/>
                <w:lang w:val="en-US"/>
              </w:rPr>
              <w:tab/>
            </w:r>
            <w:r w:rsidR="006C4618" w:rsidRPr="0016060C">
              <w:rPr>
                <w:rStyle w:val="Hyperlink"/>
              </w:rPr>
              <w:t>Shutdown MPL (Multi-Purpose Listener for Integration)</w:t>
            </w:r>
            <w:r w:rsidR="006C4618">
              <w:rPr>
                <w:webHidden/>
              </w:rPr>
              <w:tab/>
            </w:r>
            <w:r w:rsidR="006C4618">
              <w:rPr>
                <w:webHidden/>
              </w:rPr>
              <w:fldChar w:fldCharType="begin"/>
            </w:r>
            <w:r w:rsidR="006C4618">
              <w:rPr>
                <w:webHidden/>
              </w:rPr>
              <w:instrText xml:space="preserve"> PAGEREF _Toc379972045 \h </w:instrText>
            </w:r>
            <w:r w:rsidR="006C4618">
              <w:rPr>
                <w:webHidden/>
              </w:rPr>
            </w:r>
            <w:r w:rsidR="006C4618">
              <w:rPr>
                <w:webHidden/>
              </w:rPr>
              <w:fldChar w:fldCharType="separate"/>
            </w:r>
            <w:r w:rsidR="006C4618">
              <w:rPr>
                <w:webHidden/>
              </w:rPr>
              <w:t>16</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46" w:history="1">
            <w:r w:rsidR="006C4618" w:rsidRPr="0016060C">
              <w:rPr>
                <w:rStyle w:val="Hyperlink"/>
                <w:rFonts w:ascii="Times New Roman" w:hAnsi="Times New Roman"/>
                <w:snapToGrid w:val="0"/>
                <w:w w:val="0"/>
              </w:rPr>
              <w:t>2.2.6</w:t>
            </w:r>
            <w:r w:rsidR="006C4618">
              <w:rPr>
                <w:rFonts w:asciiTheme="minorHAnsi" w:eastAsiaTheme="minorEastAsia" w:hAnsiTheme="minorHAnsi" w:cstheme="minorBidi"/>
                <w:sz w:val="22"/>
                <w:szCs w:val="22"/>
                <w:lang w:val="en-US"/>
              </w:rPr>
              <w:tab/>
            </w:r>
            <w:r w:rsidR="006C4618" w:rsidRPr="0016060C">
              <w:rPr>
                <w:rStyle w:val="Hyperlink"/>
              </w:rPr>
              <w:t>Restart the thread pools in case of batch Issues</w:t>
            </w:r>
            <w:r w:rsidR="006C4618">
              <w:rPr>
                <w:webHidden/>
              </w:rPr>
              <w:tab/>
            </w:r>
            <w:r w:rsidR="006C4618">
              <w:rPr>
                <w:webHidden/>
              </w:rPr>
              <w:fldChar w:fldCharType="begin"/>
            </w:r>
            <w:r w:rsidR="006C4618">
              <w:rPr>
                <w:webHidden/>
              </w:rPr>
              <w:instrText xml:space="preserve"> PAGEREF _Toc379972046 \h </w:instrText>
            </w:r>
            <w:r w:rsidR="006C4618">
              <w:rPr>
                <w:webHidden/>
              </w:rPr>
            </w:r>
            <w:r w:rsidR="006C4618">
              <w:rPr>
                <w:webHidden/>
              </w:rPr>
              <w:fldChar w:fldCharType="separate"/>
            </w:r>
            <w:r w:rsidR="006C4618">
              <w:rPr>
                <w:webHidden/>
              </w:rPr>
              <w:t>16</w:t>
            </w:r>
            <w:r w:rsidR="006C4618">
              <w:rPr>
                <w:webHidden/>
              </w:rPr>
              <w:fldChar w:fldCharType="end"/>
            </w:r>
          </w:hyperlink>
        </w:p>
        <w:p w:rsidR="006C4618" w:rsidRDefault="00C345B1">
          <w:pPr>
            <w:pStyle w:val="TOC1"/>
            <w:rPr>
              <w:rFonts w:asciiTheme="minorHAnsi" w:eastAsiaTheme="minorEastAsia" w:hAnsiTheme="minorHAnsi" w:cstheme="minorBidi"/>
              <w:b w:val="0"/>
              <w:sz w:val="22"/>
              <w:szCs w:val="22"/>
              <w:lang w:val="en-US"/>
            </w:rPr>
          </w:pPr>
          <w:hyperlink w:anchor="_Toc379972047" w:history="1">
            <w:r w:rsidR="006C4618" w:rsidRPr="0016060C">
              <w:rPr>
                <w:rStyle w:val="Hyperlink"/>
              </w:rPr>
              <w:t>3</w:t>
            </w:r>
            <w:r w:rsidR="006C4618">
              <w:rPr>
                <w:rFonts w:asciiTheme="minorHAnsi" w:eastAsiaTheme="minorEastAsia" w:hAnsiTheme="minorHAnsi" w:cstheme="minorBidi"/>
                <w:b w:val="0"/>
                <w:sz w:val="22"/>
                <w:szCs w:val="22"/>
                <w:lang w:val="en-US"/>
              </w:rPr>
              <w:tab/>
            </w:r>
            <w:r w:rsidR="006C4618" w:rsidRPr="0016060C">
              <w:rPr>
                <w:rStyle w:val="Hyperlink"/>
              </w:rPr>
              <w:t>User Management in CC&amp;B</w:t>
            </w:r>
            <w:r w:rsidR="006C4618">
              <w:rPr>
                <w:webHidden/>
              </w:rPr>
              <w:tab/>
            </w:r>
            <w:r w:rsidR="006C4618">
              <w:rPr>
                <w:webHidden/>
              </w:rPr>
              <w:fldChar w:fldCharType="begin"/>
            </w:r>
            <w:r w:rsidR="006C4618">
              <w:rPr>
                <w:webHidden/>
              </w:rPr>
              <w:instrText xml:space="preserve"> PAGEREF _Toc379972047 \h </w:instrText>
            </w:r>
            <w:r w:rsidR="006C4618">
              <w:rPr>
                <w:webHidden/>
              </w:rPr>
            </w:r>
            <w:r w:rsidR="006C4618">
              <w:rPr>
                <w:webHidden/>
              </w:rPr>
              <w:fldChar w:fldCharType="separate"/>
            </w:r>
            <w:r w:rsidR="006C4618">
              <w:rPr>
                <w:webHidden/>
              </w:rPr>
              <w:t>17</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48" w:history="1">
            <w:r w:rsidR="006C4618" w:rsidRPr="0016060C">
              <w:rPr>
                <w:rStyle w:val="Hyperlink"/>
                <w:rFonts w:ascii="Times New Roman" w:hAnsi="Times New Roman"/>
                <w:snapToGrid w:val="0"/>
                <w:w w:val="0"/>
              </w:rPr>
              <w:t>3.1</w:t>
            </w:r>
            <w:r w:rsidR="006C4618">
              <w:rPr>
                <w:rFonts w:asciiTheme="minorHAnsi" w:eastAsiaTheme="minorEastAsia" w:hAnsiTheme="minorHAnsi" w:cstheme="minorBidi"/>
                <w:color w:val="auto"/>
                <w:sz w:val="22"/>
                <w:szCs w:val="22"/>
                <w:lang w:val="en-US"/>
              </w:rPr>
              <w:tab/>
            </w:r>
            <w:r w:rsidR="006C4618" w:rsidRPr="0016060C">
              <w:rPr>
                <w:rStyle w:val="Hyperlink"/>
              </w:rPr>
              <w:t>Creating a CC&amp;B User in Weblogic</w:t>
            </w:r>
            <w:r w:rsidR="006C4618">
              <w:rPr>
                <w:webHidden/>
              </w:rPr>
              <w:tab/>
            </w:r>
            <w:r w:rsidR="006C4618">
              <w:rPr>
                <w:webHidden/>
              </w:rPr>
              <w:fldChar w:fldCharType="begin"/>
            </w:r>
            <w:r w:rsidR="006C4618">
              <w:rPr>
                <w:webHidden/>
              </w:rPr>
              <w:instrText xml:space="preserve"> PAGEREF _Toc379972048 \h </w:instrText>
            </w:r>
            <w:r w:rsidR="006C4618">
              <w:rPr>
                <w:webHidden/>
              </w:rPr>
            </w:r>
            <w:r w:rsidR="006C4618">
              <w:rPr>
                <w:webHidden/>
              </w:rPr>
              <w:fldChar w:fldCharType="separate"/>
            </w:r>
            <w:r w:rsidR="006C4618">
              <w:rPr>
                <w:webHidden/>
              </w:rPr>
              <w:t>17</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49" w:history="1">
            <w:r w:rsidR="006C4618" w:rsidRPr="0016060C">
              <w:rPr>
                <w:rStyle w:val="Hyperlink"/>
                <w:rFonts w:ascii="Times New Roman" w:hAnsi="Times New Roman"/>
                <w:snapToGrid w:val="0"/>
                <w:w w:val="0"/>
              </w:rPr>
              <w:t>3.2</w:t>
            </w:r>
            <w:r w:rsidR="006C4618">
              <w:rPr>
                <w:rFonts w:asciiTheme="minorHAnsi" w:eastAsiaTheme="minorEastAsia" w:hAnsiTheme="minorHAnsi" w:cstheme="minorBidi"/>
                <w:color w:val="auto"/>
                <w:sz w:val="22"/>
                <w:szCs w:val="22"/>
                <w:lang w:val="en-US"/>
              </w:rPr>
              <w:tab/>
            </w:r>
            <w:r w:rsidR="006C4618" w:rsidRPr="0016060C">
              <w:rPr>
                <w:rStyle w:val="Hyperlink"/>
              </w:rPr>
              <w:t>Exporting a weblogic User to all CC&amp;B instances</w:t>
            </w:r>
            <w:r w:rsidR="006C4618">
              <w:rPr>
                <w:webHidden/>
              </w:rPr>
              <w:tab/>
            </w:r>
            <w:r w:rsidR="006C4618">
              <w:rPr>
                <w:webHidden/>
              </w:rPr>
              <w:fldChar w:fldCharType="begin"/>
            </w:r>
            <w:r w:rsidR="006C4618">
              <w:rPr>
                <w:webHidden/>
              </w:rPr>
              <w:instrText xml:space="preserve"> PAGEREF _Toc379972049 \h </w:instrText>
            </w:r>
            <w:r w:rsidR="006C4618">
              <w:rPr>
                <w:webHidden/>
              </w:rPr>
            </w:r>
            <w:r w:rsidR="006C4618">
              <w:rPr>
                <w:webHidden/>
              </w:rPr>
              <w:fldChar w:fldCharType="separate"/>
            </w:r>
            <w:r w:rsidR="006C4618">
              <w:rPr>
                <w:webHidden/>
              </w:rPr>
              <w:t>20</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50" w:history="1">
            <w:r w:rsidR="006C4618" w:rsidRPr="0016060C">
              <w:rPr>
                <w:rStyle w:val="Hyperlink"/>
                <w:rFonts w:ascii="Times New Roman" w:hAnsi="Times New Roman"/>
                <w:snapToGrid w:val="0"/>
                <w:w w:val="0"/>
              </w:rPr>
              <w:t>3.3</w:t>
            </w:r>
            <w:r w:rsidR="006C4618">
              <w:rPr>
                <w:rFonts w:asciiTheme="minorHAnsi" w:eastAsiaTheme="minorEastAsia" w:hAnsiTheme="minorHAnsi" w:cstheme="minorBidi"/>
                <w:color w:val="auto"/>
                <w:sz w:val="22"/>
                <w:szCs w:val="22"/>
                <w:lang w:val="en-US"/>
              </w:rPr>
              <w:tab/>
            </w:r>
            <w:r w:rsidR="006C4618" w:rsidRPr="0016060C">
              <w:rPr>
                <w:rStyle w:val="Hyperlink"/>
              </w:rPr>
              <w:t>Changing password for weblogic User</w:t>
            </w:r>
            <w:r w:rsidR="006C4618">
              <w:rPr>
                <w:webHidden/>
              </w:rPr>
              <w:tab/>
            </w:r>
            <w:r w:rsidR="006C4618">
              <w:rPr>
                <w:webHidden/>
              </w:rPr>
              <w:fldChar w:fldCharType="begin"/>
            </w:r>
            <w:r w:rsidR="006C4618">
              <w:rPr>
                <w:webHidden/>
              </w:rPr>
              <w:instrText xml:space="preserve"> PAGEREF _Toc379972050 \h </w:instrText>
            </w:r>
            <w:r w:rsidR="006C4618">
              <w:rPr>
                <w:webHidden/>
              </w:rPr>
            </w:r>
            <w:r w:rsidR="006C4618">
              <w:rPr>
                <w:webHidden/>
              </w:rPr>
              <w:fldChar w:fldCharType="separate"/>
            </w:r>
            <w:r w:rsidR="006C4618">
              <w:rPr>
                <w:webHidden/>
              </w:rPr>
              <w:t>20</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51" w:history="1">
            <w:r w:rsidR="006C4618" w:rsidRPr="0016060C">
              <w:rPr>
                <w:rStyle w:val="Hyperlink"/>
                <w:rFonts w:ascii="Times New Roman" w:hAnsi="Times New Roman"/>
                <w:snapToGrid w:val="0"/>
                <w:w w:val="0"/>
              </w:rPr>
              <w:t>3.3.1</w:t>
            </w:r>
            <w:r w:rsidR="006C4618">
              <w:rPr>
                <w:rFonts w:asciiTheme="minorHAnsi" w:eastAsiaTheme="minorEastAsia" w:hAnsiTheme="minorHAnsi" w:cstheme="minorBidi"/>
                <w:sz w:val="22"/>
                <w:szCs w:val="22"/>
                <w:lang w:val="en-US"/>
              </w:rPr>
              <w:tab/>
            </w:r>
            <w:r w:rsidR="006C4618" w:rsidRPr="0016060C">
              <w:rPr>
                <w:rStyle w:val="Hyperlink"/>
              </w:rPr>
              <w:t>Changing password for One Instance</w:t>
            </w:r>
            <w:r w:rsidR="006C4618">
              <w:rPr>
                <w:webHidden/>
              </w:rPr>
              <w:tab/>
            </w:r>
            <w:r w:rsidR="006C4618">
              <w:rPr>
                <w:webHidden/>
              </w:rPr>
              <w:fldChar w:fldCharType="begin"/>
            </w:r>
            <w:r w:rsidR="006C4618">
              <w:rPr>
                <w:webHidden/>
              </w:rPr>
              <w:instrText xml:space="preserve"> PAGEREF _Toc379972051 \h </w:instrText>
            </w:r>
            <w:r w:rsidR="006C4618">
              <w:rPr>
                <w:webHidden/>
              </w:rPr>
            </w:r>
            <w:r w:rsidR="006C4618">
              <w:rPr>
                <w:webHidden/>
              </w:rPr>
              <w:fldChar w:fldCharType="separate"/>
            </w:r>
            <w:r w:rsidR="006C4618">
              <w:rPr>
                <w:webHidden/>
              </w:rPr>
              <w:t>20</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52" w:history="1">
            <w:r w:rsidR="006C4618" w:rsidRPr="0016060C">
              <w:rPr>
                <w:rStyle w:val="Hyperlink"/>
                <w:rFonts w:ascii="Times New Roman" w:hAnsi="Times New Roman"/>
                <w:snapToGrid w:val="0"/>
                <w:w w:val="0"/>
              </w:rPr>
              <w:t>3.3.2</w:t>
            </w:r>
            <w:r w:rsidR="006C4618">
              <w:rPr>
                <w:rFonts w:asciiTheme="minorHAnsi" w:eastAsiaTheme="minorEastAsia" w:hAnsiTheme="minorHAnsi" w:cstheme="minorBidi"/>
                <w:sz w:val="22"/>
                <w:szCs w:val="22"/>
                <w:lang w:val="en-US"/>
              </w:rPr>
              <w:tab/>
            </w:r>
            <w:r w:rsidR="006C4618" w:rsidRPr="0016060C">
              <w:rPr>
                <w:rStyle w:val="Hyperlink"/>
              </w:rPr>
              <w:t>Changing password for weblogic User for all CC&amp;B instances</w:t>
            </w:r>
            <w:r w:rsidR="006C4618">
              <w:rPr>
                <w:webHidden/>
              </w:rPr>
              <w:tab/>
            </w:r>
            <w:r w:rsidR="006C4618">
              <w:rPr>
                <w:webHidden/>
              </w:rPr>
              <w:fldChar w:fldCharType="begin"/>
            </w:r>
            <w:r w:rsidR="006C4618">
              <w:rPr>
                <w:webHidden/>
              </w:rPr>
              <w:instrText xml:space="preserve"> PAGEREF _Toc379972052 \h </w:instrText>
            </w:r>
            <w:r w:rsidR="006C4618">
              <w:rPr>
                <w:webHidden/>
              </w:rPr>
            </w:r>
            <w:r w:rsidR="006C4618">
              <w:rPr>
                <w:webHidden/>
              </w:rPr>
              <w:fldChar w:fldCharType="separate"/>
            </w:r>
            <w:r w:rsidR="006C4618">
              <w:rPr>
                <w:webHidden/>
              </w:rPr>
              <w:t>23</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53" w:history="1">
            <w:r w:rsidR="006C4618" w:rsidRPr="0016060C">
              <w:rPr>
                <w:rStyle w:val="Hyperlink"/>
                <w:rFonts w:ascii="Times New Roman" w:hAnsi="Times New Roman"/>
                <w:snapToGrid w:val="0"/>
                <w:w w:val="0"/>
              </w:rPr>
              <w:t>3.4</w:t>
            </w:r>
            <w:r w:rsidR="006C4618">
              <w:rPr>
                <w:rFonts w:asciiTheme="minorHAnsi" w:eastAsiaTheme="minorEastAsia" w:hAnsiTheme="minorHAnsi" w:cstheme="minorBidi"/>
                <w:color w:val="auto"/>
                <w:sz w:val="22"/>
                <w:szCs w:val="22"/>
                <w:lang w:val="en-US"/>
              </w:rPr>
              <w:tab/>
            </w:r>
            <w:r w:rsidR="006C4618" w:rsidRPr="0016060C">
              <w:rPr>
                <w:rStyle w:val="Hyperlink"/>
              </w:rPr>
              <w:t>Unlock User</w:t>
            </w:r>
            <w:r w:rsidR="006C4618">
              <w:rPr>
                <w:webHidden/>
              </w:rPr>
              <w:tab/>
            </w:r>
            <w:r w:rsidR="006C4618">
              <w:rPr>
                <w:webHidden/>
              </w:rPr>
              <w:fldChar w:fldCharType="begin"/>
            </w:r>
            <w:r w:rsidR="006C4618">
              <w:rPr>
                <w:webHidden/>
              </w:rPr>
              <w:instrText xml:space="preserve"> PAGEREF _Toc379972053 \h </w:instrText>
            </w:r>
            <w:r w:rsidR="006C4618">
              <w:rPr>
                <w:webHidden/>
              </w:rPr>
            </w:r>
            <w:r w:rsidR="006C4618">
              <w:rPr>
                <w:webHidden/>
              </w:rPr>
              <w:fldChar w:fldCharType="separate"/>
            </w:r>
            <w:r w:rsidR="006C4618">
              <w:rPr>
                <w:webHidden/>
              </w:rPr>
              <w:t>23</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54" w:history="1">
            <w:r w:rsidR="006C4618" w:rsidRPr="0016060C">
              <w:rPr>
                <w:rStyle w:val="Hyperlink"/>
                <w:rFonts w:ascii="Times New Roman" w:hAnsi="Times New Roman"/>
                <w:snapToGrid w:val="0"/>
                <w:w w:val="0"/>
              </w:rPr>
              <w:t>3.4.1</w:t>
            </w:r>
            <w:r w:rsidR="006C4618">
              <w:rPr>
                <w:rFonts w:asciiTheme="minorHAnsi" w:eastAsiaTheme="minorEastAsia" w:hAnsiTheme="minorHAnsi" w:cstheme="minorBidi"/>
                <w:sz w:val="22"/>
                <w:szCs w:val="22"/>
                <w:lang w:val="en-US"/>
              </w:rPr>
              <w:tab/>
            </w:r>
            <w:r w:rsidR="006C4618" w:rsidRPr="0016060C">
              <w:rPr>
                <w:rStyle w:val="Hyperlink"/>
              </w:rPr>
              <w:t>Unlock User from Weblogic Console</w:t>
            </w:r>
            <w:r w:rsidR="006C4618">
              <w:rPr>
                <w:webHidden/>
              </w:rPr>
              <w:tab/>
            </w:r>
            <w:r w:rsidR="006C4618">
              <w:rPr>
                <w:webHidden/>
              </w:rPr>
              <w:fldChar w:fldCharType="begin"/>
            </w:r>
            <w:r w:rsidR="006C4618">
              <w:rPr>
                <w:webHidden/>
              </w:rPr>
              <w:instrText xml:space="preserve"> PAGEREF _Toc379972054 \h </w:instrText>
            </w:r>
            <w:r w:rsidR="006C4618">
              <w:rPr>
                <w:webHidden/>
              </w:rPr>
            </w:r>
            <w:r w:rsidR="006C4618">
              <w:rPr>
                <w:webHidden/>
              </w:rPr>
              <w:fldChar w:fldCharType="separate"/>
            </w:r>
            <w:r w:rsidR="006C4618">
              <w:rPr>
                <w:webHidden/>
              </w:rPr>
              <w:t>23</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55" w:history="1">
            <w:r w:rsidR="006C4618" w:rsidRPr="0016060C">
              <w:rPr>
                <w:rStyle w:val="Hyperlink"/>
                <w:rFonts w:ascii="Times New Roman" w:hAnsi="Times New Roman"/>
                <w:snapToGrid w:val="0"/>
                <w:w w:val="0"/>
              </w:rPr>
              <w:t>3.4.2</w:t>
            </w:r>
            <w:r w:rsidR="006C4618">
              <w:rPr>
                <w:rFonts w:asciiTheme="minorHAnsi" w:eastAsiaTheme="minorEastAsia" w:hAnsiTheme="minorHAnsi" w:cstheme="minorBidi"/>
                <w:sz w:val="22"/>
                <w:szCs w:val="22"/>
                <w:lang w:val="en-US"/>
              </w:rPr>
              <w:tab/>
            </w:r>
            <w:r w:rsidR="006C4618" w:rsidRPr="0016060C">
              <w:rPr>
                <w:rStyle w:val="Hyperlink"/>
              </w:rPr>
              <w:t>Unlock CC&amp;B application User for all CC&amp;B instances</w:t>
            </w:r>
            <w:r w:rsidR="006C4618">
              <w:rPr>
                <w:webHidden/>
              </w:rPr>
              <w:tab/>
            </w:r>
            <w:r w:rsidR="006C4618">
              <w:rPr>
                <w:webHidden/>
              </w:rPr>
              <w:fldChar w:fldCharType="begin"/>
            </w:r>
            <w:r w:rsidR="006C4618">
              <w:rPr>
                <w:webHidden/>
              </w:rPr>
              <w:instrText xml:space="preserve"> PAGEREF _Toc379972055 \h </w:instrText>
            </w:r>
            <w:r w:rsidR="006C4618">
              <w:rPr>
                <w:webHidden/>
              </w:rPr>
            </w:r>
            <w:r w:rsidR="006C4618">
              <w:rPr>
                <w:webHidden/>
              </w:rPr>
              <w:fldChar w:fldCharType="separate"/>
            </w:r>
            <w:r w:rsidR="006C4618">
              <w:rPr>
                <w:webHidden/>
              </w:rPr>
              <w:t>24</w:t>
            </w:r>
            <w:r w:rsidR="006C4618">
              <w:rPr>
                <w:webHidden/>
              </w:rPr>
              <w:fldChar w:fldCharType="end"/>
            </w:r>
          </w:hyperlink>
        </w:p>
        <w:p w:rsidR="006C4618" w:rsidRDefault="00C345B1">
          <w:pPr>
            <w:pStyle w:val="TOC1"/>
            <w:rPr>
              <w:rFonts w:asciiTheme="minorHAnsi" w:eastAsiaTheme="minorEastAsia" w:hAnsiTheme="minorHAnsi" w:cstheme="minorBidi"/>
              <w:b w:val="0"/>
              <w:sz w:val="22"/>
              <w:szCs w:val="22"/>
              <w:lang w:val="en-US"/>
            </w:rPr>
          </w:pPr>
          <w:hyperlink w:anchor="_Toc379972056" w:history="1">
            <w:r w:rsidR="006C4618" w:rsidRPr="0016060C">
              <w:rPr>
                <w:rStyle w:val="Hyperlink"/>
              </w:rPr>
              <w:t>4</w:t>
            </w:r>
            <w:r w:rsidR="006C4618">
              <w:rPr>
                <w:rFonts w:asciiTheme="minorHAnsi" w:eastAsiaTheme="minorEastAsia" w:hAnsiTheme="minorHAnsi" w:cstheme="minorBidi"/>
                <w:b w:val="0"/>
                <w:sz w:val="22"/>
                <w:szCs w:val="22"/>
                <w:lang w:val="en-US"/>
              </w:rPr>
              <w:tab/>
            </w:r>
            <w:r w:rsidR="006C4618" w:rsidRPr="0016060C">
              <w:rPr>
                <w:rStyle w:val="Hyperlink"/>
              </w:rPr>
              <w:t>Patching and Package Deployment Procedure</w:t>
            </w:r>
            <w:r w:rsidR="006C4618">
              <w:rPr>
                <w:webHidden/>
              </w:rPr>
              <w:tab/>
            </w:r>
            <w:r w:rsidR="006C4618">
              <w:rPr>
                <w:webHidden/>
              </w:rPr>
              <w:fldChar w:fldCharType="begin"/>
            </w:r>
            <w:r w:rsidR="006C4618">
              <w:rPr>
                <w:webHidden/>
              </w:rPr>
              <w:instrText xml:space="preserve"> PAGEREF _Toc379972056 \h </w:instrText>
            </w:r>
            <w:r w:rsidR="006C4618">
              <w:rPr>
                <w:webHidden/>
              </w:rPr>
            </w:r>
            <w:r w:rsidR="006C4618">
              <w:rPr>
                <w:webHidden/>
              </w:rPr>
              <w:fldChar w:fldCharType="separate"/>
            </w:r>
            <w:r w:rsidR="006C4618">
              <w:rPr>
                <w:webHidden/>
              </w:rPr>
              <w:t>26</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57" w:history="1">
            <w:r w:rsidR="006C4618" w:rsidRPr="0016060C">
              <w:rPr>
                <w:rStyle w:val="Hyperlink"/>
                <w:rFonts w:ascii="Times New Roman" w:hAnsi="Times New Roman"/>
                <w:snapToGrid w:val="0"/>
                <w:w w:val="0"/>
              </w:rPr>
              <w:t>4.1</w:t>
            </w:r>
            <w:r w:rsidR="006C4618">
              <w:rPr>
                <w:rFonts w:asciiTheme="minorHAnsi" w:eastAsiaTheme="minorEastAsia" w:hAnsiTheme="minorHAnsi" w:cstheme="minorBidi"/>
                <w:color w:val="auto"/>
                <w:sz w:val="22"/>
                <w:szCs w:val="22"/>
                <w:lang w:val="en-US"/>
              </w:rPr>
              <w:tab/>
            </w:r>
            <w:r w:rsidR="006C4618" w:rsidRPr="0016060C">
              <w:rPr>
                <w:rStyle w:val="Hyperlink"/>
              </w:rPr>
              <w:t>How to apply Custom MDC Package</w:t>
            </w:r>
            <w:r w:rsidR="006C4618">
              <w:rPr>
                <w:webHidden/>
              </w:rPr>
              <w:tab/>
            </w:r>
            <w:r w:rsidR="006C4618">
              <w:rPr>
                <w:webHidden/>
              </w:rPr>
              <w:fldChar w:fldCharType="begin"/>
            </w:r>
            <w:r w:rsidR="006C4618">
              <w:rPr>
                <w:webHidden/>
              </w:rPr>
              <w:instrText xml:space="preserve"> PAGEREF _Toc379972057 \h </w:instrText>
            </w:r>
            <w:r w:rsidR="006C4618">
              <w:rPr>
                <w:webHidden/>
              </w:rPr>
            </w:r>
            <w:r w:rsidR="006C4618">
              <w:rPr>
                <w:webHidden/>
              </w:rPr>
              <w:fldChar w:fldCharType="separate"/>
            </w:r>
            <w:r w:rsidR="006C4618">
              <w:rPr>
                <w:webHidden/>
              </w:rPr>
              <w:t>26</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58" w:history="1">
            <w:r w:rsidR="006C4618" w:rsidRPr="0016060C">
              <w:rPr>
                <w:rStyle w:val="Hyperlink"/>
                <w:rFonts w:ascii="Times New Roman" w:hAnsi="Times New Roman"/>
                <w:snapToGrid w:val="0"/>
                <w:w w:val="0"/>
              </w:rPr>
              <w:t>4.2</w:t>
            </w:r>
            <w:r w:rsidR="006C4618">
              <w:rPr>
                <w:rFonts w:asciiTheme="minorHAnsi" w:eastAsiaTheme="minorEastAsia" w:hAnsiTheme="minorHAnsi" w:cstheme="minorBidi"/>
                <w:color w:val="auto"/>
                <w:sz w:val="22"/>
                <w:szCs w:val="22"/>
                <w:lang w:val="en-US"/>
              </w:rPr>
              <w:tab/>
            </w:r>
            <w:r w:rsidR="006C4618" w:rsidRPr="0016060C">
              <w:rPr>
                <w:rStyle w:val="Hyperlink"/>
              </w:rPr>
              <w:t>How to apply a single fix (Application or Framework)</w:t>
            </w:r>
            <w:r w:rsidR="006C4618">
              <w:rPr>
                <w:webHidden/>
              </w:rPr>
              <w:tab/>
            </w:r>
            <w:r w:rsidR="006C4618">
              <w:rPr>
                <w:webHidden/>
              </w:rPr>
              <w:fldChar w:fldCharType="begin"/>
            </w:r>
            <w:r w:rsidR="006C4618">
              <w:rPr>
                <w:webHidden/>
              </w:rPr>
              <w:instrText xml:space="preserve"> PAGEREF _Toc379972058 \h </w:instrText>
            </w:r>
            <w:r w:rsidR="006C4618">
              <w:rPr>
                <w:webHidden/>
              </w:rPr>
            </w:r>
            <w:r w:rsidR="006C4618">
              <w:rPr>
                <w:webHidden/>
              </w:rPr>
              <w:fldChar w:fldCharType="separate"/>
            </w:r>
            <w:r w:rsidR="006C4618">
              <w:rPr>
                <w:webHidden/>
              </w:rPr>
              <w:t>27</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59" w:history="1">
            <w:r w:rsidR="006C4618" w:rsidRPr="0016060C">
              <w:rPr>
                <w:rStyle w:val="Hyperlink"/>
                <w:rFonts w:ascii="Times New Roman" w:hAnsi="Times New Roman"/>
                <w:snapToGrid w:val="0"/>
                <w:w w:val="0"/>
              </w:rPr>
              <w:t>4.2.1</w:t>
            </w:r>
            <w:r w:rsidR="006C4618">
              <w:rPr>
                <w:rFonts w:asciiTheme="minorHAnsi" w:eastAsiaTheme="minorEastAsia" w:hAnsiTheme="minorHAnsi" w:cstheme="minorBidi"/>
                <w:sz w:val="22"/>
                <w:szCs w:val="22"/>
                <w:lang w:val="en-US"/>
              </w:rPr>
              <w:tab/>
            </w:r>
            <w:r w:rsidR="006C4618" w:rsidRPr="0016060C">
              <w:rPr>
                <w:rStyle w:val="Hyperlink"/>
              </w:rPr>
              <w:t>Application Server Component</w:t>
            </w:r>
            <w:r w:rsidR="006C4618">
              <w:rPr>
                <w:webHidden/>
              </w:rPr>
              <w:tab/>
            </w:r>
            <w:r w:rsidR="006C4618">
              <w:rPr>
                <w:webHidden/>
              </w:rPr>
              <w:fldChar w:fldCharType="begin"/>
            </w:r>
            <w:r w:rsidR="006C4618">
              <w:rPr>
                <w:webHidden/>
              </w:rPr>
              <w:instrText xml:space="preserve"> PAGEREF _Toc379972059 \h </w:instrText>
            </w:r>
            <w:r w:rsidR="006C4618">
              <w:rPr>
                <w:webHidden/>
              </w:rPr>
            </w:r>
            <w:r w:rsidR="006C4618">
              <w:rPr>
                <w:webHidden/>
              </w:rPr>
              <w:fldChar w:fldCharType="separate"/>
            </w:r>
            <w:r w:rsidR="006C4618">
              <w:rPr>
                <w:webHidden/>
              </w:rPr>
              <w:t>28</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60" w:history="1">
            <w:r w:rsidR="006C4618" w:rsidRPr="0016060C">
              <w:rPr>
                <w:rStyle w:val="Hyperlink"/>
                <w:rFonts w:ascii="Times New Roman" w:hAnsi="Times New Roman"/>
                <w:snapToGrid w:val="0"/>
                <w:w w:val="0"/>
                <w:lang w:val="en-US"/>
              </w:rPr>
              <w:t>4.2.2</w:t>
            </w:r>
            <w:r w:rsidR="006C4618">
              <w:rPr>
                <w:rFonts w:asciiTheme="minorHAnsi" w:eastAsiaTheme="minorEastAsia" w:hAnsiTheme="minorHAnsi" w:cstheme="minorBidi"/>
                <w:sz w:val="22"/>
                <w:szCs w:val="22"/>
                <w:lang w:val="en-US"/>
              </w:rPr>
              <w:tab/>
            </w:r>
            <w:r w:rsidR="006C4618" w:rsidRPr="0016060C">
              <w:rPr>
                <w:rStyle w:val="Hyperlink"/>
                <w:lang w:val="en-US"/>
              </w:rPr>
              <w:t>Database Component</w:t>
            </w:r>
            <w:r w:rsidR="006C4618">
              <w:rPr>
                <w:webHidden/>
              </w:rPr>
              <w:tab/>
            </w:r>
            <w:r w:rsidR="006C4618">
              <w:rPr>
                <w:webHidden/>
              </w:rPr>
              <w:fldChar w:fldCharType="begin"/>
            </w:r>
            <w:r w:rsidR="006C4618">
              <w:rPr>
                <w:webHidden/>
              </w:rPr>
              <w:instrText xml:space="preserve"> PAGEREF _Toc379972060 \h </w:instrText>
            </w:r>
            <w:r w:rsidR="006C4618">
              <w:rPr>
                <w:webHidden/>
              </w:rPr>
            </w:r>
            <w:r w:rsidR="006C4618">
              <w:rPr>
                <w:webHidden/>
              </w:rPr>
              <w:fldChar w:fldCharType="separate"/>
            </w:r>
            <w:r w:rsidR="006C4618">
              <w:rPr>
                <w:webHidden/>
              </w:rPr>
              <w:t>29</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61" w:history="1">
            <w:r w:rsidR="006C4618" w:rsidRPr="0016060C">
              <w:rPr>
                <w:rStyle w:val="Hyperlink"/>
                <w:rFonts w:ascii="Times New Roman" w:hAnsi="Times New Roman"/>
                <w:snapToGrid w:val="0"/>
                <w:w w:val="0"/>
              </w:rPr>
              <w:t>4.2.3</w:t>
            </w:r>
            <w:r w:rsidR="006C4618">
              <w:rPr>
                <w:rFonts w:asciiTheme="minorHAnsi" w:eastAsiaTheme="minorEastAsia" w:hAnsiTheme="minorHAnsi" w:cstheme="minorBidi"/>
                <w:sz w:val="22"/>
                <w:szCs w:val="22"/>
                <w:lang w:val="en-US"/>
              </w:rPr>
              <w:tab/>
            </w:r>
            <w:r w:rsidR="006C4618" w:rsidRPr="0016060C">
              <w:rPr>
                <w:rStyle w:val="Hyperlink"/>
              </w:rPr>
              <w:t>Installation Process</w:t>
            </w:r>
            <w:r w:rsidR="006C4618">
              <w:rPr>
                <w:webHidden/>
              </w:rPr>
              <w:tab/>
            </w:r>
            <w:r w:rsidR="006C4618">
              <w:rPr>
                <w:webHidden/>
              </w:rPr>
              <w:fldChar w:fldCharType="begin"/>
            </w:r>
            <w:r w:rsidR="006C4618">
              <w:rPr>
                <w:webHidden/>
              </w:rPr>
              <w:instrText xml:space="preserve"> PAGEREF _Toc379972061 \h </w:instrText>
            </w:r>
            <w:r w:rsidR="006C4618">
              <w:rPr>
                <w:webHidden/>
              </w:rPr>
            </w:r>
            <w:r w:rsidR="006C4618">
              <w:rPr>
                <w:webHidden/>
              </w:rPr>
              <w:fldChar w:fldCharType="separate"/>
            </w:r>
            <w:r w:rsidR="006C4618">
              <w:rPr>
                <w:webHidden/>
              </w:rPr>
              <w:t>30</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62" w:history="1">
            <w:r w:rsidR="006C4618" w:rsidRPr="0016060C">
              <w:rPr>
                <w:rStyle w:val="Hyperlink"/>
                <w:rFonts w:ascii="Times New Roman" w:hAnsi="Times New Roman"/>
                <w:snapToGrid w:val="0"/>
                <w:w w:val="0"/>
              </w:rPr>
              <w:t>4.2.4</w:t>
            </w:r>
            <w:r w:rsidR="006C4618">
              <w:rPr>
                <w:rFonts w:asciiTheme="minorHAnsi" w:eastAsiaTheme="minorEastAsia" w:hAnsiTheme="minorHAnsi" w:cstheme="minorBidi"/>
                <w:sz w:val="22"/>
                <w:szCs w:val="22"/>
                <w:lang w:val="en-US"/>
              </w:rPr>
              <w:tab/>
            </w:r>
            <w:r w:rsidR="006C4618" w:rsidRPr="0016060C">
              <w:rPr>
                <w:rStyle w:val="Hyperlink"/>
              </w:rPr>
              <w:t>Database Fix Installation</w:t>
            </w:r>
            <w:r w:rsidR="006C4618">
              <w:rPr>
                <w:webHidden/>
              </w:rPr>
              <w:tab/>
            </w:r>
            <w:r w:rsidR="006C4618">
              <w:rPr>
                <w:webHidden/>
              </w:rPr>
              <w:fldChar w:fldCharType="begin"/>
            </w:r>
            <w:r w:rsidR="006C4618">
              <w:rPr>
                <w:webHidden/>
              </w:rPr>
              <w:instrText xml:space="preserve"> PAGEREF _Toc379972062 \h </w:instrText>
            </w:r>
            <w:r w:rsidR="006C4618">
              <w:rPr>
                <w:webHidden/>
              </w:rPr>
            </w:r>
            <w:r w:rsidR="006C4618">
              <w:rPr>
                <w:webHidden/>
              </w:rPr>
              <w:fldChar w:fldCharType="separate"/>
            </w:r>
            <w:r w:rsidR="006C4618">
              <w:rPr>
                <w:webHidden/>
              </w:rPr>
              <w:t>30</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63" w:history="1">
            <w:r w:rsidR="006C4618" w:rsidRPr="0016060C">
              <w:rPr>
                <w:rStyle w:val="Hyperlink"/>
                <w:rFonts w:ascii="Times New Roman" w:hAnsi="Times New Roman"/>
                <w:snapToGrid w:val="0"/>
                <w:w w:val="0"/>
              </w:rPr>
              <w:t>4.2.5</w:t>
            </w:r>
            <w:r w:rsidR="006C4618">
              <w:rPr>
                <w:rFonts w:asciiTheme="minorHAnsi" w:eastAsiaTheme="minorEastAsia" w:hAnsiTheme="minorHAnsi" w:cstheme="minorBidi"/>
                <w:sz w:val="22"/>
                <w:szCs w:val="22"/>
                <w:lang w:val="en-US"/>
              </w:rPr>
              <w:tab/>
            </w:r>
            <w:r w:rsidR="006C4618" w:rsidRPr="0016060C">
              <w:rPr>
                <w:rStyle w:val="Hyperlink"/>
              </w:rPr>
              <w:t>Application Fix Installation</w:t>
            </w:r>
            <w:r w:rsidR="006C4618">
              <w:rPr>
                <w:webHidden/>
              </w:rPr>
              <w:tab/>
            </w:r>
            <w:r w:rsidR="006C4618">
              <w:rPr>
                <w:webHidden/>
              </w:rPr>
              <w:fldChar w:fldCharType="begin"/>
            </w:r>
            <w:r w:rsidR="006C4618">
              <w:rPr>
                <w:webHidden/>
              </w:rPr>
              <w:instrText xml:space="preserve"> PAGEREF _Toc379972063 \h </w:instrText>
            </w:r>
            <w:r w:rsidR="006C4618">
              <w:rPr>
                <w:webHidden/>
              </w:rPr>
            </w:r>
            <w:r w:rsidR="006C4618">
              <w:rPr>
                <w:webHidden/>
              </w:rPr>
              <w:fldChar w:fldCharType="separate"/>
            </w:r>
            <w:r w:rsidR="006C4618">
              <w:rPr>
                <w:webHidden/>
              </w:rPr>
              <w:t>31</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64" w:history="1">
            <w:r w:rsidR="006C4618" w:rsidRPr="0016060C">
              <w:rPr>
                <w:rStyle w:val="Hyperlink"/>
                <w:rFonts w:ascii="Times New Roman" w:hAnsi="Times New Roman"/>
                <w:snapToGrid w:val="0"/>
                <w:w w:val="0"/>
              </w:rPr>
              <w:t>4.3</w:t>
            </w:r>
            <w:r w:rsidR="006C4618">
              <w:rPr>
                <w:rFonts w:asciiTheme="minorHAnsi" w:eastAsiaTheme="minorEastAsia" w:hAnsiTheme="minorHAnsi" w:cstheme="minorBidi"/>
                <w:color w:val="auto"/>
                <w:sz w:val="22"/>
                <w:szCs w:val="22"/>
                <w:lang w:val="en-US"/>
              </w:rPr>
              <w:tab/>
            </w:r>
            <w:r w:rsidR="006C4618" w:rsidRPr="0016060C">
              <w:rPr>
                <w:rStyle w:val="Hyperlink"/>
              </w:rPr>
              <w:t>How to apply a group fix (Series of single fixes)</w:t>
            </w:r>
            <w:r w:rsidR="006C4618">
              <w:rPr>
                <w:webHidden/>
              </w:rPr>
              <w:tab/>
            </w:r>
            <w:r w:rsidR="006C4618">
              <w:rPr>
                <w:webHidden/>
              </w:rPr>
              <w:fldChar w:fldCharType="begin"/>
            </w:r>
            <w:r w:rsidR="006C4618">
              <w:rPr>
                <w:webHidden/>
              </w:rPr>
              <w:instrText xml:space="preserve"> PAGEREF _Toc379972064 \h </w:instrText>
            </w:r>
            <w:r w:rsidR="006C4618">
              <w:rPr>
                <w:webHidden/>
              </w:rPr>
            </w:r>
            <w:r w:rsidR="006C4618">
              <w:rPr>
                <w:webHidden/>
              </w:rPr>
              <w:fldChar w:fldCharType="separate"/>
            </w:r>
            <w:r w:rsidR="006C4618">
              <w:rPr>
                <w:webHidden/>
              </w:rPr>
              <w:t>31</w:t>
            </w:r>
            <w:r w:rsidR="006C4618">
              <w:rPr>
                <w:webHidden/>
              </w:rPr>
              <w:fldChar w:fldCharType="end"/>
            </w:r>
          </w:hyperlink>
        </w:p>
        <w:p w:rsidR="006C4618" w:rsidRDefault="00C345B1">
          <w:pPr>
            <w:pStyle w:val="TOC1"/>
            <w:rPr>
              <w:rFonts w:asciiTheme="minorHAnsi" w:eastAsiaTheme="minorEastAsia" w:hAnsiTheme="minorHAnsi" w:cstheme="minorBidi"/>
              <w:b w:val="0"/>
              <w:sz w:val="22"/>
              <w:szCs w:val="22"/>
              <w:lang w:val="en-US"/>
            </w:rPr>
          </w:pPr>
          <w:hyperlink w:anchor="_Toc379972065" w:history="1">
            <w:r w:rsidR="006C4618" w:rsidRPr="0016060C">
              <w:rPr>
                <w:rStyle w:val="Hyperlink"/>
              </w:rPr>
              <w:t>5</w:t>
            </w:r>
            <w:r w:rsidR="006C4618">
              <w:rPr>
                <w:rFonts w:asciiTheme="minorHAnsi" w:eastAsiaTheme="minorEastAsia" w:hAnsiTheme="minorHAnsi" w:cstheme="minorBidi"/>
                <w:b w:val="0"/>
                <w:sz w:val="22"/>
                <w:szCs w:val="22"/>
                <w:lang w:val="en-US"/>
              </w:rPr>
              <w:tab/>
            </w:r>
            <w:r w:rsidR="006C4618" w:rsidRPr="0016060C">
              <w:rPr>
                <w:rStyle w:val="Hyperlink"/>
              </w:rPr>
              <w:t>Refresh Application from production</w:t>
            </w:r>
            <w:r w:rsidR="006C4618">
              <w:rPr>
                <w:webHidden/>
              </w:rPr>
              <w:tab/>
            </w:r>
            <w:r w:rsidR="006C4618">
              <w:rPr>
                <w:webHidden/>
              </w:rPr>
              <w:fldChar w:fldCharType="begin"/>
            </w:r>
            <w:r w:rsidR="006C4618">
              <w:rPr>
                <w:webHidden/>
              </w:rPr>
              <w:instrText xml:space="preserve"> PAGEREF _Toc379972065 \h </w:instrText>
            </w:r>
            <w:r w:rsidR="006C4618">
              <w:rPr>
                <w:webHidden/>
              </w:rPr>
            </w:r>
            <w:r w:rsidR="006C4618">
              <w:rPr>
                <w:webHidden/>
              </w:rPr>
              <w:fldChar w:fldCharType="separate"/>
            </w:r>
            <w:r w:rsidR="006C4618">
              <w:rPr>
                <w:webHidden/>
              </w:rPr>
              <w:t>37</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66" w:history="1">
            <w:r w:rsidR="006C4618" w:rsidRPr="0016060C">
              <w:rPr>
                <w:rStyle w:val="Hyperlink"/>
                <w:rFonts w:ascii="Times New Roman" w:eastAsia="SimHei" w:hAnsi="Times New Roman"/>
                <w:snapToGrid w:val="0"/>
                <w:w w:val="0"/>
              </w:rPr>
              <w:t>5.1</w:t>
            </w:r>
            <w:r w:rsidR="006C4618">
              <w:rPr>
                <w:rFonts w:asciiTheme="minorHAnsi" w:eastAsiaTheme="minorEastAsia" w:hAnsiTheme="minorHAnsi" w:cstheme="minorBidi"/>
                <w:color w:val="auto"/>
                <w:sz w:val="22"/>
                <w:szCs w:val="22"/>
                <w:lang w:val="en-US"/>
              </w:rPr>
              <w:tab/>
            </w:r>
            <w:r w:rsidR="006C4618" w:rsidRPr="0016060C">
              <w:rPr>
                <w:rStyle w:val="Hyperlink"/>
                <w:rFonts w:eastAsia="SimHei"/>
              </w:rPr>
              <w:t>Assumptions</w:t>
            </w:r>
            <w:r w:rsidR="006C4618">
              <w:rPr>
                <w:webHidden/>
              </w:rPr>
              <w:tab/>
            </w:r>
            <w:r w:rsidR="006C4618">
              <w:rPr>
                <w:webHidden/>
              </w:rPr>
              <w:fldChar w:fldCharType="begin"/>
            </w:r>
            <w:r w:rsidR="006C4618">
              <w:rPr>
                <w:webHidden/>
              </w:rPr>
              <w:instrText xml:space="preserve"> PAGEREF _Toc379972066 \h </w:instrText>
            </w:r>
            <w:r w:rsidR="006C4618">
              <w:rPr>
                <w:webHidden/>
              </w:rPr>
            </w:r>
            <w:r w:rsidR="006C4618">
              <w:rPr>
                <w:webHidden/>
              </w:rPr>
              <w:fldChar w:fldCharType="separate"/>
            </w:r>
            <w:r w:rsidR="006C4618">
              <w:rPr>
                <w:webHidden/>
              </w:rPr>
              <w:t>37</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67" w:history="1">
            <w:r w:rsidR="006C4618" w:rsidRPr="0016060C">
              <w:rPr>
                <w:rStyle w:val="Hyperlink"/>
                <w:rFonts w:ascii="Times New Roman" w:eastAsia="SimHei" w:hAnsi="Times New Roman"/>
                <w:snapToGrid w:val="0"/>
                <w:w w:val="0"/>
              </w:rPr>
              <w:t>5.2</w:t>
            </w:r>
            <w:r w:rsidR="006C4618">
              <w:rPr>
                <w:rFonts w:asciiTheme="minorHAnsi" w:eastAsiaTheme="minorEastAsia" w:hAnsiTheme="minorHAnsi" w:cstheme="minorBidi"/>
                <w:color w:val="auto"/>
                <w:sz w:val="22"/>
                <w:szCs w:val="22"/>
                <w:lang w:val="en-US"/>
              </w:rPr>
              <w:tab/>
            </w:r>
            <w:r w:rsidR="006C4618" w:rsidRPr="0016060C">
              <w:rPr>
                <w:rStyle w:val="Hyperlink"/>
                <w:rFonts w:eastAsia="SimHei"/>
              </w:rPr>
              <w:t>Application Refresh Procedure</w:t>
            </w:r>
            <w:r w:rsidR="006C4618">
              <w:rPr>
                <w:webHidden/>
              </w:rPr>
              <w:tab/>
            </w:r>
            <w:r w:rsidR="006C4618">
              <w:rPr>
                <w:webHidden/>
              </w:rPr>
              <w:fldChar w:fldCharType="begin"/>
            </w:r>
            <w:r w:rsidR="006C4618">
              <w:rPr>
                <w:webHidden/>
              </w:rPr>
              <w:instrText xml:space="preserve"> PAGEREF _Toc379972067 \h </w:instrText>
            </w:r>
            <w:r w:rsidR="006C4618">
              <w:rPr>
                <w:webHidden/>
              </w:rPr>
            </w:r>
            <w:r w:rsidR="006C4618">
              <w:rPr>
                <w:webHidden/>
              </w:rPr>
              <w:fldChar w:fldCharType="separate"/>
            </w:r>
            <w:r w:rsidR="006C4618">
              <w:rPr>
                <w:webHidden/>
              </w:rPr>
              <w:t>37</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68" w:history="1">
            <w:r w:rsidR="006C4618" w:rsidRPr="0016060C">
              <w:rPr>
                <w:rStyle w:val="Hyperlink"/>
                <w:rFonts w:ascii="Times New Roman" w:eastAsia="SimHei" w:hAnsi="Times New Roman"/>
                <w:snapToGrid w:val="0"/>
                <w:w w:val="0"/>
              </w:rPr>
              <w:t>5.3</w:t>
            </w:r>
            <w:r w:rsidR="006C4618">
              <w:rPr>
                <w:rFonts w:asciiTheme="minorHAnsi" w:eastAsiaTheme="minorEastAsia" w:hAnsiTheme="minorHAnsi" w:cstheme="minorBidi"/>
                <w:color w:val="auto"/>
                <w:sz w:val="22"/>
                <w:szCs w:val="22"/>
                <w:lang w:val="en-US"/>
              </w:rPr>
              <w:tab/>
            </w:r>
            <w:r w:rsidR="006C4618" w:rsidRPr="0016060C">
              <w:rPr>
                <w:rStyle w:val="Hyperlink"/>
                <w:rFonts w:eastAsia="SimHei"/>
              </w:rPr>
              <w:t>Post cloning Steps</w:t>
            </w:r>
            <w:r w:rsidR="006C4618">
              <w:rPr>
                <w:webHidden/>
              </w:rPr>
              <w:tab/>
            </w:r>
            <w:r w:rsidR="006C4618">
              <w:rPr>
                <w:webHidden/>
              </w:rPr>
              <w:fldChar w:fldCharType="begin"/>
            </w:r>
            <w:r w:rsidR="006C4618">
              <w:rPr>
                <w:webHidden/>
              </w:rPr>
              <w:instrText xml:space="preserve"> PAGEREF _Toc379972068 \h </w:instrText>
            </w:r>
            <w:r w:rsidR="006C4618">
              <w:rPr>
                <w:webHidden/>
              </w:rPr>
            </w:r>
            <w:r w:rsidR="006C4618">
              <w:rPr>
                <w:webHidden/>
              </w:rPr>
              <w:fldChar w:fldCharType="separate"/>
            </w:r>
            <w:r w:rsidR="006C4618">
              <w:rPr>
                <w:webHidden/>
              </w:rPr>
              <w:t>47</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69" w:history="1">
            <w:r w:rsidR="006C4618" w:rsidRPr="0016060C">
              <w:rPr>
                <w:rStyle w:val="Hyperlink"/>
                <w:rFonts w:ascii="Times New Roman" w:eastAsia="SimHei" w:hAnsi="Times New Roman"/>
                <w:snapToGrid w:val="0"/>
                <w:w w:val="0"/>
              </w:rPr>
              <w:t>5.3.1</w:t>
            </w:r>
            <w:r w:rsidR="006C4618">
              <w:rPr>
                <w:rFonts w:asciiTheme="minorHAnsi" w:eastAsiaTheme="minorEastAsia" w:hAnsiTheme="minorHAnsi" w:cstheme="minorBidi"/>
                <w:sz w:val="22"/>
                <w:szCs w:val="22"/>
                <w:lang w:val="en-US"/>
              </w:rPr>
              <w:tab/>
            </w:r>
            <w:r w:rsidR="006C4618" w:rsidRPr="0016060C">
              <w:rPr>
                <w:rStyle w:val="Hyperlink"/>
                <w:rFonts w:eastAsia="SimHei"/>
              </w:rPr>
              <w:t>Remove Batch Streams Schedules</w:t>
            </w:r>
            <w:r w:rsidR="006C4618">
              <w:rPr>
                <w:webHidden/>
              </w:rPr>
              <w:tab/>
            </w:r>
            <w:r w:rsidR="006C4618">
              <w:rPr>
                <w:webHidden/>
              </w:rPr>
              <w:fldChar w:fldCharType="begin"/>
            </w:r>
            <w:r w:rsidR="006C4618">
              <w:rPr>
                <w:webHidden/>
              </w:rPr>
              <w:instrText xml:space="preserve"> PAGEREF _Toc379972069 \h </w:instrText>
            </w:r>
            <w:r w:rsidR="006C4618">
              <w:rPr>
                <w:webHidden/>
              </w:rPr>
            </w:r>
            <w:r w:rsidR="006C4618">
              <w:rPr>
                <w:webHidden/>
              </w:rPr>
              <w:fldChar w:fldCharType="separate"/>
            </w:r>
            <w:r w:rsidR="006C4618">
              <w:rPr>
                <w:webHidden/>
              </w:rPr>
              <w:t>47</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70" w:history="1">
            <w:r w:rsidR="006C4618" w:rsidRPr="0016060C">
              <w:rPr>
                <w:rStyle w:val="Hyperlink"/>
                <w:rFonts w:ascii="Times New Roman" w:eastAsia="SimHei" w:hAnsi="Times New Roman"/>
                <w:snapToGrid w:val="0"/>
                <w:w w:val="0"/>
              </w:rPr>
              <w:t>5.3.2</w:t>
            </w:r>
            <w:r w:rsidR="006C4618">
              <w:rPr>
                <w:rFonts w:asciiTheme="minorHAnsi" w:eastAsiaTheme="minorEastAsia" w:hAnsiTheme="minorHAnsi" w:cstheme="minorBidi"/>
                <w:sz w:val="22"/>
                <w:szCs w:val="22"/>
                <w:lang w:val="en-US"/>
              </w:rPr>
              <w:tab/>
            </w:r>
            <w:r w:rsidR="006C4618" w:rsidRPr="0016060C">
              <w:rPr>
                <w:rStyle w:val="Hyperlink"/>
                <w:rFonts w:eastAsia="SimHei"/>
              </w:rPr>
              <w:t>Expire Users from Application</w:t>
            </w:r>
            <w:r w:rsidR="006C4618">
              <w:rPr>
                <w:webHidden/>
              </w:rPr>
              <w:tab/>
            </w:r>
            <w:r w:rsidR="006C4618">
              <w:rPr>
                <w:webHidden/>
              </w:rPr>
              <w:fldChar w:fldCharType="begin"/>
            </w:r>
            <w:r w:rsidR="006C4618">
              <w:rPr>
                <w:webHidden/>
              </w:rPr>
              <w:instrText xml:space="preserve"> PAGEREF _Toc379972070 \h </w:instrText>
            </w:r>
            <w:r w:rsidR="006C4618">
              <w:rPr>
                <w:webHidden/>
              </w:rPr>
            </w:r>
            <w:r w:rsidR="006C4618">
              <w:rPr>
                <w:webHidden/>
              </w:rPr>
              <w:fldChar w:fldCharType="separate"/>
            </w:r>
            <w:r w:rsidR="006C4618">
              <w:rPr>
                <w:webHidden/>
              </w:rPr>
              <w:t>48</w:t>
            </w:r>
            <w:r w:rsidR="006C4618">
              <w:rPr>
                <w:webHidden/>
              </w:rPr>
              <w:fldChar w:fldCharType="end"/>
            </w:r>
          </w:hyperlink>
        </w:p>
        <w:p w:rsidR="006C4618" w:rsidRDefault="00C345B1">
          <w:pPr>
            <w:pStyle w:val="TOC3"/>
            <w:rPr>
              <w:rFonts w:asciiTheme="minorHAnsi" w:eastAsiaTheme="minorEastAsia" w:hAnsiTheme="minorHAnsi" w:cstheme="minorBidi"/>
              <w:sz w:val="22"/>
              <w:szCs w:val="22"/>
              <w:lang w:val="en-US"/>
            </w:rPr>
          </w:pPr>
          <w:hyperlink w:anchor="_Toc379972071" w:history="1">
            <w:r w:rsidR="006C4618" w:rsidRPr="0016060C">
              <w:rPr>
                <w:rStyle w:val="Hyperlink"/>
                <w:rFonts w:ascii="Times New Roman" w:eastAsia="SimHei" w:hAnsi="Times New Roman"/>
                <w:snapToGrid w:val="0"/>
                <w:w w:val="0"/>
              </w:rPr>
              <w:t>5.3.3</w:t>
            </w:r>
            <w:r w:rsidR="006C4618">
              <w:rPr>
                <w:rFonts w:asciiTheme="minorHAnsi" w:eastAsiaTheme="minorEastAsia" w:hAnsiTheme="minorHAnsi" w:cstheme="minorBidi"/>
                <w:sz w:val="22"/>
                <w:szCs w:val="22"/>
                <w:lang w:val="en-US"/>
              </w:rPr>
              <w:tab/>
            </w:r>
            <w:r w:rsidR="006C4618" w:rsidRPr="0016060C">
              <w:rPr>
                <w:rStyle w:val="Hyperlink"/>
                <w:rFonts w:eastAsia="SimHei"/>
              </w:rPr>
              <w:t>Remove MPL Sender Configuration.</w:t>
            </w:r>
            <w:r w:rsidR="006C4618">
              <w:rPr>
                <w:webHidden/>
              </w:rPr>
              <w:tab/>
            </w:r>
            <w:r w:rsidR="006C4618">
              <w:rPr>
                <w:webHidden/>
              </w:rPr>
              <w:fldChar w:fldCharType="begin"/>
            </w:r>
            <w:r w:rsidR="006C4618">
              <w:rPr>
                <w:webHidden/>
              </w:rPr>
              <w:instrText xml:space="preserve"> PAGEREF _Toc379972071 \h </w:instrText>
            </w:r>
            <w:r w:rsidR="006C4618">
              <w:rPr>
                <w:webHidden/>
              </w:rPr>
            </w:r>
            <w:r w:rsidR="006C4618">
              <w:rPr>
                <w:webHidden/>
              </w:rPr>
              <w:fldChar w:fldCharType="separate"/>
            </w:r>
            <w:r w:rsidR="006C4618">
              <w:rPr>
                <w:webHidden/>
              </w:rPr>
              <w:t>48</w:t>
            </w:r>
            <w:r w:rsidR="006C4618">
              <w:rPr>
                <w:webHidden/>
              </w:rPr>
              <w:fldChar w:fldCharType="end"/>
            </w:r>
          </w:hyperlink>
        </w:p>
        <w:p w:rsidR="006C4618" w:rsidRDefault="00C345B1">
          <w:pPr>
            <w:pStyle w:val="TOC1"/>
            <w:rPr>
              <w:rFonts w:asciiTheme="minorHAnsi" w:eastAsiaTheme="minorEastAsia" w:hAnsiTheme="minorHAnsi" w:cstheme="minorBidi"/>
              <w:b w:val="0"/>
              <w:sz w:val="22"/>
              <w:szCs w:val="22"/>
              <w:lang w:val="en-US"/>
            </w:rPr>
          </w:pPr>
          <w:hyperlink w:anchor="_Toc379972072" w:history="1">
            <w:r w:rsidR="006C4618" w:rsidRPr="0016060C">
              <w:rPr>
                <w:rStyle w:val="Hyperlink"/>
              </w:rPr>
              <w:t>6</w:t>
            </w:r>
            <w:r w:rsidR="006C4618">
              <w:rPr>
                <w:rFonts w:asciiTheme="minorHAnsi" w:eastAsiaTheme="minorEastAsia" w:hAnsiTheme="minorHAnsi" w:cstheme="minorBidi"/>
                <w:b w:val="0"/>
                <w:sz w:val="22"/>
                <w:szCs w:val="22"/>
                <w:lang w:val="en-US"/>
              </w:rPr>
              <w:tab/>
            </w:r>
            <w:r w:rsidR="006C4618" w:rsidRPr="0016060C">
              <w:rPr>
                <w:rStyle w:val="Hyperlink"/>
              </w:rPr>
              <w:t>Standby Application Setup</w:t>
            </w:r>
            <w:r w:rsidR="006C4618">
              <w:rPr>
                <w:webHidden/>
              </w:rPr>
              <w:tab/>
            </w:r>
            <w:r w:rsidR="006C4618">
              <w:rPr>
                <w:webHidden/>
              </w:rPr>
              <w:fldChar w:fldCharType="begin"/>
            </w:r>
            <w:r w:rsidR="006C4618">
              <w:rPr>
                <w:webHidden/>
              </w:rPr>
              <w:instrText xml:space="preserve"> PAGEREF _Toc379972072 \h </w:instrText>
            </w:r>
            <w:r w:rsidR="006C4618">
              <w:rPr>
                <w:webHidden/>
              </w:rPr>
            </w:r>
            <w:r w:rsidR="006C4618">
              <w:rPr>
                <w:webHidden/>
              </w:rPr>
              <w:fldChar w:fldCharType="separate"/>
            </w:r>
            <w:r w:rsidR="006C4618">
              <w:rPr>
                <w:webHidden/>
              </w:rPr>
              <w:t>52</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73" w:history="1">
            <w:r w:rsidR="006C4618" w:rsidRPr="0016060C">
              <w:rPr>
                <w:rStyle w:val="Hyperlink"/>
                <w:rFonts w:ascii="Times New Roman" w:hAnsi="Times New Roman"/>
                <w:snapToGrid w:val="0"/>
                <w:w w:val="0"/>
              </w:rPr>
              <w:t>6.1</w:t>
            </w:r>
            <w:r w:rsidR="006C4618">
              <w:rPr>
                <w:rFonts w:asciiTheme="minorHAnsi" w:eastAsiaTheme="minorEastAsia" w:hAnsiTheme="minorHAnsi" w:cstheme="minorBidi"/>
                <w:color w:val="auto"/>
                <w:sz w:val="22"/>
                <w:szCs w:val="22"/>
                <w:lang w:val="en-US"/>
              </w:rPr>
              <w:tab/>
            </w:r>
            <w:r w:rsidR="006C4618" w:rsidRPr="0016060C">
              <w:rPr>
                <w:rStyle w:val="Hyperlink"/>
              </w:rPr>
              <w:t>Assumptions</w:t>
            </w:r>
            <w:r w:rsidR="006C4618">
              <w:rPr>
                <w:webHidden/>
              </w:rPr>
              <w:tab/>
            </w:r>
            <w:r w:rsidR="006C4618">
              <w:rPr>
                <w:webHidden/>
              </w:rPr>
              <w:fldChar w:fldCharType="begin"/>
            </w:r>
            <w:r w:rsidR="006C4618">
              <w:rPr>
                <w:webHidden/>
              </w:rPr>
              <w:instrText xml:space="preserve"> PAGEREF _Toc379972073 \h </w:instrText>
            </w:r>
            <w:r w:rsidR="006C4618">
              <w:rPr>
                <w:webHidden/>
              </w:rPr>
            </w:r>
            <w:r w:rsidR="006C4618">
              <w:rPr>
                <w:webHidden/>
              </w:rPr>
              <w:fldChar w:fldCharType="separate"/>
            </w:r>
            <w:r w:rsidR="006C4618">
              <w:rPr>
                <w:webHidden/>
              </w:rPr>
              <w:t>52</w:t>
            </w:r>
            <w:r w:rsidR="006C4618">
              <w:rPr>
                <w:webHidden/>
              </w:rPr>
              <w:fldChar w:fldCharType="end"/>
            </w:r>
          </w:hyperlink>
        </w:p>
        <w:p w:rsidR="006C4618" w:rsidRDefault="00C345B1">
          <w:pPr>
            <w:pStyle w:val="TOC2"/>
            <w:rPr>
              <w:rFonts w:asciiTheme="minorHAnsi" w:eastAsiaTheme="minorEastAsia" w:hAnsiTheme="minorHAnsi" w:cstheme="minorBidi"/>
              <w:color w:val="auto"/>
              <w:sz w:val="22"/>
              <w:szCs w:val="22"/>
              <w:lang w:val="en-US"/>
            </w:rPr>
          </w:pPr>
          <w:hyperlink w:anchor="_Toc379972074" w:history="1">
            <w:r w:rsidR="006C4618" w:rsidRPr="0016060C">
              <w:rPr>
                <w:rStyle w:val="Hyperlink"/>
                <w:rFonts w:ascii="Times New Roman" w:eastAsia="SimHei" w:hAnsi="Times New Roman"/>
                <w:snapToGrid w:val="0"/>
                <w:w w:val="0"/>
              </w:rPr>
              <w:t>6.2</w:t>
            </w:r>
            <w:r w:rsidR="006C4618">
              <w:rPr>
                <w:rFonts w:asciiTheme="minorHAnsi" w:eastAsiaTheme="minorEastAsia" w:hAnsiTheme="minorHAnsi" w:cstheme="minorBidi"/>
                <w:color w:val="auto"/>
                <w:sz w:val="22"/>
                <w:szCs w:val="22"/>
                <w:lang w:val="en-US"/>
              </w:rPr>
              <w:tab/>
            </w:r>
            <w:r w:rsidR="006C4618" w:rsidRPr="0016060C">
              <w:rPr>
                <w:rStyle w:val="Hyperlink"/>
                <w:rFonts w:eastAsia="SimHei"/>
              </w:rPr>
              <w:t>Setup Connectivity to Standby Database</w:t>
            </w:r>
            <w:r w:rsidR="006C4618">
              <w:rPr>
                <w:webHidden/>
              </w:rPr>
              <w:tab/>
            </w:r>
            <w:r w:rsidR="006C4618">
              <w:rPr>
                <w:webHidden/>
              </w:rPr>
              <w:fldChar w:fldCharType="begin"/>
            </w:r>
            <w:r w:rsidR="006C4618">
              <w:rPr>
                <w:webHidden/>
              </w:rPr>
              <w:instrText xml:space="preserve"> PAGEREF _Toc379972074 \h </w:instrText>
            </w:r>
            <w:r w:rsidR="006C4618">
              <w:rPr>
                <w:webHidden/>
              </w:rPr>
            </w:r>
            <w:r w:rsidR="006C4618">
              <w:rPr>
                <w:webHidden/>
              </w:rPr>
              <w:fldChar w:fldCharType="separate"/>
            </w:r>
            <w:r w:rsidR="006C4618">
              <w:rPr>
                <w:webHidden/>
              </w:rPr>
              <w:t>52</w:t>
            </w:r>
            <w:r w:rsidR="006C4618">
              <w:rPr>
                <w:webHidden/>
              </w:rPr>
              <w:fldChar w:fldCharType="end"/>
            </w:r>
          </w:hyperlink>
        </w:p>
        <w:p w:rsidR="00AC78FD" w:rsidRPr="00A026EE" w:rsidRDefault="007825B8">
          <w:pPr>
            <w:rPr>
              <w:rFonts w:cstheme="minorBidi"/>
            </w:rPr>
          </w:pPr>
          <w:r w:rsidRPr="00A026EE">
            <w:rPr>
              <w:rFonts w:cstheme="minorBidi"/>
            </w:rPr>
            <w:fldChar w:fldCharType="end"/>
          </w:r>
        </w:p>
      </w:sdtContent>
    </w:sdt>
    <w:p w:rsidR="00E02284" w:rsidRPr="00A026EE" w:rsidRDefault="00E02284" w:rsidP="00E02284">
      <w:pPr>
        <w:pStyle w:val="TableofContents"/>
        <w:jc w:val="both"/>
        <w:rPr>
          <w:rFonts w:ascii="Verdana" w:hAnsi="Verdana" w:cstheme="minorBidi"/>
        </w:rPr>
      </w:pPr>
    </w:p>
    <w:p w:rsidR="003302B9" w:rsidRPr="00A026EE" w:rsidRDefault="003302B9" w:rsidP="00CA787A">
      <w:pPr>
        <w:pStyle w:val="BodyText"/>
        <w:rPr>
          <w:rFonts w:cstheme="minorBidi"/>
        </w:rPr>
      </w:pPr>
    </w:p>
    <w:p w:rsidR="002933EF" w:rsidRPr="00A026EE" w:rsidRDefault="002933EF" w:rsidP="002933EF">
      <w:pPr>
        <w:pStyle w:val="Heading2"/>
        <w:numPr>
          <w:ilvl w:val="0"/>
          <w:numId w:val="0"/>
        </w:numPr>
        <w:ind w:left="270"/>
        <w:rPr>
          <w:rFonts w:cstheme="minorBidi"/>
        </w:rPr>
      </w:pPr>
      <w:bookmarkStart w:id="7" w:name="_Toc148499167"/>
      <w:bookmarkStart w:id="8" w:name="_Toc365281143"/>
      <w:bookmarkEnd w:id="6"/>
    </w:p>
    <w:p w:rsidR="002933EF" w:rsidRPr="00A026EE" w:rsidRDefault="002933EF" w:rsidP="002933EF">
      <w:pPr>
        <w:rPr>
          <w:rFonts w:cstheme="minorBidi"/>
        </w:rPr>
      </w:pPr>
    </w:p>
    <w:p w:rsidR="002933EF" w:rsidRPr="00A026EE" w:rsidRDefault="002933EF" w:rsidP="002933EF">
      <w:pPr>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2933EF" w:rsidRPr="00A026EE" w:rsidRDefault="002933EF" w:rsidP="002933EF">
      <w:pPr>
        <w:pStyle w:val="Heading2"/>
        <w:numPr>
          <w:ilvl w:val="0"/>
          <w:numId w:val="0"/>
        </w:numPr>
        <w:ind w:left="270"/>
        <w:rPr>
          <w:rFonts w:cstheme="minorBidi"/>
        </w:rPr>
      </w:pPr>
    </w:p>
    <w:p w:rsidR="00B300E8" w:rsidRPr="00A026EE" w:rsidRDefault="00B300E8" w:rsidP="002A4F29">
      <w:pPr>
        <w:rPr>
          <w:rFonts w:cstheme="minorBidi"/>
        </w:rPr>
      </w:pPr>
      <w:bookmarkStart w:id="9" w:name="_Toc365281144"/>
      <w:bookmarkEnd w:id="7"/>
      <w:bookmarkEnd w:id="8"/>
    </w:p>
    <w:p w:rsidR="00880978" w:rsidRPr="00A026EE" w:rsidRDefault="00880978" w:rsidP="003161F7">
      <w:pPr>
        <w:pStyle w:val="Heading1"/>
        <w:ind w:left="270"/>
        <w:rPr>
          <w:rFonts w:cstheme="minorBidi"/>
        </w:rPr>
      </w:pPr>
      <w:bookmarkStart w:id="10" w:name="_Toc379972027"/>
      <w:bookmarkStart w:id="11" w:name="_Toc377550734"/>
      <w:r w:rsidRPr="00A026EE">
        <w:rPr>
          <w:rFonts w:cstheme="minorBidi"/>
        </w:rPr>
        <w:lastRenderedPageBreak/>
        <w:t>Introduction</w:t>
      </w:r>
      <w:bookmarkEnd w:id="10"/>
      <w:r w:rsidRPr="00A026EE">
        <w:rPr>
          <w:rFonts w:cstheme="minorBidi"/>
        </w:rPr>
        <w:t xml:space="preserve"> </w:t>
      </w:r>
    </w:p>
    <w:p w:rsidR="00880978" w:rsidRPr="00A026EE" w:rsidRDefault="00880978" w:rsidP="00880978">
      <w:pPr>
        <w:rPr>
          <w:rFonts w:cstheme="minorBidi"/>
        </w:rPr>
      </w:pPr>
    </w:p>
    <w:p w:rsidR="00B300E8" w:rsidRPr="00A026EE" w:rsidRDefault="00B300E8" w:rsidP="00880978">
      <w:pPr>
        <w:pStyle w:val="Heading2"/>
        <w:rPr>
          <w:rFonts w:cstheme="minorBidi"/>
        </w:rPr>
      </w:pPr>
      <w:bookmarkStart w:id="12" w:name="_Toc379972028"/>
      <w:r w:rsidRPr="00A026EE">
        <w:rPr>
          <w:rFonts w:cstheme="minorBidi"/>
        </w:rPr>
        <w:t>Purpose</w:t>
      </w:r>
      <w:bookmarkEnd w:id="11"/>
      <w:bookmarkEnd w:id="12"/>
    </w:p>
    <w:p w:rsidR="00B300E8" w:rsidRPr="00A026EE" w:rsidRDefault="00B300E8" w:rsidP="00B300E8">
      <w:pPr>
        <w:rPr>
          <w:rFonts w:cstheme="minorBidi"/>
        </w:rPr>
      </w:pPr>
    </w:p>
    <w:p w:rsidR="00B300E8" w:rsidRPr="00A026EE" w:rsidRDefault="00B300E8" w:rsidP="00CC1441">
      <w:pPr>
        <w:spacing w:after="0"/>
        <w:ind w:left="576"/>
        <w:rPr>
          <w:rFonts w:cstheme="minorBidi"/>
        </w:rPr>
      </w:pPr>
      <w:r w:rsidRPr="00A026EE">
        <w:rPr>
          <w:rFonts w:cstheme="minorBidi"/>
        </w:rPr>
        <w:t xml:space="preserve">This purpose of this document is to describe detailed technical steps </w:t>
      </w:r>
      <w:r w:rsidR="00CC1441" w:rsidRPr="00A026EE">
        <w:rPr>
          <w:rFonts w:cstheme="minorBidi"/>
        </w:rPr>
        <w:t>to facilitate</w:t>
      </w:r>
      <w:r w:rsidRPr="00A026EE">
        <w:rPr>
          <w:rFonts w:cstheme="minorBidi"/>
        </w:rPr>
        <w:t xml:space="preserve"> CC&amp;B day to day operations and activities. </w:t>
      </w:r>
    </w:p>
    <w:p w:rsidR="00B300E8" w:rsidRPr="00A026EE" w:rsidRDefault="00B300E8" w:rsidP="00B300E8">
      <w:pPr>
        <w:pStyle w:val="RegularText"/>
        <w:spacing w:after="0"/>
        <w:rPr>
          <w:rFonts w:cstheme="minorBidi"/>
        </w:rPr>
      </w:pPr>
    </w:p>
    <w:p w:rsidR="00B300E8" w:rsidRPr="00A026EE" w:rsidRDefault="00B300E8" w:rsidP="00B300E8">
      <w:pPr>
        <w:pStyle w:val="Heading2"/>
        <w:rPr>
          <w:rFonts w:cstheme="minorBidi"/>
        </w:rPr>
      </w:pPr>
      <w:bookmarkStart w:id="13" w:name="_Toc377550735"/>
      <w:bookmarkStart w:id="14" w:name="_Toc379972029"/>
      <w:r w:rsidRPr="00A026EE">
        <w:rPr>
          <w:rFonts w:cstheme="minorBidi"/>
        </w:rPr>
        <w:t>Background</w:t>
      </w:r>
      <w:bookmarkEnd w:id="13"/>
      <w:bookmarkEnd w:id="14"/>
    </w:p>
    <w:p w:rsidR="00B300E8" w:rsidRPr="00A026EE" w:rsidRDefault="00B300E8" w:rsidP="00B300E8">
      <w:pPr>
        <w:rPr>
          <w:rFonts w:cstheme="minorBidi"/>
        </w:rPr>
      </w:pPr>
    </w:p>
    <w:p w:rsidR="00370F1F" w:rsidRPr="00A026EE" w:rsidRDefault="00370F1F" w:rsidP="00370F1F">
      <w:pPr>
        <w:spacing w:after="0"/>
        <w:ind w:left="576"/>
        <w:rPr>
          <w:rFonts w:cstheme="minorBidi"/>
        </w:rPr>
      </w:pPr>
      <w:r w:rsidRPr="00A026EE">
        <w:rPr>
          <w:rFonts w:cstheme="minorBidi"/>
        </w:rPr>
        <w:t>ADDC is responsible for distributing water and electricity services to all customers in the Emirate of Abu Dhabi (excluding the Al Ain region) with a customer base covering in excess of 400,000 agreements for water and electricity supply. In 2007, a turnkey project that was earlier initiated by ADWEA, implemented Oracle</w:t>
      </w:r>
      <w:r w:rsidRPr="00A026EE">
        <w:rPr>
          <w:rFonts w:cstheme="minorBidi"/>
          <w:lang w:val="en"/>
        </w:rPr>
        <w:t xml:space="preserve"> Utilities Customer Care and Billing Solution for ADDC and AADC, and replaced the previously used system. Later, the ADDC CC&amp;B system was handed over to Injazat for support in 2010. </w:t>
      </w:r>
    </w:p>
    <w:p w:rsidR="00B300E8" w:rsidRPr="00A026EE" w:rsidRDefault="00B300E8" w:rsidP="00B300E8">
      <w:pPr>
        <w:pStyle w:val="RegularText"/>
        <w:spacing w:after="0"/>
        <w:rPr>
          <w:rFonts w:cstheme="minorBidi"/>
        </w:rPr>
      </w:pPr>
    </w:p>
    <w:p w:rsidR="00B300E8" w:rsidRPr="00A026EE" w:rsidRDefault="00B300E8" w:rsidP="00B300E8">
      <w:pPr>
        <w:pStyle w:val="Heading2"/>
        <w:rPr>
          <w:rFonts w:cstheme="minorBidi"/>
        </w:rPr>
      </w:pPr>
      <w:bookmarkStart w:id="15" w:name="_Toc377550736"/>
      <w:bookmarkStart w:id="16" w:name="_Toc379972030"/>
      <w:r w:rsidRPr="00A026EE">
        <w:rPr>
          <w:rFonts w:cstheme="minorBidi"/>
        </w:rPr>
        <w:t>Audience</w:t>
      </w:r>
      <w:bookmarkEnd w:id="15"/>
      <w:bookmarkEnd w:id="16"/>
    </w:p>
    <w:p w:rsidR="00B300E8" w:rsidRPr="00A026EE" w:rsidRDefault="00B300E8" w:rsidP="00B300E8">
      <w:pPr>
        <w:rPr>
          <w:rFonts w:cstheme="minorBidi"/>
        </w:rPr>
      </w:pPr>
    </w:p>
    <w:p w:rsidR="00B300E8" w:rsidRPr="00A026EE" w:rsidRDefault="00B300E8" w:rsidP="00370F1F">
      <w:pPr>
        <w:pStyle w:val="RegularText"/>
        <w:spacing w:after="0"/>
        <w:ind w:left="0" w:firstLine="576"/>
        <w:rPr>
          <w:rFonts w:cstheme="minorBidi"/>
        </w:rPr>
      </w:pPr>
      <w:r w:rsidRPr="00A026EE">
        <w:rPr>
          <w:rFonts w:cstheme="minorBidi"/>
        </w:rPr>
        <w:t>This article is meant for ADWEA DBA's to implement</w:t>
      </w:r>
      <w:r w:rsidR="00370F1F" w:rsidRPr="00A026EE">
        <w:rPr>
          <w:rFonts w:cstheme="minorBidi"/>
        </w:rPr>
        <w:t xml:space="preserve"> technical </w:t>
      </w:r>
      <w:r w:rsidR="000E1CFA" w:rsidRPr="00A026EE">
        <w:rPr>
          <w:rFonts w:cstheme="minorBidi"/>
        </w:rPr>
        <w:t>CC&amp;B activities</w:t>
      </w:r>
      <w:r w:rsidRPr="00A026EE">
        <w:rPr>
          <w:rFonts w:cstheme="minorBidi"/>
        </w:rPr>
        <w:t>.</w:t>
      </w:r>
    </w:p>
    <w:p w:rsidR="00B300E8" w:rsidRPr="00A026EE" w:rsidRDefault="00B300E8" w:rsidP="00B300E8">
      <w:pPr>
        <w:pStyle w:val="RegularText"/>
        <w:spacing w:after="0"/>
        <w:ind w:left="0" w:firstLine="576"/>
        <w:rPr>
          <w:rFonts w:cstheme="minorBidi"/>
        </w:rPr>
      </w:pPr>
    </w:p>
    <w:p w:rsidR="00B300E8" w:rsidRPr="00A026EE" w:rsidRDefault="00B300E8" w:rsidP="000E1CFA">
      <w:pPr>
        <w:spacing w:after="0"/>
        <w:ind w:left="576"/>
        <w:rPr>
          <w:rFonts w:cstheme="minorBidi"/>
        </w:rPr>
      </w:pPr>
    </w:p>
    <w:p w:rsidR="00B300E8" w:rsidRPr="00A026EE" w:rsidRDefault="00B300E8" w:rsidP="00B300E8">
      <w:pPr>
        <w:pStyle w:val="Heading2"/>
        <w:rPr>
          <w:rFonts w:cstheme="minorBidi"/>
        </w:rPr>
      </w:pPr>
      <w:bookmarkStart w:id="17" w:name="_Toc377550738"/>
      <w:bookmarkStart w:id="18" w:name="_Toc379972031"/>
      <w:r w:rsidRPr="00A026EE">
        <w:rPr>
          <w:rFonts w:cstheme="minorBidi"/>
        </w:rPr>
        <w:t>Assumptions</w:t>
      </w:r>
      <w:bookmarkEnd w:id="17"/>
      <w:bookmarkEnd w:id="18"/>
    </w:p>
    <w:p w:rsidR="00B300E8" w:rsidRPr="00A026EE" w:rsidRDefault="00B300E8" w:rsidP="00B300E8">
      <w:pPr>
        <w:spacing w:after="0"/>
        <w:ind w:left="576"/>
        <w:rPr>
          <w:rFonts w:cstheme="minorBidi"/>
        </w:rPr>
      </w:pPr>
      <w:r w:rsidRPr="00A026EE">
        <w:rPr>
          <w:rFonts w:cstheme="minorBidi"/>
        </w:rPr>
        <w:t>The following assumptions have been made in this document:</w:t>
      </w:r>
    </w:p>
    <w:p w:rsidR="000E1CFA" w:rsidRPr="00A026EE" w:rsidRDefault="000E1CFA" w:rsidP="00B300E8">
      <w:pPr>
        <w:spacing w:after="0"/>
        <w:ind w:left="576"/>
        <w:rPr>
          <w:rFonts w:cstheme="minorBidi"/>
        </w:rPr>
      </w:pPr>
    </w:p>
    <w:p w:rsidR="000E1CFA" w:rsidRPr="00A026EE" w:rsidRDefault="000E1CFA" w:rsidP="00081788">
      <w:pPr>
        <w:pStyle w:val="ListParagraph"/>
        <w:numPr>
          <w:ilvl w:val="0"/>
          <w:numId w:val="14"/>
        </w:numPr>
        <w:spacing w:after="0"/>
        <w:rPr>
          <w:rFonts w:cstheme="minorBidi"/>
        </w:rPr>
      </w:pPr>
      <w:r w:rsidRPr="00A026EE">
        <w:rPr>
          <w:rFonts w:cstheme="minorBidi"/>
        </w:rPr>
        <w:t xml:space="preserve">The application server has all the required prerequisite </w:t>
      </w:r>
      <w:r w:rsidR="00D9700D" w:rsidRPr="00A026EE">
        <w:rPr>
          <w:rFonts w:cstheme="minorBidi"/>
        </w:rPr>
        <w:t>components like</w:t>
      </w:r>
    </w:p>
    <w:p w:rsidR="00D9700D" w:rsidRPr="00A026EE" w:rsidRDefault="00D9700D" w:rsidP="001612D8">
      <w:pPr>
        <w:pStyle w:val="ListParagraph"/>
        <w:numPr>
          <w:ilvl w:val="0"/>
          <w:numId w:val="28"/>
        </w:numPr>
        <w:spacing w:after="0"/>
        <w:rPr>
          <w:rFonts w:cstheme="minorBidi"/>
        </w:rPr>
      </w:pPr>
      <w:r w:rsidRPr="00A026EE">
        <w:rPr>
          <w:rFonts w:cstheme="minorBidi"/>
        </w:rPr>
        <w:t xml:space="preserve">Active Perl </w:t>
      </w:r>
    </w:p>
    <w:p w:rsidR="00D9700D" w:rsidRPr="00A026EE" w:rsidRDefault="00D9700D" w:rsidP="001612D8">
      <w:pPr>
        <w:pStyle w:val="ListParagraph"/>
        <w:numPr>
          <w:ilvl w:val="0"/>
          <w:numId w:val="28"/>
        </w:numPr>
        <w:spacing w:after="0"/>
        <w:rPr>
          <w:rFonts w:cstheme="minorBidi"/>
        </w:rPr>
      </w:pPr>
      <w:r w:rsidRPr="00A026EE">
        <w:rPr>
          <w:rFonts w:cstheme="minorBidi"/>
        </w:rPr>
        <w:t>Hibernate</w:t>
      </w:r>
    </w:p>
    <w:p w:rsidR="00D9700D" w:rsidRPr="00A026EE" w:rsidRDefault="00D9700D" w:rsidP="001612D8">
      <w:pPr>
        <w:pStyle w:val="ListParagraph"/>
        <w:numPr>
          <w:ilvl w:val="0"/>
          <w:numId w:val="28"/>
        </w:numPr>
        <w:spacing w:after="0"/>
        <w:rPr>
          <w:rFonts w:cstheme="minorBidi"/>
        </w:rPr>
      </w:pPr>
      <w:r w:rsidRPr="00A026EE">
        <w:rPr>
          <w:rFonts w:cstheme="minorBidi"/>
        </w:rPr>
        <w:t>C3P0</w:t>
      </w:r>
    </w:p>
    <w:p w:rsidR="00D9700D" w:rsidRPr="00A026EE" w:rsidRDefault="00D9700D" w:rsidP="001612D8">
      <w:pPr>
        <w:pStyle w:val="ListParagraph"/>
        <w:numPr>
          <w:ilvl w:val="0"/>
          <w:numId w:val="28"/>
        </w:numPr>
        <w:spacing w:after="0"/>
        <w:rPr>
          <w:rFonts w:cstheme="minorBidi"/>
        </w:rPr>
      </w:pPr>
      <w:r w:rsidRPr="00A026EE">
        <w:rPr>
          <w:rFonts w:cstheme="minorBidi"/>
        </w:rPr>
        <w:t>Java</w:t>
      </w:r>
    </w:p>
    <w:p w:rsidR="00D9700D" w:rsidRPr="00A026EE" w:rsidRDefault="00CC1441" w:rsidP="001612D8">
      <w:pPr>
        <w:pStyle w:val="ListParagraph"/>
        <w:numPr>
          <w:ilvl w:val="0"/>
          <w:numId w:val="28"/>
        </w:numPr>
        <w:spacing w:after="0"/>
        <w:rPr>
          <w:rFonts w:cstheme="minorBidi"/>
        </w:rPr>
      </w:pPr>
      <w:r w:rsidRPr="00A026EE">
        <w:rPr>
          <w:rFonts w:cstheme="minorBidi"/>
        </w:rPr>
        <w:t>Web logic</w:t>
      </w:r>
      <w:r w:rsidR="00D9700D" w:rsidRPr="00A026EE">
        <w:rPr>
          <w:rFonts w:cstheme="minorBidi"/>
        </w:rPr>
        <w:t xml:space="preserve"> Server </w:t>
      </w:r>
    </w:p>
    <w:p w:rsidR="00D9700D" w:rsidRPr="00A026EE" w:rsidRDefault="00D9700D" w:rsidP="001612D8">
      <w:pPr>
        <w:pStyle w:val="ListParagraph"/>
        <w:numPr>
          <w:ilvl w:val="0"/>
          <w:numId w:val="28"/>
        </w:numPr>
        <w:spacing w:after="0"/>
        <w:rPr>
          <w:rFonts w:cstheme="minorBidi"/>
        </w:rPr>
      </w:pPr>
      <w:r w:rsidRPr="00A026EE">
        <w:rPr>
          <w:rFonts w:cstheme="minorBidi"/>
        </w:rPr>
        <w:t>Oracle Client ( JDBC client)</w:t>
      </w:r>
    </w:p>
    <w:p w:rsidR="00D9700D" w:rsidRPr="00A026EE" w:rsidRDefault="00D9700D" w:rsidP="001612D8">
      <w:pPr>
        <w:pStyle w:val="ListParagraph"/>
        <w:numPr>
          <w:ilvl w:val="0"/>
          <w:numId w:val="28"/>
        </w:numPr>
        <w:spacing w:after="0"/>
        <w:rPr>
          <w:rFonts w:cstheme="minorBidi"/>
        </w:rPr>
      </w:pPr>
      <w:r w:rsidRPr="00A026EE">
        <w:rPr>
          <w:rFonts w:cstheme="minorBidi"/>
        </w:rPr>
        <w:t>Micro Focus Server</w:t>
      </w:r>
    </w:p>
    <w:p w:rsidR="00D9700D" w:rsidRPr="00A026EE" w:rsidRDefault="00D9700D" w:rsidP="001612D8">
      <w:pPr>
        <w:pStyle w:val="ListParagraph"/>
        <w:numPr>
          <w:ilvl w:val="0"/>
          <w:numId w:val="28"/>
        </w:numPr>
        <w:spacing w:after="0"/>
        <w:rPr>
          <w:rFonts w:cstheme="minorBidi"/>
        </w:rPr>
      </w:pPr>
      <w:r w:rsidRPr="00A026EE">
        <w:rPr>
          <w:rFonts w:cstheme="minorBidi"/>
        </w:rPr>
        <w:t xml:space="preserve">Micro Focus Express </w:t>
      </w:r>
    </w:p>
    <w:p w:rsidR="00D9700D" w:rsidRPr="00A026EE" w:rsidRDefault="00D9700D" w:rsidP="00D9700D">
      <w:pPr>
        <w:spacing w:after="0"/>
        <w:rPr>
          <w:rFonts w:cstheme="minorBidi"/>
        </w:rPr>
      </w:pPr>
    </w:p>
    <w:p w:rsidR="00370F1F" w:rsidRPr="00AF2CAD" w:rsidRDefault="00370F1F" w:rsidP="00370F1F">
      <w:pPr>
        <w:pStyle w:val="ListParagraph"/>
        <w:numPr>
          <w:ilvl w:val="0"/>
          <w:numId w:val="29"/>
        </w:numPr>
        <w:spacing w:after="0"/>
        <w:rPr>
          <w:rFonts w:cstheme="minorBidi"/>
        </w:rPr>
      </w:pPr>
      <w:r w:rsidRPr="00AF2CAD">
        <w:rPr>
          <w:rFonts w:cstheme="minorBidi"/>
        </w:rPr>
        <w:t xml:space="preserve">The document will not cover the installation activities </w:t>
      </w:r>
      <w:r w:rsidR="00081788" w:rsidRPr="00AF2CAD">
        <w:rPr>
          <w:rFonts w:cstheme="minorBidi"/>
        </w:rPr>
        <w:t>for</w:t>
      </w:r>
      <w:r w:rsidRPr="00AF2CAD">
        <w:rPr>
          <w:rFonts w:cstheme="minorBidi"/>
        </w:rPr>
        <w:t xml:space="preserve"> any of the prerequisites components</w:t>
      </w:r>
      <w:r w:rsidR="00081788" w:rsidRPr="00AF2CAD">
        <w:rPr>
          <w:rFonts w:cstheme="minorBidi"/>
        </w:rPr>
        <w:t xml:space="preserve"> as they are</w:t>
      </w:r>
      <w:r w:rsidRPr="00AF2CAD">
        <w:rPr>
          <w:rFonts w:cstheme="minorBidi"/>
        </w:rPr>
        <w:t xml:space="preserve"> listed in a separate installation guide which can be accessed from ADWEA Injazat Portal.</w:t>
      </w:r>
    </w:p>
    <w:p w:rsidR="00370F1F" w:rsidRPr="00A026EE" w:rsidRDefault="00370F1F" w:rsidP="00370F1F">
      <w:pPr>
        <w:pStyle w:val="ListParagraph"/>
        <w:numPr>
          <w:ilvl w:val="0"/>
          <w:numId w:val="29"/>
        </w:numPr>
        <w:spacing w:after="0"/>
        <w:rPr>
          <w:rFonts w:cstheme="minorBidi"/>
        </w:rPr>
      </w:pPr>
      <w:r w:rsidRPr="00A026EE">
        <w:rPr>
          <w:rFonts w:cstheme="minorBidi"/>
        </w:rPr>
        <w:t>This is a working document and the related teams will continue to revise it and new versions will be released, as needed.</w:t>
      </w:r>
    </w:p>
    <w:p w:rsidR="002933EF" w:rsidRPr="00A026EE" w:rsidRDefault="002933EF" w:rsidP="002933EF">
      <w:pPr>
        <w:pStyle w:val="Heading2"/>
        <w:ind w:left="576"/>
        <w:rPr>
          <w:rFonts w:cstheme="minorBidi"/>
        </w:rPr>
      </w:pPr>
      <w:bookmarkStart w:id="19" w:name="_Toc378515074"/>
      <w:bookmarkStart w:id="20" w:name="_Toc379972032"/>
      <w:r w:rsidRPr="00A026EE">
        <w:rPr>
          <w:rFonts w:cstheme="minorBidi"/>
        </w:rPr>
        <w:lastRenderedPageBreak/>
        <w:t>Terminology</w:t>
      </w:r>
      <w:bookmarkEnd w:id="19"/>
      <w:bookmarkEnd w:id="20"/>
    </w:p>
    <w:p w:rsidR="002933EF" w:rsidRPr="00A026EE" w:rsidRDefault="002933EF" w:rsidP="002933EF">
      <w:pPr>
        <w:rPr>
          <w:rFonts w:cstheme="minorBidi"/>
        </w:rPr>
      </w:pPr>
    </w:p>
    <w:tbl>
      <w:tblPr>
        <w:tblW w:w="0" w:type="auto"/>
        <w:tblInd w:w="1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60" w:type="dxa"/>
          <w:left w:w="115" w:type="dxa"/>
          <w:bottom w:w="60" w:type="dxa"/>
          <w:right w:w="115" w:type="dxa"/>
        </w:tblCellMar>
        <w:tblLook w:val="0020" w:firstRow="1" w:lastRow="0" w:firstColumn="0" w:lastColumn="0" w:noHBand="0" w:noVBand="0"/>
      </w:tblPr>
      <w:tblGrid>
        <w:gridCol w:w="1109"/>
        <w:gridCol w:w="6216"/>
        <w:gridCol w:w="21"/>
      </w:tblGrid>
      <w:tr w:rsidR="002933EF" w:rsidRPr="00A026EE" w:rsidTr="002933EF">
        <w:trPr>
          <w:gridAfter w:val="1"/>
          <w:wAfter w:w="21" w:type="dxa"/>
          <w:tblHeader/>
        </w:trPr>
        <w:tc>
          <w:tcPr>
            <w:tcW w:w="1109" w:type="dxa"/>
            <w:tcBorders>
              <w:bottom w:val="single" w:sz="12" w:space="0" w:color="000000"/>
            </w:tcBorders>
            <w:shd w:val="pct15" w:color="auto" w:fill="FFFFFF"/>
          </w:tcPr>
          <w:p w:rsidR="002933EF" w:rsidRPr="00A026EE" w:rsidRDefault="002933EF" w:rsidP="002933EF">
            <w:pPr>
              <w:pStyle w:val="TableHeading"/>
              <w:framePr w:hSpace="0" w:wrap="auto" w:vAnchor="margin" w:hAnchor="text" w:yAlign="inline"/>
              <w:rPr>
                <w:rFonts w:ascii="Verdana" w:hAnsi="Verdana" w:cstheme="minorBidi"/>
                <w:color w:val="000000" w:themeColor="text1"/>
              </w:rPr>
            </w:pPr>
            <w:r w:rsidRPr="00A026EE">
              <w:rPr>
                <w:rFonts w:ascii="Verdana" w:hAnsi="Verdana" w:cstheme="minorBidi"/>
                <w:color w:val="000000" w:themeColor="text1"/>
              </w:rPr>
              <w:t>Term</w:t>
            </w:r>
          </w:p>
        </w:tc>
        <w:tc>
          <w:tcPr>
            <w:tcW w:w="6216" w:type="dxa"/>
            <w:tcBorders>
              <w:bottom w:val="single" w:sz="12" w:space="0" w:color="000000"/>
            </w:tcBorders>
            <w:shd w:val="pct15" w:color="auto" w:fill="FFFFFF"/>
          </w:tcPr>
          <w:p w:rsidR="002933EF" w:rsidRPr="00A026EE" w:rsidRDefault="002933EF" w:rsidP="002933EF">
            <w:pPr>
              <w:pStyle w:val="TableHeading"/>
              <w:framePr w:hSpace="0" w:wrap="auto" w:vAnchor="margin" w:hAnchor="text" w:yAlign="inline"/>
              <w:rPr>
                <w:rFonts w:ascii="Verdana" w:hAnsi="Verdana" w:cstheme="minorBidi"/>
                <w:color w:val="000000" w:themeColor="text1"/>
              </w:rPr>
            </w:pPr>
            <w:r w:rsidRPr="00A026EE">
              <w:rPr>
                <w:rFonts w:ascii="Verdana" w:hAnsi="Verdana" w:cstheme="minorBidi"/>
                <w:color w:val="000000" w:themeColor="text1"/>
              </w:rPr>
              <w:t>Definition</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AD</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Active Directory</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ADWEA</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Abu Dhabi Water and Electricity Authority</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CC&amp;B</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 xml:space="preserve">Customer Care and Billing </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CSS</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Customer Services Solution</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HHU</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 xml:space="preserve">Hand Held Unit </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HLD</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High Level Design</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HP</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Hewlett Packard</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rPr>
              <w:t>HP BTO</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rPr>
              <w:t>HP Business Technology Optimization</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rPr>
              <w:t>HPSM</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rPr>
              <w:t>HP Service Manager</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LDAP</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 xml:space="preserve">Light Weight Directory Access Protocol </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LL</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Low Level Design</w:t>
            </w:r>
          </w:p>
        </w:tc>
      </w:tr>
      <w:tr w:rsidR="002933EF" w:rsidRPr="00A026EE" w:rsidTr="002933EF">
        <w:trPr>
          <w:tblHeader/>
        </w:trPr>
        <w:tc>
          <w:tcPr>
            <w:tcW w:w="1109" w:type="dxa"/>
            <w:vAlign w:val="center"/>
          </w:tcPr>
          <w:p w:rsidR="002933EF" w:rsidRPr="00A026EE" w:rsidRDefault="002933EF" w:rsidP="002933EF">
            <w:pPr>
              <w:rPr>
                <w:rFonts w:cstheme="minorBidi"/>
                <w:color w:val="000000" w:themeColor="text1"/>
              </w:rPr>
            </w:pPr>
            <w:r w:rsidRPr="00A026EE">
              <w:rPr>
                <w:rFonts w:cstheme="minorBidi"/>
                <w:color w:val="000000" w:themeColor="text1"/>
              </w:rPr>
              <w:t>MDC</w:t>
            </w:r>
          </w:p>
        </w:tc>
        <w:tc>
          <w:tcPr>
            <w:tcW w:w="6237" w:type="dxa"/>
            <w:gridSpan w:val="2"/>
            <w:vAlign w:val="center"/>
          </w:tcPr>
          <w:p w:rsidR="002933EF" w:rsidRPr="00A026EE" w:rsidRDefault="002933EF" w:rsidP="002933EF">
            <w:pPr>
              <w:rPr>
                <w:rFonts w:cstheme="minorBidi"/>
                <w:color w:val="000000" w:themeColor="text1"/>
              </w:rPr>
            </w:pPr>
            <w:r w:rsidRPr="00A026EE">
              <w:rPr>
                <w:rFonts w:cstheme="minorBidi"/>
                <w:color w:val="000000" w:themeColor="text1"/>
              </w:rPr>
              <w:t>Manila Development</w:t>
            </w:r>
            <w:r w:rsidRPr="00A026EE">
              <w:rPr>
                <w:rFonts w:cstheme="minorBidi"/>
                <w:color w:val="000000" w:themeColor="text1"/>
                <w:lang w:val="en-US"/>
              </w:rPr>
              <w:t xml:space="preserve"> Center</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MDM</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Meter Data Management</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MPL</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 xml:space="preserve">Multi-Purpose Listener </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OID</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Oracle Internet Directory</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OS</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Operating System</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SAN</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Storage Area Network</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SOP</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 xml:space="preserve">System Operating Procedure </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TED</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Technical Environment Description</w:t>
            </w:r>
          </w:p>
        </w:tc>
      </w:tr>
      <w:tr w:rsidR="002933EF" w:rsidRPr="00A026EE" w:rsidTr="002933EF">
        <w:trPr>
          <w:tblHeader/>
        </w:trPr>
        <w:tc>
          <w:tcPr>
            <w:tcW w:w="1109" w:type="dxa"/>
            <w:vAlign w:val="center"/>
          </w:tcPr>
          <w:p w:rsidR="002933EF" w:rsidRPr="00A026EE" w:rsidRDefault="002933EF" w:rsidP="002933EF">
            <w:pPr>
              <w:rPr>
                <w:rFonts w:cstheme="minorBidi"/>
                <w:color w:val="000000"/>
              </w:rPr>
            </w:pPr>
            <w:r w:rsidRPr="00A026EE">
              <w:rPr>
                <w:rFonts w:cstheme="minorBidi"/>
                <w:color w:val="000000" w:themeColor="text1"/>
              </w:rPr>
              <w:t>WC</w:t>
            </w:r>
          </w:p>
        </w:tc>
        <w:tc>
          <w:tcPr>
            <w:tcW w:w="6237" w:type="dxa"/>
            <w:gridSpan w:val="2"/>
            <w:vAlign w:val="center"/>
          </w:tcPr>
          <w:p w:rsidR="002933EF" w:rsidRPr="00A026EE" w:rsidRDefault="002933EF" w:rsidP="002933EF">
            <w:pPr>
              <w:rPr>
                <w:rFonts w:cstheme="minorBidi"/>
                <w:color w:val="000000"/>
              </w:rPr>
            </w:pPr>
            <w:r w:rsidRPr="00A026EE">
              <w:rPr>
                <w:rFonts w:cstheme="minorBidi"/>
                <w:color w:val="000000" w:themeColor="text1"/>
              </w:rPr>
              <w:t>Web Centre</w:t>
            </w:r>
          </w:p>
        </w:tc>
      </w:tr>
      <w:tr w:rsidR="00991A96" w:rsidRPr="00A026EE" w:rsidTr="002933EF">
        <w:trPr>
          <w:tblHeader/>
        </w:trPr>
        <w:tc>
          <w:tcPr>
            <w:tcW w:w="1109" w:type="dxa"/>
            <w:vAlign w:val="center"/>
          </w:tcPr>
          <w:p w:rsidR="00991A96" w:rsidRPr="00A026EE" w:rsidRDefault="00991A96" w:rsidP="002933EF">
            <w:pPr>
              <w:rPr>
                <w:rFonts w:cstheme="minorBidi"/>
                <w:color w:val="000000" w:themeColor="text1"/>
              </w:rPr>
            </w:pPr>
            <w:r w:rsidRPr="00A026EE">
              <w:rPr>
                <w:rFonts w:cstheme="minorBidi"/>
                <w:color w:val="000000" w:themeColor="text1"/>
              </w:rPr>
              <w:t>OU</w:t>
            </w:r>
          </w:p>
        </w:tc>
        <w:tc>
          <w:tcPr>
            <w:tcW w:w="6237" w:type="dxa"/>
            <w:gridSpan w:val="2"/>
            <w:vAlign w:val="center"/>
          </w:tcPr>
          <w:p w:rsidR="00991A96" w:rsidRPr="00A026EE" w:rsidRDefault="00991A96" w:rsidP="002933EF">
            <w:pPr>
              <w:rPr>
                <w:rFonts w:cstheme="minorBidi"/>
                <w:color w:val="000000" w:themeColor="text1"/>
              </w:rPr>
            </w:pPr>
            <w:r w:rsidRPr="00A026EE">
              <w:rPr>
                <w:rFonts w:cstheme="minorBidi"/>
                <w:color w:val="000000" w:themeColor="text1"/>
              </w:rPr>
              <w:t>Organizational Unit</w:t>
            </w:r>
          </w:p>
        </w:tc>
      </w:tr>
      <w:tr w:rsidR="00991A96" w:rsidRPr="00A026EE" w:rsidTr="002933EF">
        <w:trPr>
          <w:tblHeader/>
        </w:trPr>
        <w:tc>
          <w:tcPr>
            <w:tcW w:w="1109" w:type="dxa"/>
            <w:vAlign w:val="center"/>
          </w:tcPr>
          <w:p w:rsidR="00991A96" w:rsidRPr="00A026EE" w:rsidRDefault="00991A96" w:rsidP="002933EF">
            <w:pPr>
              <w:rPr>
                <w:rFonts w:cstheme="minorBidi"/>
                <w:color w:val="000000" w:themeColor="text1"/>
              </w:rPr>
            </w:pPr>
            <w:r w:rsidRPr="00A026EE">
              <w:rPr>
                <w:rFonts w:cstheme="minorBidi"/>
                <w:color w:val="000000" w:themeColor="text1"/>
              </w:rPr>
              <w:t>Wlst</w:t>
            </w:r>
          </w:p>
        </w:tc>
        <w:tc>
          <w:tcPr>
            <w:tcW w:w="6237" w:type="dxa"/>
            <w:gridSpan w:val="2"/>
            <w:vAlign w:val="center"/>
          </w:tcPr>
          <w:p w:rsidR="00991A96" w:rsidRPr="00A026EE" w:rsidRDefault="00991A96" w:rsidP="002933EF">
            <w:pPr>
              <w:rPr>
                <w:rFonts w:cstheme="minorBidi"/>
                <w:color w:val="000000" w:themeColor="text1"/>
              </w:rPr>
            </w:pPr>
            <w:r w:rsidRPr="00A026EE">
              <w:rPr>
                <w:rFonts w:cstheme="minorBidi"/>
                <w:color w:val="000000" w:themeColor="text1"/>
              </w:rPr>
              <w:t>Weblogic Scripting Tool</w:t>
            </w:r>
          </w:p>
        </w:tc>
      </w:tr>
    </w:tbl>
    <w:p w:rsidR="00127E6F" w:rsidRPr="00A026EE" w:rsidRDefault="00D9335D" w:rsidP="00E559D0">
      <w:pPr>
        <w:pStyle w:val="Heading1"/>
        <w:ind w:left="180"/>
        <w:rPr>
          <w:rFonts w:cstheme="minorBidi"/>
        </w:rPr>
      </w:pPr>
      <w:bookmarkStart w:id="21" w:name="_Toc379972033"/>
      <w:r w:rsidRPr="00A026EE">
        <w:rPr>
          <w:rFonts w:cstheme="minorBidi"/>
        </w:rPr>
        <w:lastRenderedPageBreak/>
        <w:t>Start up</w:t>
      </w:r>
      <w:r w:rsidR="00127E6F" w:rsidRPr="00A026EE">
        <w:rPr>
          <w:rFonts w:cstheme="minorBidi"/>
        </w:rPr>
        <w:t xml:space="preserve"> and Shutdown </w:t>
      </w:r>
      <w:r w:rsidR="00E559D0" w:rsidRPr="00A026EE">
        <w:rPr>
          <w:rFonts w:cstheme="minorBidi"/>
        </w:rPr>
        <w:t>Application</w:t>
      </w:r>
      <w:bookmarkEnd w:id="21"/>
      <w:r w:rsidR="00E559D0" w:rsidRPr="00A026EE">
        <w:rPr>
          <w:rFonts w:cstheme="minorBidi"/>
        </w:rPr>
        <w:t xml:space="preserve"> </w:t>
      </w:r>
    </w:p>
    <w:p w:rsidR="00301AE1" w:rsidRPr="00A026EE" w:rsidRDefault="00301AE1" w:rsidP="00301AE1">
      <w:pPr>
        <w:ind w:left="432"/>
        <w:rPr>
          <w:rFonts w:cstheme="minorBidi"/>
        </w:rPr>
      </w:pPr>
      <w:r w:rsidRPr="00A026EE">
        <w:rPr>
          <w:rFonts w:cstheme="minorBidi"/>
        </w:rPr>
        <w:t xml:space="preserve">Application instances are started every fifteen days as a part of preventive maintenance schedule. Also, there might be a need for a restart activity during or after custom packages or fixes are applied to all application instances. </w:t>
      </w:r>
    </w:p>
    <w:p w:rsidR="00046B5A" w:rsidRPr="00A026EE" w:rsidRDefault="00046B5A" w:rsidP="00046B5A">
      <w:pPr>
        <w:rPr>
          <w:rFonts w:cstheme="minorBidi"/>
        </w:rPr>
      </w:pPr>
    </w:p>
    <w:p w:rsidR="00260705" w:rsidRPr="00A026EE" w:rsidRDefault="00EB6FF1" w:rsidP="002A4F29">
      <w:pPr>
        <w:pStyle w:val="Heading2"/>
        <w:rPr>
          <w:rFonts w:cstheme="minorBidi"/>
        </w:rPr>
      </w:pPr>
      <w:bookmarkStart w:id="22" w:name="_Toc379972034"/>
      <w:r w:rsidRPr="00A026EE">
        <w:rPr>
          <w:rFonts w:cstheme="minorBidi"/>
        </w:rPr>
        <w:t>Start-up</w:t>
      </w:r>
      <w:r w:rsidR="0095146B" w:rsidRPr="00A026EE">
        <w:rPr>
          <w:rFonts w:cstheme="minorBidi"/>
        </w:rPr>
        <w:t xml:space="preserve"> </w:t>
      </w:r>
      <w:r w:rsidR="001F2021" w:rsidRPr="00A026EE">
        <w:rPr>
          <w:rFonts w:cstheme="minorBidi"/>
        </w:rPr>
        <w:t>Sequence</w:t>
      </w:r>
      <w:bookmarkEnd w:id="9"/>
      <w:bookmarkEnd w:id="22"/>
    </w:p>
    <w:p w:rsidR="00AF3DFD" w:rsidRPr="00A026EE" w:rsidRDefault="00AF3DFD" w:rsidP="00AF3DFD">
      <w:pPr>
        <w:rPr>
          <w:rFonts w:cstheme="minorBidi"/>
        </w:rPr>
      </w:pPr>
      <w:r w:rsidRPr="00A026EE">
        <w:rPr>
          <w:rFonts w:cstheme="minorBidi"/>
        </w:rPr>
        <w:t xml:space="preserve">The starting up </w:t>
      </w:r>
      <w:r w:rsidR="000B7E95">
        <w:rPr>
          <w:rFonts w:cstheme="minorBidi"/>
        </w:rPr>
        <w:t xml:space="preserve">procedure of </w:t>
      </w:r>
      <w:r w:rsidRPr="00A026EE">
        <w:rPr>
          <w:rFonts w:cstheme="minorBidi"/>
        </w:rPr>
        <w:t xml:space="preserve">application and XAI instances are as follows. </w:t>
      </w:r>
    </w:p>
    <w:p w:rsidR="00260705" w:rsidRPr="00A026EE" w:rsidRDefault="00260705" w:rsidP="008355BF">
      <w:pPr>
        <w:pStyle w:val="Heading3"/>
        <w:ind w:left="810"/>
        <w:rPr>
          <w:rFonts w:cstheme="minorBidi"/>
        </w:rPr>
      </w:pPr>
      <w:bookmarkStart w:id="23" w:name="_Toc365281146"/>
      <w:bookmarkStart w:id="24" w:name="_Toc379972035"/>
      <w:r w:rsidRPr="00A026EE">
        <w:rPr>
          <w:rFonts w:cstheme="minorBidi"/>
        </w:rPr>
        <w:t>Starting Applications</w:t>
      </w:r>
      <w:bookmarkEnd w:id="23"/>
      <w:r w:rsidR="00D423E4" w:rsidRPr="00A026EE">
        <w:rPr>
          <w:rFonts w:cstheme="minorBidi"/>
        </w:rPr>
        <w:t xml:space="preserve"> Instances</w:t>
      </w:r>
      <w:bookmarkEnd w:id="24"/>
      <w:r w:rsidR="00D423E4" w:rsidRPr="00A026EE">
        <w:rPr>
          <w:rFonts w:cstheme="minorBidi"/>
        </w:rPr>
        <w:t xml:space="preserve"> </w:t>
      </w:r>
    </w:p>
    <w:p w:rsidR="00260705" w:rsidRPr="00A026EE" w:rsidRDefault="00260705" w:rsidP="00260705">
      <w:pPr>
        <w:pStyle w:val="BodyText"/>
        <w:rPr>
          <w:rFonts w:cstheme="minorBidi"/>
        </w:rPr>
      </w:pPr>
    </w:p>
    <w:p w:rsidR="00260705" w:rsidRPr="00A026EE" w:rsidRDefault="00260705" w:rsidP="00260705">
      <w:pPr>
        <w:pStyle w:val="BodyText"/>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260705" w:rsidRPr="00A026EE" w:rsidTr="00B40CE6">
        <w:tc>
          <w:tcPr>
            <w:tcW w:w="1908" w:type="dxa"/>
          </w:tcPr>
          <w:p w:rsidR="00260705" w:rsidRPr="00A026EE" w:rsidRDefault="00260705" w:rsidP="00260705">
            <w:pPr>
              <w:rPr>
                <w:rFonts w:cstheme="minorBidi"/>
              </w:rPr>
            </w:pPr>
            <w:r w:rsidRPr="00A026EE">
              <w:rPr>
                <w:rFonts w:cstheme="minorBidi"/>
              </w:rPr>
              <w:t>Server IP</w:t>
            </w:r>
          </w:p>
        </w:tc>
        <w:tc>
          <w:tcPr>
            <w:tcW w:w="5310" w:type="dxa"/>
          </w:tcPr>
          <w:p w:rsidR="00260705" w:rsidRPr="00A026EE" w:rsidRDefault="00260705" w:rsidP="00710C9B">
            <w:pPr>
              <w:jc w:val="center"/>
              <w:rPr>
                <w:rFonts w:cstheme="minorBidi"/>
              </w:rPr>
            </w:pPr>
            <w:r w:rsidRPr="00A026EE">
              <w:rPr>
                <w:rFonts w:cstheme="minorBidi"/>
              </w:rPr>
              <w:t>Script to be executed</w:t>
            </w:r>
          </w:p>
        </w:tc>
        <w:tc>
          <w:tcPr>
            <w:tcW w:w="2880" w:type="dxa"/>
          </w:tcPr>
          <w:p w:rsidR="00260705" w:rsidRPr="00A026EE" w:rsidRDefault="00710C9B" w:rsidP="00710C9B">
            <w:pPr>
              <w:jc w:val="center"/>
              <w:rPr>
                <w:rFonts w:cstheme="minorBidi"/>
              </w:rPr>
            </w:pPr>
            <w:r w:rsidRPr="00A026EE">
              <w:rPr>
                <w:rFonts w:cstheme="minorBidi"/>
              </w:rPr>
              <w:t>Description</w:t>
            </w:r>
          </w:p>
        </w:tc>
      </w:tr>
      <w:tr w:rsidR="00260705" w:rsidRPr="00A026EE" w:rsidTr="00B40CE6">
        <w:tc>
          <w:tcPr>
            <w:tcW w:w="1908" w:type="dxa"/>
          </w:tcPr>
          <w:p w:rsidR="00260705" w:rsidRPr="00A026EE" w:rsidRDefault="00AC5287" w:rsidP="00260705">
            <w:pPr>
              <w:rPr>
                <w:rFonts w:cstheme="minorBidi"/>
              </w:rPr>
            </w:pPr>
            <w:r w:rsidRPr="00A026EE">
              <w:rPr>
                <w:rFonts w:cstheme="minorBidi"/>
              </w:rPr>
              <w:t>10.150.3.45</w:t>
            </w:r>
          </w:p>
        </w:tc>
        <w:tc>
          <w:tcPr>
            <w:tcW w:w="5310" w:type="dxa"/>
          </w:tcPr>
          <w:p w:rsidR="00260705" w:rsidRPr="00A026EE" w:rsidRDefault="00AC5287" w:rsidP="00260705">
            <w:pPr>
              <w:rPr>
                <w:rFonts w:cstheme="minorBidi"/>
              </w:rPr>
            </w:pPr>
            <w:r w:rsidRPr="00A026EE">
              <w:rPr>
                <w:rFonts w:cstheme="minorBidi"/>
              </w:rPr>
              <w:t>/export/home/cissys/wls –e ADDCSPL</w:t>
            </w:r>
            <w:r w:rsidR="00710C9B" w:rsidRPr="00A026EE">
              <w:rPr>
                <w:rFonts w:cstheme="minorBidi"/>
              </w:rPr>
              <w:t>2</w:t>
            </w:r>
            <w:r w:rsidRPr="00A026EE">
              <w:rPr>
                <w:rFonts w:cstheme="minorBidi"/>
              </w:rPr>
              <w:t xml:space="preserve"> -s</w:t>
            </w:r>
          </w:p>
        </w:tc>
        <w:tc>
          <w:tcPr>
            <w:tcW w:w="2880" w:type="dxa"/>
          </w:tcPr>
          <w:p w:rsidR="00260705" w:rsidRPr="00A026EE" w:rsidRDefault="00AC5287" w:rsidP="00AC5287">
            <w:pPr>
              <w:rPr>
                <w:rFonts w:cstheme="minorBidi"/>
              </w:rPr>
            </w:pPr>
            <w:r w:rsidRPr="00A026EE">
              <w:rPr>
                <w:rFonts w:cstheme="minorBidi"/>
              </w:rPr>
              <w:t>Star</w:t>
            </w:r>
            <w:r w:rsidR="00710C9B" w:rsidRPr="00A026EE">
              <w:rPr>
                <w:rFonts w:cstheme="minorBidi"/>
              </w:rPr>
              <w:t>t Application Instance on port 8</w:t>
            </w:r>
            <w:r w:rsidRPr="00A026EE">
              <w:rPr>
                <w:rFonts w:cstheme="minorBidi"/>
              </w:rPr>
              <w:t>600</w:t>
            </w:r>
          </w:p>
        </w:tc>
      </w:tr>
      <w:tr w:rsidR="00AC5287" w:rsidRPr="00A026EE" w:rsidTr="00B40CE6">
        <w:tc>
          <w:tcPr>
            <w:tcW w:w="1908" w:type="dxa"/>
          </w:tcPr>
          <w:p w:rsidR="00AC5287" w:rsidRPr="00A026EE" w:rsidRDefault="00AC5287" w:rsidP="00260705">
            <w:pPr>
              <w:rPr>
                <w:rFonts w:cstheme="minorBidi"/>
              </w:rPr>
            </w:pPr>
          </w:p>
        </w:tc>
        <w:tc>
          <w:tcPr>
            <w:tcW w:w="5310" w:type="dxa"/>
          </w:tcPr>
          <w:p w:rsidR="00AC5287" w:rsidRPr="00A026EE" w:rsidRDefault="00AC5287" w:rsidP="00710C9B">
            <w:pPr>
              <w:rPr>
                <w:rFonts w:cstheme="minorBidi"/>
              </w:rPr>
            </w:pPr>
            <w:r w:rsidRPr="00A026EE">
              <w:rPr>
                <w:rFonts w:cstheme="minorBidi"/>
              </w:rPr>
              <w:t>/export/home/cissys/wls –e ADDCSPL</w:t>
            </w:r>
            <w:r w:rsidR="00710C9B" w:rsidRPr="00A026EE">
              <w:rPr>
                <w:rFonts w:cstheme="minorBidi"/>
              </w:rPr>
              <w:t>3</w:t>
            </w:r>
            <w:r w:rsidRPr="00A026EE">
              <w:rPr>
                <w:rFonts w:cstheme="minorBidi"/>
              </w:rPr>
              <w:t xml:space="preserve"> -s</w:t>
            </w:r>
          </w:p>
        </w:tc>
        <w:tc>
          <w:tcPr>
            <w:tcW w:w="2880" w:type="dxa"/>
          </w:tcPr>
          <w:p w:rsidR="00AC5287" w:rsidRPr="00A026EE" w:rsidRDefault="00AC5287" w:rsidP="009E7519">
            <w:pPr>
              <w:rPr>
                <w:rFonts w:cstheme="minorBidi"/>
              </w:rPr>
            </w:pPr>
            <w:r w:rsidRPr="00A026EE">
              <w:rPr>
                <w:rFonts w:cstheme="minorBidi"/>
              </w:rPr>
              <w:t xml:space="preserve">Start Application Instance on port </w:t>
            </w:r>
            <w:r w:rsidR="009E7519" w:rsidRPr="00A026EE">
              <w:rPr>
                <w:rFonts w:cstheme="minorBidi"/>
              </w:rPr>
              <w:t>8600</w:t>
            </w:r>
          </w:p>
        </w:tc>
      </w:tr>
      <w:tr w:rsidR="009E7519" w:rsidRPr="00A026EE" w:rsidTr="00B40CE6">
        <w:tc>
          <w:tcPr>
            <w:tcW w:w="1908" w:type="dxa"/>
          </w:tcPr>
          <w:p w:rsidR="009E7519" w:rsidRPr="00A026EE" w:rsidRDefault="009E7519" w:rsidP="00710C9B">
            <w:pPr>
              <w:rPr>
                <w:rFonts w:cstheme="minorBidi"/>
              </w:rPr>
            </w:pPr>
            <w:r w:rsidRPr="00A026EE">
              <w:rPr>
                <w:rFonts w:cstheme="minorBidi"/>
              </w:rPr>
              <w:t>10.150.3.50</w:t>
            </w:r>
          </w:p>
        </w:tc>
        <w:tc>
          <w:tcPr>
            <w:tcW w:w="5310" w:type="dxa"/>
          </w:tcPr>
          <w:p w:rsidR="009E7519" w:rsidRPr="00A026EE" w:rsidRDefault="009E7519" w:rsidP="00710C9B">
            <w:pPr>
              <w:rPr>
                <w:rFonts w:cstheme="minorBidi"/>
              </w:rPr>
            </w:pPr>
            <w:r w:rsidRPr="00A026EE">
              <w:rPr>
                <w:rFonts w:cstheme="minorBidi"/>
              </w:rPr>
              <w:t>/export/home/cissys/wls –e ADDCSPL -s</w:t>
            </w:r>
          </w:p>
        </w:tc>
        <w:tc>
          <w:tcPr>
            <w:tcW w:w="2880" w:type="dxa"/>
          </w:tcPr>
          <w:p w:rsidR="009E7519" w:rsidRPr="00A026EE" w:rsidRDefault="009E7519" w:rsidP="00710C9B">
            <w:pPr>
              <w:rPr>
                <w:rFonts w:cstheme="minorBidi"/>
              </w:rPr>
            </w:pPr>
            <w:r w:rsidRPr="00A026EE">
              <w:rPr>
                <w:rFonts w:cstheme="minorBidi"/>
              </w:rPr>
              <w:t>Start Application Instance on port 7600</w:t>
            </w:r>
          </w:p>
        </w:tc>
      </w:tr>
      <w:tr w:rsidR="009E7519" w:rsidRPr="00A026EE" w:rsidTr="00B40CE6">
        <w:tc>
          <w:tcPr>
            <w:tcW w:w="1908" w:type="dxa"/>
          </w:tcPr>
          <w:p w:rsidR="009E7519" w:rsidRPr="00A026EE" w:rsidRDefault="009E7519" w:rsidP="00710C9B">
            <w:pPr>
              <w:rPr>
                <w:rFonts w:cstheme="minorBidi"/>
              </w:rPr>
            </w:pPr>
          </w:p>
        </w:tc>
        <w:tc>
          <w:tcPr>
            <w:tcW w:w="5310" w:type="dxa"/>
          </w:tcPr>
          <w:p w:rsidR="009E7519" w:rsidRPr="00A026EE" w:rsidRDefault="009E7519" w:rsidP="00710C9B">
            <w:pPr>
              <w:rPr>
                <w:rFonts w:cstheme="minorBidi"/>
              </w:rPr>
            </w:pPr>
            <w:r w:rsidRPr="00A026EE">
              <w:rPr>
                <w:rFonts w:cstheme="minorBidi"/>
              </w:rPr>
              <w:t>/export/home/cissys/wls –e ADDCSPL2 -s</w:t>
            </w:r>
          </w:p>
        </w:tc>
        <w:tc>
          <w:tcPr>
            <w:tcW w:w="2880" w:type="dxa"/>
          </w:tcPr>
          <w:p w:rsidR="009E7519" w:rsidRPr="00A026EE" w:rsidRDefault="009E7519" w:rsidP="00710C9B">
            <w:pPr>
              <w:rPr>
                <w:rFonts w:cstheme="minorBidi"/>
              </w:rPr>
            </w:pPr>
            <w:r w:rsidRPr="00A026EE">
              <w:rPr>
                <w:rFonts w:cstheme="minorBidi"/>
              </w:rPr>
              <w:t>Start Application Instance on port 8600</w:t>
            </w:r>
          </w:p>
        </w:tc>
      </w:tr>
      <w:tr w:rsidR="009E7519" w:rsidRPr="00A026EE" w:rsidTr="00B40CE6">
        <w:tc>
          <w:tcPr>
            <w:tcW w:w="1908" w:type="dxa"/>
          </w:tcPr>
          <w:p w:rsidR="009E7519" w:rsidRPr="00A026EE" w:rsidRDefault="009E7519" w:rsidP="00710C9B">
            <w:pPr>
              <w:rPr>
                <w:rFonts w:cstheme="minorBidi"/>
              </w:rPr>
            </w:pPr>
          </w:p>
        </w:tc>
        <w:tc>
          <w:tcPr>
            <w:tcW w:w="5310" w:type="dxa"/>
          </w:tcPr>
          <w:p w:rsidR="009E7519" w:rsidRPr="00A026EE" w:rsidRDefault="009E7519" w:rsidP="00710C9B">
            <w:pPr>
              <w:rPr>
                <w:rFonts w:cstheme="minorBidi"/>
              </w:rPr>
            </w:pPr>
            <w:r w:rsidRPr="00A026EE">
              <w:rPr>
                <w:rFonts w:cstheme="minorBidi"/>
              </w:rPr>
              <w:t>/export/home/cissys/wls –e ADDCSPL3 -s</w:t>
            </w:r>
          </w:p>
        </w:tc>
        <w:tc>
          <w:tcPr>
            <w:tcW w:w="2880" w:type="dxa"/>
          </w:tcPr>
          <w:p w:rsidR="009E7519" w:rsidRPr="00A026EE" w:rsidRDefault="009E7519" w:rsidP="00710C9B">
            <w:pPr>
              <w:rPr>
                <w:rFonts w:cstheme="minorBidi"/>
              </w:rPr>
            </w:pPr>
            <w:r w:rsidRPr="00A026EE">
              <w:rPr>
                <w:rFonts w:cstheme="minorBidi"/>
              </w:rPr>
              <w:t>Start Application Instance on port 9600</w:t>
            </w:r>
          </w:p>
        </w:tc>
      </w:tr>
      <w:tr w:rsidR="009E7519" w:rsidRPr="00A026EE" w:rsidTr="00B40CE6">
        <w:tc>
          <w:tcPr>
            <w:tcW w:w="1908" w:type="dxa"/>
          </w:tcPr>
          <w:p w:rsidR="009E7519" w:rsidRPr="00A026EE" w:rsidRDefault="009E7519" w:rsidP="00710C9B">
            <w:pPr>
              <w:rPr>
                <w:rFonts w:cstheme="minorBidi"/>
              </w:rPr>
            </w:pPr>
            <w:r w:rsidRPr="00A026EE">
              <w:rPr>
                <w:rFonts w:cstheme="minorBidi"/>
              </w:rPr>
              <w:t>10.150.3.55</w:t>
            </w:r>
          </w:p>
        </w:tc>
        <w:tc>
          <w:tcPr>
            <w:tcW w:w="5310" w:type="dxa"/>
          </w:tcPr>
          <w:p w:rsidR="009E7519" w:rsidRPr="00A026EE" w:rsidRDefault="009E7519" w:rsidP="00710C9B">
            <w:pPr>
              <w:rPr>
                <w:rFonts w:cstheme="minorBidi"/>
              </w:rPr>
            </w:pPr>
            <w:r w:rsidRPr="00A026EE">
              <w:rPr>
                <w:rFonts w:cstheme="minorBidi"/>
              </w:rPr>
              <w:t>/export/home/cissys/wls –e ADDCSPL</w:t>
            </w:r>
            <w:r w:rsidR="00710C9B" w:rsidRPr="00A026EE">
              <w:rPr>
                <w:rFonts w:cstheme="minorBidi"/>
              </w:rPr>
              <w:t>2</w:t>
            </w:r>
            <w:r w:rsidRPr="00A026EE">
              <w:rPr>
                <w:rFonts w:cstheme="minorBidi"/>
              </w:rPr>
              <w:t xml:space="preserve"> -s</w:t>
            </w:r>
          </w:p>
        </w:tc>
        <w:tc>
          <w:tcPr>
            <w:tcW w:w="2880" w:type="dxa"/>
          </w:tcPr>
          <w:p w:rsidR="009E7519" w:rsidRPr="00A026EE" w:rsidRDefault="009E7519" w:rsidP="00710C9B">
            <w:pPr>
              <w:rPr>
                <w:rFonts w:cstheme="minorBidi"/>
              </w:rPr>
            </w:pPr>
            <w:r w:rsidRPr="00A026EE">
              <w:rPr>
                <w:rFonts w:cstheme="minorBidi"/>
              </w:rPr>
              <w:t xml:space="preserve">Start Application Instance on port </w:t>
            </w:r>
            <w:r w:rsidR="00710C9B" w:rsidRPr="00A026EE">
              <w:rPr>
                <w:rFonts w:cstheme="minorBidi"/>
              </w:rPr>
              <w:t>8</w:t>
            </w:r>
            <w:r w:rsidRPr="00A026EE">
              <w:rPr>
                <w:rFonts w:cstheme="minorBidi"/>
              </w:rPr>
              <w:t>600</w:t>
            </w:r>
          </w:p>
        </w:tc>
      </w:tr>
      <w:tr w:rsidR="009E7519" w:rsidRPr="00A026EE" w:rsidTr="00B40CE6">
        <w:tc>
          <w:tcPr>
            <w:tcW w:w="1908" w:type="dxa"/>
          </w:tcPr>
          <w:p w:rsidR="009E7519" w:rsidRPr="00A026EE" w:rsidRDefault="009E7519" w:rsidP="00710C9B">
            <w:pPr>
              <w:rPr>
                <w:rFonts w:cstheme="minorBidi"/>
              </w:rPr>
            </w:pPr>
            <w:r w:rsidRPr="00A026EE">
              <w:rPr>
                <w:rFonts w:cstheme="minorBidi"/>
              </w:rPr>
              <w:t>10.150.3.60</w:t>
            </w:r>
          </w:p>
        </w:tc>
        <w:tc>
          <w:tcPr>
            <w:tcW w:w="5310" w:type="dxa"/>
          </w:tcPr>
          <w:p w:rsidR="009E7519" w:rsidRPr="00A026EE" w:rsidRDefault="009E7519" w:rsidP="00710C9B">
            <w:pPr>
              <w:rPr>
                <w:rFonts w:cstheme="minorBidi"/>
              </w:rPr>
            </w:pPr>
            <w:r w:rsidRPr="00A026EE">
              <w:rPr>
                <w:rFonts w:cstheme="minorBidi"/>
              </w:rPr>
              <w:t>/export/home/cissys/wls –e ADDCSPL -s</w:t>
            </w:r>
          </w:p>
        </w:tc>
        <w:tc>
          <w:tcPr>
            <w:tcW w:w="2880" w:type="dxa"/>
          </w:tcPr>
          <w:p w:rsidR="009E7519" w:rsidRPr="00A026EE" w:rsidRDefault="009E7519" w:rsidP="00710C9B">
            <w:pPr>
              <w:rPr>
                <w:rFonts w:cstheme="minorBidi"/>
              </w:rPr>
            </w:pPr>
            <w:r w:rsidRPr="00A026EE">
              <w:rPr>
                <w:rFonts w:cstheme="minorBidi"/>
              </w:rPr>
              <w:t>Start Application Instance on port 7600</w:t>
            </w:r>
          </w:p>
        </w:tc>
      </w:tr>
      <w:tr w:rsidR="009E7519" w:rsidRPr="00A026EE" w:rsidTr="00B40CE6">
        <w:tc>
          <w:tcPr>
            <w:tcW w:w="1908" w:type="dxa"/>
          </w:tcPr>
          <w:p w:rsidR="009E7519" w:rsidRPr="00A026EE" w:rsidRDefault="009E7519" w:rsidP="00710C9B">
            <w:pPr>
              <w:rPr>
                <w:rFonts w:cstheme="minorBidi"/>
              </w:rPr>
            </w:pPr>
          </w:p>
        </w:tc>
        <w:tc>
          <w:tcPr>
            <w:tcW w:w="5310" w:type="dxa"/>
          </w:tcPr>
          <w:p w:rsidR="009E7519" w:rsidRPr="00A026EE" w:rsidRDefault="009E7519" w:rsidP="00710C9B">
            <w:pPr>
              <w:rPr>
                <w:rFonts w:cstheme="minorBidi"/>
              </w:rPr>
            </w:pPr>
            <w:r w:rsidRPr="00A026EE">
              <w:rPr>
                <w:rFonts w:cstheme="minorBidi"/>
              </w:rPr>
              <w:t>/export/home/cissys/wls –e ADDCSPL2 -s</w:t>
            </w:r>
          </w:p>
        </w:tc>
        <w:tc>
          <w:tcPr>
            <w:tcW w:w="2880" w:type="dxa"/>
          </w:tcPr>
          <w:p w:rsidR="009E7519" w:rsidRPr="00A026EE" w:rsidRDefault="009E7519" w:rsidP="00710C9B">
            <w:pPr>
              <w:rPr>
                <w:rFonts w:cstheme="minorBidi"/>
              </w:rPr>
            </w:pPr>
            <w:r w:rsidRPr="00A026EE">
              <w:rPr>
                <w:rFonts w:cstheme="minorBidi"/>
              </w:rPr>
              <w:t>Start Application Instance on port 8600</w:t>
            </w:r>
          </w:p>
        </w:tc>
      </w:tr>
      <w:tr w:rsidR="009E7519" w:rsidRPr="00A026EE" w:rsidTr="00B40CE6">
        <w:tc>
          <w:tcPr>
            <w:tcW w:w="1908" w:type="dxa"/>
          </w:tcPr>
          <w:p w:rsidR="009E7519" w:rsidRPr="00A026EE" w:rsidRDefault="009E7519" w:rsidP="00710C9B">
            <w:pPr>
              <w:rPr>
                <w:rFonts w:cstheme="minorBidi"/>
              </w:rPr>
            </w:pPr>
          </w:p>
        </w:tc>
        <w:tc>
          <w:tcPr>
            <w:tcW w:w="5310" w:type="dxa"/>
          </w:tcPr>
          <w:p w:rsidR="009E7519" w:rsidRPr="00A026EE" w:rsidRDefault="009E7519" w:rsidP="00710C9B">
            <w:pPr>
              <w:rPr>
                <w:rFonts w:cstheme="minorBidi"/>
              </w:rPr>
            </w:pPr>
            <w:r w:rsidRPr="00A026EE">
              <w:rPr>
                <w:rFonts w:cstheme="minorBidi"/>
              </w:rPr>
              <w:t>/export/home/cissys/wls –e ADDCSPL3 -s</w:t>
            </w:r>
          </w:p>
        </w:tc>
        <w:tc>
          <w:tcPr>
            <w:tcW w:w="2880" w:type="dxa"/>
          </w:tcPr>
          <w:p w:rsidR="009E7519" w:rsidRPr="00A026EE" w:rsidRDefault="009E7519" w:rsidP="00710C9B">
            <w:pPr>
              <w:rPr>
                <w:rFonts w:cstheme="minorBidi"/>
              </w:rPr>
            </w:pPr>
            <w:r w:rsidRPr="00A026EE">
              <w:rPr>
                <w:rFonts w:cstheme="minorBidi"/>
              </w:rPr>
              <w:t>Start Application Instance on port 9600</w:t>
            </w:r>
          </w:p>
        </w:tc>
      </w:tr>
    </w:tbl>
    <w:p w:rsidR="00260705" w:rsidRPr="00A026EE" w:rsidRDefault="00260705" w:rsidP="00260705">
      <w:pPr>
        <w:pStyle w:val="BodyText"/>
        <w:rPr>
          <w:rFonts w:cstheme="minorBidi"/>
        </w:rPr>
      </w:pPr>
    </w:p>
    <w:p w:rsidR="00D423E4" w:rsidRPr="00A026EE" w:rsidRDefault="00D423E4" w:rsidP="008355BF">
      <w:pPr>
        <w:pStyle w:val="Heading3"/>
        <w:ind w:left="900"/>
        <w:rPr>
          <w:rFonts w:cstheme="minorBidi"/>
        </w:rPr>
      </w:pPr>
      <w:bookmarkStart w:id="25" w:name="_Toc379972036"/>
      <w:bookmarkStart w:id="26" w:name="_Toc365281147"/>
      <w:r w:rsidRPr="00A026EE">
        <w:rPr>
          <w:rFonts w:cstheme="minorBidi"/>
        </w:rPr>
        <w:t xml:space="preserve">Starting </w:t>
      </w:r>
      <w:r w:rsidR="0095146B" w:rsidRPr="00A026EE">
        <w:rPr>
          <w:rFonts w:cstheme="minorBidi"/>
        </w:rPr>
        <w:t>XAI Instances</w:t>
      </w:r>
      <w:bookmarkEnd w:id="25"/>
      <w:r w:rsidRPr="00A026EE">
        <w:rPr>
          <w:rFonts w:cstheme="minorBidi"/>
        </w:rPr>
        <w:t xml:space="preserve"> </w:t>
      </w:r>
    </w:p>
    <w:p w:rsidR="00710C9B" w:rsidRPr="00A026EE" w:rsidRDefault="00710C9B" w:rsidP="00710C9B">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710C9B" w:rsidRPr="00A026EE" w:rsidTr="00710C9B">
        <w:tc>
          <w:tcPr>
            <w:tcW w:w="1908" w:type="dxa"/>
          </w:tcPr>
          <w:p w:rsidR="00710C9B" w:rsidRPr="00A026EE" w:rsidRDefault="00710C9B" w:rsidP="00710C9B">
            <w:pPr>
              <w:rPr>
                <w:rFonts w:cstheme="minorBidi"/>
              </w:rPr>
            </w:pPr>
            <w:r w:rsidRPr="00A026EE">
              <w:rPr>
                <w:rFonts w:cstheme="minorBidi"/>
              </w:rPr>
              <w:t>Server IP</w:t>
            </w:r>
          </w:p>
        </w:tc>
        <w:tc>
          <w:tcPr>
            <w:tcW w:w="5310" w:type="dxa"/>
          </w:tcPr>
          <w:p w:rsidR="00710C9B" w:rsidRPr="00A026EE" w:rsidRDefault="00710C9B" w:rsidP="00710C9B">
            <w:pPr>
              <w:jc w:val="center"/>
              <w:rPr>
                <w:rFonts w:cstheme="minorBidi"/>
              </w:rPr>
            </w:pPr>
            <w:r w:rsidRPr="00A026EE">
              <w:rPr>
                <w:rFonts w:cstheme="minorBidi"/>
              </w:rPr>
              <w:t>Script to be executed</w:t>
            </w:r>
          </w:p>
        </w:tc>
        <w:tc>
          <w:tcPr>
            <w:tcW w:w="2880" w:type="dxa"/>
          </w:tcPr>
          <w:p w:rsidR="00710C9B" w:rsidRPr="00A026EE" w:rsidRDefault="00710C9B" w:rsidP="00710C9B">
            <w:pPr>
              <w:jc w:val="center"/>
              <w:rPr>
                <w:rFonts w:cstheme="minorBidi"/>
              </w:rPr>
            </w:pPr>
            <w:r w:rsidRPr="00A026EE">
              <w:rPr>
                <w:rFonts w:cstheme="minorBidi"/>
              </w:rPr>
              <w:t>Description</w:t>
            </w:r>
          </w:p>
        </w:tc>
      </w:tr>
      <w:tr w:rsidR="00710C9B" w:rsidRPr="00A026EE" w:rsidTr="00710C9B">
        <w:tc>
          <w:tcPr>
            <w:tcW w:w="1908" w:type="dxa"/>
          </w:tcPr>
          <w:p w:rsidR="00710C9B" w:rsidRPr="00A026EE" w:rsidRDefault="00710C9B" w:rsidP="00710C9B">
            <w:pPr>
              <w:rPr>
                <w:rFonts w:cstheme="minorBidi"/>
              </w:rPr>
            </w:pPr>
            <w:r w:rsidRPr="00A026EE">
              <w:rPr>
                <w:rFonts w:cstheme="minorBidi"/>
              </w:rPr>
              <w:t>10.150.3.45</w:t>
            </w:r>
          </w:p>
        </w:tc>
        <w:tc>
          <w:tcPr>
            <w:tcW w:w="5310" w:type="dxa"/>
          </w:tcPr>
          <w:p w:rsidR="00710C9B" w:rsidRPr="00A026EE" w:rsidRDefault="00710C9B" w:rsidP="00710C9B">
            <w:pPr>
              <w:rPr>
                <w:rFonts w:cstheme="minorBidi"/>
              </w:rPr>
            </w:pPr>
            <w:r w:rsidRPr="00A026EE">
              <w:rPr>
                <w:rFonts w:cstheme="minorBidi"/>
              </w:rPr>
              <w:t>/export/home/cissys/wls –e ADDCSPL -s</w:t>
            </w:r>
          </w:p>
        </w:tc>
        <w:tc>
          <w:tcPr>
            <w:tcW w:w="2880" w:type="dxa"/>
          </w:tcPr>
          <w:p w:rsidR="00710C9B" w:rsidRPr="00A026EE" w:rsidRDefault="00710C9B" w:rsidP="00710C9B">
            <w:pPr>
              <w:rPr>
                <w:rFonts w:cstheme="minorBidi"/>
              </w:rPr>
            </w:pPr>
            <w:r w:rsidRPr="00A026EE">
              <w:rPr>
                <w:rFonts w:cstheme="minorBidi"/>
              </w:rPr>
              <w:t>Start Application Instance on port 7600</w:t>
            </w:r>
          </w:p>
        </w:tc>
      </w:tr>
      <w:tr w:rsidR="00710C9B" w:rsidRPr="00A026EE" w:rsidTr="00710C9B">
        <w:tc>
          <w:tcPr>
            <w:tcW w:w="1908" w:type="dxa"/>
            <w:tcBorders>
              <w:top w:val="single" w:sz="4" w:space="0" w:color="auto"/>
              <w:left w:val="single" w:sz="4" w:space="0" w:color="auto"/>
              <w:bottom w:val="single" w:sz="4" w:space="0" w:color="auto"/>
              <w:right w:val="single" w:sz="4" w:space="0" w:color="auto"/>
            </w:tcBorders>
          </w:tcPr>
          <w:p w:rsidR="00710C9B" w:rsidRPr="00A026EE" w:rsidRDefault="00710C9B" w:rsidP="00710C9B">
            <w:pPr>
              <w:rPr>
                <w:rFonts w:cstheme="minorBidi"/>
              </w:rPr>
            </w:pPr>
            <w:r w:rsidRPr="00A026EE">
              <w:rPr>
                <w:rFonts w:cstheme="minorBidi"/>
              </w:rPr>
              <w:lastRenderedPageBreak/>
              <w:t>10.150.3.55</w:t>
            </w:r>
          </w:p>
        </w:tc>
        <w:tc>
          <w:tcPr>
            <w:tcW w:w="5310" w:type="dxa"/>
            <w:tcBorders>
              <w:top w:val="single" w:sz="4" w:space="0" w:color="auto"/>
              <w:left w:val="single" w:sz="4" w:space="0" w:color="auto"/>
              <w:bottom w:val="single" w:sz="4" w:space="0" w:color="auto"/>
              <w:right w:val="single" w:sz="4" w:space="0" w:color="auto"/>
            </w:tcBorders>
          </w:tcPr>
          <w:p w:rsidR="00710C9B" w:rsidRPr="00A026EE" w:rsidRDefault="00710C9B" w:rsidP="00710C9B">
            <w:pPr>
              <w:rPr>
                <w:rFonts w:cstheme="minorBidi"/>
              </w:rPr>
            </w:pPr>
            <w:r w:rsidRPr="00A026EE">
              <w:rPr>
                <w:rFonts w:cstheme="minorBidi"/>
              </w:rPr>
              <w:t>/export/home/cissys/wls –e ADDCSPL -s</w:t>
            </w:r>
          </w:p>
        </w:tc>
        <w:tc>
          <w:tcPr>
            <w:tcW w:w="2880" w:type="dxa"/>
            <w:tcBorders>
              <w:top w:val="single" w:sz="4" w:space="0" w:color="auto"/>
              <w:left w:val="single" w:sz="4" w:space="0" w:color="auto"/>
              <w:bottom w:val="single" w:sz="4" w:space="0" w:color="auto"/>
              <w:right w:val="single" w:sz="4" w:space="0" w:color="auto"/>
            </w:tcBorders>
          </w:tcPr>
          <w:p w:rsidR="00710C9B" w:rsidRPr="00A026EE" w:rsidRDefault="00710C9B" w:rsidP="00710C9B">
            <w:pPr>
              <w:rPr>
                <w:rFonts w:cstheme="minorBidi"/>
              </w:rPr>
            </w:pPr>
            <w:r w:rsidRPr="00A026EE">
              <w:rPr>
                <w:rFonts w:cstheme="minorBidi"/>
              </w:rPr>
              <w:t>Start Application Instance on port 7600</w:t>
            </w:r>
          </w:p>
        </w:tc>
      </w:tr>
    </w:tbl>
    <w:p w:rsidR="00D423E4" w:rsidRPr="00A026EE" w:rsidRDefault="00D423E4" w:rsidP="008355BF">
      <w:pPr>
        <w:pStyle w:val="Heading3"/>
        <w:tabs>
          <w:tab w:val="left" w:pos="1440"/>
        </w:tabs>
        <w:ind w:left="900"/>
        <w:rPr>
          <w:rFonts w:cstheme="minorBidi"/>
        </w:rPr>
      </w:pPr>
      <w:bookmarkStart w:id="27" w:name="_Toc379972037"/>
      <w:r w:rsidRPr="00A026EE">
        <w:rPr>
          <w:rFonts w:cstheme="minorBidi"/>
        </w:rPr>
        <w:t xml:space="preserve">Starting </w:t>
      </w:r>
      <w:r w:rsidR="00BE1409" w:rsidRPr="00A026EE">
        <w:rPr>
          <w:rFonts w:cstheme="minorBidi"/>
        </w:rPr>
        <w:t xml:space="preserve">Batch instance and </w:t>
      </w:r>
      <w:r w:rsidRPr="00A026EE">
        <w:rPr>
          <w:rFonts w:cstheme="minorBidi"/>
        </w:rPr>
        <w:t>Thread pools for back ground processing</w:t>
      </w:r>
      <w:bookmarkEnd w:id="27"/>
    </w:p>
    <w:p w:rsidR="00EB6FF1" w:rsidRPr="00A026EE" w:rsidRDefault="00EB6FF1" w:rsidP="00EB6FF1">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B24B72" w:rsidRPr="00A026EE" w:rsidTr="00CA1B96">
        <w:tc>
          <w:tcPr>
            <w:tcW w:w="1908" w:type="dxa"/>
            <w:tcBorders>
              <w:top w:val="single" w:sz="4" w:space="0" w:color="auto"/>
              <w:left w:val="single" w:sz="4" w:space="0" w:color="auto"/>
              <w:bottom w:val="single" w:sz="4" w:space="0" w:color="auto"/>
              <w:right w:val="single" w:sz="4" w:space="0" w:color="auto"/>
            </w:tcBorders>
          </w:tcPr>
          <w:p w:rsidR="00B24B72" w:rsidRPr="00A026EE" w:rsidRDefault="00B24B72" w:rsidP="00CA1B96">
            <w:pPr>
              <w:rPr>
                <w:rFonts w:cstheme="minorBidi"/>
              </w:rPr>
            </w:pPr>
            <w:r w:rsidRPr="00A026EE">
              <w:rPr>
                <w:rFonts w:cstheme="minorBidi"/>
              </w:rPr>
              <w:t>10.150.3.55</w:t>
            </w:r>
          </w:p>
        </w:tc>
        <w:tc>
          <w:tcPr>
            <w:tcW w:w="5310" w:type="dxa"/>
            <w:tcBorders>
              <w:top w:val="single" w:sz="4" w:space="0" w:color="auto"/>
              <w:left w:val="single" w:sz="4" w:space="0" w:color="auto"/>
              <w:bottom w:val="single" w:sz="4" w:space="0" w:color="auto"/>
              <w:right w:val="single" w:sz="4" w:space="0" w:color="auto"/>
            </w:tcBorders>
          </w:tcPr>
          <w:p w:rsidR="00B24B72" w:rsidRPr="00A026EE" w:rsidRDefault="00B24B72" w:rsidP="00CA1B96">
            <w:pPr>
              <w:rPr>
                <w:rFonts w:cstheme="minorBidi"/>
              </w:rPr>
            </w:pPr>
            <w:r w:rsidRPr="00A026EE">
              <w:rPr>
                <w:rFonts w:cstheme="minorBidi"/>
              </w:rPr>
              <w:t>/export/home/cissys/wls –e ADDCBATCH -s</w:t>
            </w:r>
          </w:p>
        </w:tc>
        <w:tc>
          <w:tcPr>
            <w:tcW w:w="2880" w:type="dxa"/>
            <w:tcBorders>
              <w:top w:val="single" w:sz="4" w:space="0" w:color="auto"/>
              <w:left w:val="single" w:sz="4" w:space="0" w:color="auto"/>
              <w:bottom w:val="single" w:sz="4" w:space="0" w:color="auto"/>
              <w:right w:val="single" w:sz="4" w:space="0" w:color="auto"/>
            </w:tcBorders>
          </w:tcPr>
          <w:p w:rsidR="00B24B72" w:rsidRPr="00A026EE" w:rsidRDefault="00B24B72" w:rsidP="00EB6FF1">
            <w:pPr>
              <w:rPr>
                <w:rFonts w:cstheme="minorBidi"/>
              </w:rPr>
            </w:pPr>
            <w:r w:rsidRPr="00A026EE">
              <w:rPr>
                <w:rFonts w:cstheme="minorBidi"/>
              </w:rPr>
              <w:t xml:space="preserve">Start Application Instance on port </w:t>
            </w:r>
            <w:r w:rsidR="00EB6FF1" w:rsidRPr="00A026EE">
              <w:rPr>
                <w:rFonts w:cstheme="minorBidi"/>
              </w:rPr>
              <w:t>9</w:t>
            </w:r>
            <w:r w:rsidRPr="00A026EE">
              <w:rPr>
                <w:rFonts w:cstheme="minorBidi"/>
              </w:rPr>
              <w:t>600 (</w:t>
            </w:r>
            <w:r w:rsidR="00BE1409" w:rsidRPr="00A026EE">
              <w:rPr>
                <w:rFonts w:cstheme="minorBidi"/>
              </w:rPr>
              <w:t xml:space="preserve"> optional should be in</w:t>
            </w:r>
            <w:r w:rsidRPr="00A026EE">
              <w:rPr>
                <w:rFonts w:cstheme="minorBidi"/>
              </w:rPr>
              <w:t xml:space="preserve"> silent mode)</w:t>
            </w:r>
          </w:p>
        </w:tc>
      </w:tr>
      <w:tr w:rsidR="00B24B72" w:rsidRPr="00A026EE" w:rsidTr="00B24B72">
        <w:tc>
          <w:tcPr>
            <w:tcW w:w="1908" w:type="dxa"/>
            <w:tcBorders>
              <w:top w:val="single" w:sz="4" w:space="0" w:color="auto"/>
              <w:left w:val="single" w:sz="4" w:space="0" w:color="auto"/>
              <w:bottom w:val="single" w:sz="4" w:space="0" w:color="auto"/>
              <w:right w:val="single" w:sz="4" w:space="0" w:color="auto"/>
            </w:tcBorders>
          </w:tcPr>
          <w:p w:rsidR="00B24B72" w:rsidRPr="00A026EE" w:rsidRDefault="00B24B72" w:rsidP="00CA1B96">
            <w:pPr>
              <w:rPr>
                <w:rFonts w:cstheme="minorBidi"/>
              </w:rPr>
            </w:pPr>
            <w:r w:rsidRPr="00A026EE">
              <w:rPr>
                <w:rFonts w:cstheme="minorBidi"/>
              </w:rPr>
              <w:t>10.150.3.55</w:t>
            </w:r>
          </w:p>
        </w:tc>
        <w:tc>
          <w:tcPr>
            <w:tcW w:w="5310" w:type="dxa"/>
            <w:tcBorders>
              <w:top w:val="single" w:sz="4" w:space="0" w:color="auto"/>
              <w:left w:val="single" w:sz="4" w:space="0" w:color="auto"/>
              <w:bottom w:val="single" w:sz="4" w:space="0" w:color="auto"/>
              <w:right w:val="single" w:sz="4" w:space="0" w:color="auto"/>
            </w:tcBorders>
          </w:tcPr>
          <w:p w:rsidR="00B24B72" w:rsidRPr="00A026EE" w:rsidRDefault="00B24B72" w:rsidP="00B24B72">
            <w:pPr>
              <w:rPr>
                <w:rFonts w:cstheme="minorBidi"/>
              </w:rPr>
            </w:pPr>
            <w:r w:rsidRPr="00A026EE">
              <w:rPr>
                <w:rFonts w:cstheme="minorBidi"/>
              </w:rPr>
              <w:t>/export/home/cissys/thpwkr –e ADDCBATCH -s</w:t>
            </w:r>
          </w:p>
        </w:tc>
        <w:tc>
          <w:tcPr>
            <w:tcW w:w="2880" w:type="dxa"/>
            <w:tcBorders>
              <w:top w:val="single" w:sz="4" w:space="0" w:color="auto"/>
              <w:left w:val="single" w:sz="4" w:space="0" w:color="auto"/>
              <w:bottom w:val="single" w:sz="4" w:space="0" w:color="auto"/>
              <w:right w:val="single" w:sz="4" w:space="0" w:color="auto"/>
            </w:tcBorders>
          </w:tcPr>
          <w:p w:rsidR="00B24B72" w:rsidRPr="00A026EE" w:rsidRDefault="00B24B72" w:rsidP="00B24B72">
            <w:pPr>
              <w:rPr>
                <w:rFonts w:cstheme="minorBidi"/>
              </w:rPr>
            </w:pPr>
            <w:r w:rsidRPr="00A026EE">
              <w:rPr>
                <w:rFonts w:cstheme="minorBidi"/>
              </w:rPr>
              <w:t>Start Thread pools worker</w:t>
            </w:r>
          </w:p>
        </w:tc>
      </w:tr>
    </w:tbl>
    <w:p w:rsidR="00D9335D" w:rsidRPr="00A026EE" w:rsidRDefault="00D9335D" w:rsidP="008355BF">
      <w:pPr>
        <w:pStyle w:val="Heading3"/>
        <w:ind w:left="990"/>
        <w:rPr>
          <w:rFonts w:cstheme="minorBidi"/>
        </w:rPr>
      </w:pPr>
      <w:bookmarkStart w:id="28" w:name="_Toc379972038"/>
      <w:r w:rsidRPr="00A026EE">
        <w:rPr>
          <w:rFonts w:cstheme="minorBidi"/>
        </w:rPr>
        <w:t>Starting MPL (</w:t>
      </w:r>
      <w:r w:rsidR="00CC1441" w:rsidRPr="00A026EE">
        <w:rPr>
          <w:rFonts w:cstheme="minorBidi"/>
        </w:rPr>
        <w:t>Multi-Purpose</w:t>
      </w:r>
      <w:r w:rsidRPr="00A026EE">
        <w:rPr>
          <w:rFonts w:cstheme="minorBidi"/>
        </w:rPr>
        <w:t xml:space="preserve"> Listener for Integration)</w:t>
      </w:r>
      <w:bookmarkEnd w:id="28"/>
    </w:p>
    <w:p w:rsidR="00D9335D" w:rsidRPr="00A026EE" w:rsidRDefault="00D9335D" w:rsidP="00D9335D">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D9335D" w:rsidRPr="00A026EE" w:rsidTr="00CF149B">
        <w:tc>
          <w:tcPr>
            <w:tcW w:w="1908" w:type="dxa"/>
          </w:tcPr>
          <w:p w:rsidR="00D9335D" w:rsidRPr="00A026EE" w:rsidRDefault="00D9335D" w:rsidP="00CF149B">
            <w:pPr>
              <w:rPr>
                <w:rFonts w:cstheme="minorBidi"/>
              </w:rPr>
            </w:pPr>
            <w:r w:rsidRPr="00A026EE">
              <w:rPr>
                <w:rFonts w:cstheme="minorBidi"/>
              </w:rPr>
              <w:t>Server IP</w:t>
            </w:r>
          </w:p>
        </w:tc>
        <w:tc>
          <w:tcPr>
            <w:tcW w:w="5310" w:type="dxa"/>
          </w:tcPr>
          <w:p w:rsidR="00D9335D" w:rsidRPr="00A026EE" w:rsidRDefault="00D9335D" w:rsidP="00CF149B">
            <w:pPr>
              <w:jc w:val="center"/>
              <w:rPr>
                <w:rFonts w:cstheme="minorBidi"/>
              </w:rPr>
            </w:pPr>
            <w:r w:rsidRPr="00A026EE">
              <w:rPr>
                <w:rFonts w:cstheme="minorBidi"/>
              </w:rPr>
              <w:t>Script to be executed</w:t>
            </w:r>
          </w:p>
        </w:tc>
        <w:tc>
          <w:tcPr>
            <w:tcW w:w="2880" w:type="dxa"/>
          </w:tcPr>
          <w:p w:rsidR="00D9335D" w:rsidRPr="00A026EE" w:rsidRDefault="00D9335D" w:rsidP="00CF149B">
            <w:pPr>
              <w:jc w:val="center"/>
              <w:rPr>
                <w:rFonts w:cstheme="minorBidi"/>
              </w:rPr>
            </w:pPr>
            <w:r w:rsidRPr="00A026EE">
              <w:rPr>
                <w:rFonts w:cstheme="minorBidi"/>
              </w:rPr>
              <w:t>Description</w:t>
            </w:r>
          </w:p>
        </w:tc>
      </w:tr>
      <w:tr w:rsidR="00D9335D" w:rsidRPr="00A026EE" w:rsidTr="00CF149B">
        <w:tc>
          <w:tcPr>
            <w:tcW w:w="1908" w:type="dxa"/>
          </w:tcPr>
          <w:p w:rsidR="00D9335D" w:rsidRPr="00A026EE" w:rsidRDefault="00D9335D" w:rsidP="00CF149B">
            <w:pPr>
              <w:rPr>
                <w:rFonts w:cstheme="minorBidi"/>
              </w:rPr>
            </w:pPr>
            <w:r w:rsidRPr="00A026EE">
              <w:rPr>
                <w:rFonts w:cstheme="minorBidi"/>
              </w:rPr>
              <w:t>10.150.3.45</w:t>
            </w:r>
          </w:p>
        </w:tc>
        <w:tc>
          <w:tcPr>
            <w:tcW w:w="5310" w:type="dxa"/>
          </w:tcPr>
          <w:p w:rsidR="00D9335D" w:rsidRPr="00A026EE" w:rsidRDefault="00D9335D" w:rsidP="00CF149B">
            <w:pPr>
              <w:rPr>
                <w:rFonts w:cstheme="minorBidi"/>
              </w:rPr>
            </w:pPr>
            <w:r w:rsidRPr="00A026EE">
              <w:rPr>
                <w:rFonts w:cstheme="minorBidi"/>
              </w:rPr>
              <w:t>/export/home/cissys/wls –e ADDCSPL -m</w:t>
            </w:r>
          </w:p>
        </w:tc>
        <w:tc>
          <w:tcPr>
            <w:tcW w:w="2880" w:type="dxa"/>
          </w:tcPr>
          <w:p w:rsidR="00D9335D" w:rsidRPr="00A026EE" w:rsidRDefault="00D9335D" w:rsidP="00D9335D">
            <w:pPr>
              <w:rPr>
                <w:rFonts w:cstheme="minorBidi"/>
              </w:rPr>
            </w:pPr>
            <w:r w:rsidRPr="00A026EE">
              <w:rPr>
                <w:rFonts w:cstheme="minorBidi"/>
              </w:rPr>
              <w:t xml:space="preserve">Start MPL on port </w:t>
            </w:r>
            <w:r w:rsidRPr="00295EA5">
              <w:rPr>
                <w:rFonts w:cstheme="minorBidi"/>
              </w:rPr>
              <w:t>7600</w:t>
            </w:r>
            <w:r w:rsidR="003067DE" w:rsidRPr="00295EA5">
              <w:rPr>
                <w:rFonts w:cstheme="minorBidi"/>
              </w:rPr>
              <w:t xml:space="preserve"> ( Primary Instance to start MPL)</w:t>
            </w:r>
          </w:p>
        </w:tc>
      </w:tr>
      <w:tr w:rsidR="00D9335D" w:rsidRPr="00A026EE" w:rsidTr="00CF149B">
        <w:tc>
          <w:tcPr>
            <w:tcW w:w="1908" w:type="dxa"/>
            <w:tcBorders>
              <w:top w:val="single" w:sz="4" w:space="0" w:color="auto"/>
              <w:left w:val="single" w:sz="4" w:space="0" w:color="auto"/>
              <w:bottom w:val="single" w:sz="4" w:space="0" w:color="auto"/>
              <w:right w:val="single" w:sz="4" w:space="0" w:color="auto"/>
            </w:tcBorders>
          </w:tcPr>
          <w:p w:rsidR="00D9335D" w:rsidRPr="00A026EE" w:rsidRDefault="00D9335D" w:rsidP="00CF149B">
            <w:pPr>
              <w:rPr>
                <w:rFonts w:cstheme="minorBidi"/>
              </w:rPr>
            </w:pPr>
            <w:r w:rsidRPr="00A026EE">
              <w:rPr>
                <w:rFonts w:cstheme="minorBidi"/>
              </w:rPr>
              <w:t>10.150.3.55</w:t>
            </w:r>
          </w:p>
        </w:tc>
        <w:tc>
          <w:tcPr>
            <w:tcW w:w="5310" w:type="dxa"/>
            <w:tcBorders>
              <w:top w:val="single" w:sz="4" w:space="0" w:color="auto"/>
              <w:left w:val="single" w:sz="4" w:space="0" w:color="auto"/>
              <w:bottom w:val="single" w:sz="4" w:space="0" w:color="auto"/>
              <w:right w:val="single" w:sz="4" w:space="0" w:color="auto"/>
            </w:tcBorders>
          </w:tcPr>
          <w:p w:rsidR="00D9335D" w:rsidRPr="00A026EE" w:rsidRDefault="00D9335D" w:rsidP="00CF149B">
            <w:pPr>
              <w:rPr>
                <w:rFonts w:cstheme="minorBidi"/>
              </w:rPr>
            </w:pPr>
            <w:r w:rsidRPr="00A026EE">
              <w:rPr>
                <w:rFonts w:cstheme="minorBidi"/>
              </w:rPr>
              <w:t>/export/home/cissys/wls –e ADDCSPL -m</w:t>
            </w:r>
          </w:p>
        </w:tc>
        <w:tc>
          <w:tcPr>
            <w:tcW w:w="2880" w:type="dxa"/>
            <w:tcBorders>
              <w:top w:val="single" w:sz="4" w:space="0" w:color="auto"/>
              <w:left w:val="single" w:sz="4" w:space="0" w:color="auto"/>
              <w:bottom w:val="single" w:sz="4" w:space="0" w:color="auto"/>
              <w:right w:val="single" w:sz="4" w:space="0" w:color="auto"/>
            </w:tcBorders>
          </w:tcPr>
          <w:p w:rsidR="00D9335D" w:rsidRPr="00A026EE" w:rsidRDefault="00D9335D" w:rsidP="00D9335D">
            <w:pPr>
              <w:rPr>
                <w:rFonts w:cstheme="minorBidi"/>
              </w:rPr>
            </w:pPr>
            <w:r w:rsidRPr="00A026EE">
              <w:rPr>
                <w:rFonts w:cstheme="minorBidi"/>
              </w:rPr>
              <w:t>Start MPL on port 7600</w:t>
            </w:r>
          </w:p>
        </w:tc>
      </w:tr>
    </w:tbl>
    <w:p w:rsidR="00D9335D" w:rsidRPr="00A026EE" w:rsidRDefault="00D9335D" w:rsidP="00D9335D">
      <w:pPr>
        <w:rPr>
          <w:rFonts w:cstheme="minorBidi"/>
        </w:rPr>
      </w:pPr>
    </w:p>
    <w:p w:rsidR="00D9335D" w:rsidRDefault="00D9335D" w:rsidP="00D9335D">
      <w:pPr>
        <w:rPr>
          <w:rFonts w:cstheme="minorBidi"/>
          <w:color w:val="FF0000"/>
        </w:rPr>
      </w:pPr>
      <w:r w:rsidRPr="00A026EE">
        <w:rPr>
          <w:rFonts w:cstheme="minorBidi"/>
          <w:color w:val="FF0000"/>
        </w:rPr>
        <w:t>Note* (MPL should run only in one server with active passive behaviour)</w:t>
      </w: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Default="00AF2CAD" w:rsidP="00D9335D">
      <w:pPr>
        <w:rPr>
          <w:rFonts w:cstheme="minorBidi"/>
          <w:color w:val="FF0000"/>
        </w:rPr>
      </w:pPr>
    </w:p>
    <w:p w:rsidR="00AF2CAD" w:rsidRPr="00A026EE" w:rsidRDefault="00AF2CAD" w:rsidP="00D9335D">
      <w:pPr>
        <w:rPr>
          <w:rFonts w:cstheme="minorBidi"/>
          <w:color w:val="FF0000"/>
        </w:rPr>
      </w:pPr>
    </w:p>
    <w:p w:rsidR="00CF7C83" w:rsidRPr="00A026EE" w:rsidRDefault="00CF7C83" w:rsidP="008355BF">
      <w:pPr>
        <w:pStyle w:val="Heading3"/>
        <w:ind w:left="990"/>
        <w:rPr>
          <w:rFonts w:cstheme="minorBidi"/>
        </w:rPr>
      </w:pPr>
      <w:bookmarkStart w:id="29" w:name="_Toc379972039"/>
      <w:r w:rsidRPr="00A026EE">
        <w:rPr>
          <w:rFonts w:cstheme="minorBidi"/>
        </w:rPr>
        <w:lastRenderedPageBreak/>
        <w:t>Enable Monitoring</w:t>
      </w:r>
      <w:bookmarkEnd w:id="26"/>
      <w:bookmarkEnd w:id="29"/>
    </w:p>
    <w:p w:rsidR="00CF7C83" w:rsidRPr="00A026EE" w:rsidRDefault="00CF7C83" w:rsidP="00CF7C83">
      <w:pPr>
        <w:rPr>
          <w:rFonts w:cstheme="minorBidi"/>
        </w:rPr>
      </w:pPr>
    </w:p>
    <w:p w:rsidR="00CF7C83" w:rsidRDefault="00CF7C83" w:rsidP="000000F3">
      <w:pPr>
        <w:pStyle w:val="Heading4"/>
        <w:rPr>
          <w:rFonts w:cstheme="minorBidi"/>
        </w:rPr>
      </w:pPr>
      <w:r w:rsidRPr="00A026EE">
        <w:rPr>
          <w:rFonts w:cstheme="minorBidi"/>
        </w:rPr>
        <w:t>Applications</w:t>
      </w:r>
    </w:p>
    <w:p w:rsidR="000B7E95" w:rsidRDefault="000B7E95" w:rsidP="000B7E95"/>
    <w:p w:rsidR="000B7E95" w:rsidRDefault="000B7E95" w:rsidP="000B7E95"/>
    <w:p w:rsidR="000B7E95" w:rsidRDefault="00CF7C83" w:rsidP="000B7E95">
      <w:pPr>
        <w:pStyle w:val="ListParagraph"/>
        <w:ind w:left="1296"/>
        <w:rPr>
          <w:rFonts w:cstheme="minorBidi"/>
        </w:rPr>
      </w:pPr>
      <w:r w:rsidRPr="00A026EE">
        <w:rPr>
          <w:rFonts w:cstheme="minorBidi"/>
        </w:rPr>
        <w:t>Login</w:t>
      </w:r>
      <w:r w:rsidR="000B7E95">
        <w:rPr>
          <w:rFonts w:cstheme="minorBidi"/>
        </w:rPr>
        <w:t xml:space="preserve"> </w:t>
      </w:r>
      <w:r w:rsidRPr="00A026EE">
        <w:rPr>
          <w:rFonts w:cstheme="minorBidi"/>
        </w:rPr>
        <w:t>to</w:t>
      </w:r>
      <w:r w:rsidR="000B7E95">
        <w:rPr>
          <w:rFonts w:cstheme="minorBidi"/>
        </w:rPr>
        <w:t xml:space="preserve"> </w:t>
      </w:r>
      <w:r w:rsidR="000B7E95" w:rsidRPr="00A026EE">
        <w:rPr>
          <w:rFonts w:cstheme="minorBidi"/>
        </w:rPr>
        <w:t>site scope</w:t>
      </w:r>
    </w:p>
    <w:p w:rsidR="000B7E95" w:rsidRDefault="000B7E95" w:rsidP="00AF2CAD">
      <w:pPr>
        <w:pStyle w:val="ListParagraph"/>
        <w:ind w:left="1296"/>
        <w:rPr>
          <w:rFonts w:cstheme="minorBidi"/>
        </w:rPr>
      </w:pPr>
    </w:p>
    <w:p w:rsidR="00CF7C83" w:rsidRPr="00A026EE" w:rsidRDefault="00CF7C83" w:rsidP="00AF2CAD">
      <w:pPr>
        <w:pStyle w:val="ListParagraph"/>
        <w:ind w:left="1296"/>
        <w:rPr>
          <w:rFonts w:cstheme="minorBidi"/>
        </w:rPr>
      </w:pPr>
      <w:r w:rsidRPr="00A026EE">
        <w:rPr>
          <w:rFonts w:cstheme="minorBidi"/>
          <w:noProof/>
          <w:bdr w:val="single" w:sz="4" w:space="0" w:color="auto"/>
          <w:lang w:val="en-US"/>
        </w:rPr>
        <w:drawing>
          <wp:inline distT="0" distB="0" distL="0" distR="0" wp14:anchorId="059584CC" wp14:editId="541428E0">
            <wp:extent cx="5688419" cy="4004946"/>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88418" cy="4004945"/>
                    </a:xfrm>
                    <a:prstGeom prst="rect">
                      <a:avLst/>
                    </a:prstGeom>
                  </pic:spPr>
                </pic:pic>
              </a:graphicData>
            </a:graphic>
          </wp:inline>
        </w:drawing>
      </w:r>
    </w:p>
    <w:p w:rsidR="00CF7C83" w:rsidRPr="00A026EE" w:rsidRDefault="00CF7C83"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AF2CAD" w:rsidRDefault="00AF2CAD" w:rsidP="00CF7C83">
      <w:pPr>
        <w:ind w:left="360" w:firstLine="720"/>
        <w:rPr>
          <w:rFonts w:cstheme="minorBidi"/>
        </w:rPr>
      </w:pPr>
    </w:p>
    <w:p w:rsidR="00CF7C83" w:rsidRDefault="00CF7C83" w:rsidP="00CF7C83">
      <w:pPr>
        <w:ind w:left="360" w:firstLine="720"/>
        <w:rPr>
          <w:rFonts w:cstheme="minorBidi"/>
        </w:rPr>
      </w:pPr>
      <w:r w:rsidRPr="00A026EE">
        <w:rPr>
          <w:rFonts w:cstheme="minorBidi"/>
        </w:rPr>
        <w:lastRenderedPageBreak/>
        <w:t>Right click on the application URL select Enable/Disable monitoring</w:t>
      </w:r>
    </w:p>
    <w:p w:rsidR="00AF2CAD" w:rsidRPr="00A026EE" w:rsidRDefault="00AF2CAD" w:rsidP="00CF7C83">
      <w:pPr>
        <w:ind w:left="360" w:firstLine="720"/>
        <w:rPr>
          <w:rFonts w:cstheme="minorBidi"/>
        </w:rPr>
      </w:pPr>
    </w:p>
    <w:p w:rsidR="00CF7C83" w:rsidRPr="00A026EE" w:rsidRDefault="00CF7C83" w:rsidP="00CF7C83">
      <w:pPr>
        <w:ind w:left="1080"/>
        <w:rPr>
          <w:rFonts w:cstheme="minorBidi"/>
        </w:rPr>
      </w:pPr>
      <w:r w:rsidRPr="00A026EE">
        <w:rPr>
          <w:rFonts w:cstheme="minorBidi"/>
          <w:noProof/>
          <w:bdr w:val="single" w:sz="4" w:space="0" w:color="auto"/>
          <w:lang w:val="en-US"/>
        </w:rPr>
        <w:drawing>
          <wp:inline distT="0" distB="0" distL="0" distR="0" wp14:anchorId="706E9D0B" wp14:editId="5E8BA708">
            <wp:extent cx="5390707" cy="3625702"/>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8499" cy="3624217"/>
                    </a:xfrm>
                    <a:prstGeom prst="rect">
                      <a:avLst/>
                    </a:prstGeom>
                  </pic:spPr>
                </pic:pic>
              </a:graphicData>
            </a:graphic>
          </wp:inline>
        </w:drawing>
      </w:r>
    </w:p>
    <w:p w:rsidR="00CF7C83" w:rsidRPr="00A026EE" w:rsidRDefault="00CF7C83" w:rsidP="00CF7C83">
      <w:pPr>
        <w:ind w:left="1080"/>
        <w:rPr>
          <w:rFonts w:cstheme="minorBidi"/>
        </w:rPr>
      </w:pPr>
      <w:r w:rsidRPr="00A026EE">
        <w:rPr>
          <w:rFonts w:cstheme="minorBidi"/>
        </w:rPr>
        <w:t xml:space="preserve">Select </w:t>
      </w:r>
      <w:r w:rsidR="0002351A" w:rsidRPr="00A026EE">
        <w:rPr>
          <w:rFonts w:cstheme="minorBidi"/>
        </w:rPr>
        <w:t>appropriate</w:t>
      </w:r>
      <w:r w:rsidRPr="00A026EE">
        <w:rPr>
          <w:rFonts w:cstheme="minorBidi"/>
        </w:rPr>
        <w:t xml:space="preserve"> val</w:t>
      </w:r>
      <w:r w:rsidR="0002351A" w:rsidRPr="00A026EE">
        <w:rPr>
          <w:rFonts w:cstheme="minorBidi"/>
        </w:rPr>
        <w:t>u</w:t>
      </w:r>
      <w:r w:rsidRPr="00A026EE">
        <w:rPr>
          <w:rFonts w:cstheme="minorBidi"/>
        </w:rPr>
        <w:t>es and then click OK</w:t>
      </w:r>
    </w:p>
    <w:p w:rsidR="00CF7C83" w:rsidRPr="00A026EE" w:rsidRDefault="00CF7C83" w:rsidP="00CF7C83">
      <w:pPr>
        <w:ind w:left="1080"/>
        <w:rPr>
          <w:rFonts w:cstheme="minorBidi"/>
        </w:rPr>
      </w:pPr>
      <w:r w:rsidRPr="00A026EE">
        <w:rPr>
          <w:rFonts w:cstheme="minorBidi"/>
          <w:noProof/>
          <w:bdr w:val="single" w:sz="4" w:space="0" w:color="auto"/>
          <w:lang w:val="en-US"/>
        </w:rPr>
        <w:drawing>
          <wp:inline distT="0" distB="0" distL="0" distR="0" wp14:anchorId="2E93B772" wp14:editId="73F16C93">
            <wp:extent cx="5943600" cy="31743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74365"/>
                    </a:xfrm>
                    <a:prstGeom prst="rect">
                      <a:avLst/>
                    </a:prstGeom>
                  </pic:spPr>
                </pic:pic>
              </a:graphicData>
            </a:graphic>
          </wp:inline>
        </w:drawing>
      </w:r>
    </w:p>
    <w:p w:rsidR="002D5325" w:rsidRPr="00A026EE" w:rsidRDefault="002D5325" w:rsidP="00CF7C83">
      <w:pPr>
        <w:ind w:left="1080"/>
        <w:rPr>
          <w:rFonts w:cstheme="minorBidi"/>
        </w:rPr>
      </w:pPr>
    </w:p>
    <w:p w:rsidR="00CF7C83" w:rsidRPr="00A026EE" w:rsidRDefault="00CF7C83" w:rsidP="002D5325">
      <w:pPr>
        <w:ind w:left="720"/>
        <w:rPr>
          <w:rFonts w:cstheme="minorBidi"/>
        </w:rPr>
      </w:pPr>
      <w:r w:rsidRPr="00A026EE">
        <w:rPr>
          <w:rFonts w:cstheme="minorBidi"/>
        </w:rPr>
        <w:lastRenderedPageBreak/>
        <w:tab/>
      </w:r>
      <w:r w:rsidRPr="00A026EE">
        <w:rPr>
          <w:rFonts w:cstheme="minorBidi"/>
          <w:noProof/>
          <w:lang w:val="en-US"/>
        </w:rPr>
        <w:drawing>
          <wp:inline distT="0" distB="0" distL="0" distR="0" wp14:anchorId="0FDF2D47" wp14:editId="7FD8C997">
            <wp:extent cx="4533334" cy="2466667"/>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3334" cy="2466667"/>
                    </a:xfrm>
                    <a:prstGeom prst="rect">
                      <a:avLst/>
                    </a:prstGeom>
                  </pic:spPr>
                </pic:pic>
              </a:graphicData>
            </a:graphic>
          </wp:inline>
        </w:drawing>
      </w:r>
    </w:p>
    <w:p w:rsidR="00CF7C83" w:rsidRPr="00A026EE" w:rsidRDefault="00CF7C83" w:rsidP="00CF7C83">
      <w:pPr>
        <w:rPr>
          <w:rFonts w:cstheme="minorBidi"/>
        </w:rPr>
      </w:pPr>
    </w:p>
    <w:p w:rsidR="00260705" w:rsidRDefault="00260705"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Default="00AF2CAD" w:rsidP="00260705">
      <w:pPr>
        <w:pStyle w:val="BodyText"/>
        <w:rPr>
          <w:rFonts w:cstheme="minorBidi"/>
        </w:rPr>
      </w:pPr>
    </w:p>
    <w:p w:rsidR="00AF2CAD" w:rsidRPr="00A026EE" w:rsidRDefault="00AF2CAD" w:rsidP="00260705">
      <w:pPr>
        <w:pStyle w:val="BodyText"/>
        <w:rPr>
          <w:rFonts w:cstheme="minorBidi"/>
        </w:rPr>
      </w:pPr>
    </w:p>
    <w:p w:rsidR="00260705" w:rsidRPr="00AF2CAD" w:rsidRDefault="001F2021" w:rsidP="00260705">
      <w:pPr>
        <w:pStyle w:val="Heading2"/>
        <w:rPr>
          <w:rFonts w:cstheme="minorBidi"/>
        </w:rPr>
      </w:pPr>
      <w:bookmarkStart w:id="30" w:name="_Toc365281148"/>
      <w:bookmarkStart w:id="31" w:name="_Toc379972040"/>
      <w:r w:rsidRPr="00AF2CAD">
        <w:rPr>
          <w:rFonts w:cstheme="minorBidi"/>
        </w:rPr>
        <w:lastRenderedPageBreak/>
        <w:t>Shutdown Sequence</w:t>
      </w:r>
      <w:bookmarkEnd w:id="30"/>
      <w:bookmarkEnd w:id="31"/>
    </w:p>
    <w:p w:rsidR="00CF7C83" w:rsidRPr="00A026EE" w:rsidRDefault="00CF7C83" w:rsidP="008355BF">
      <w:pPr>
        <w:pStyle w:val="Heading3"/>
        <w:ind w:left="720"/>
        <w:rPr>
          <w:rFonts w:cstheme="minorBidi"/>
        </w:rPr>
      </w:pPr>
      <w:bookmarkStart w:id="32" w:name="_Toc365281149"/>
      <w:bookmarkStart w:id="33" w:name="_Toc379972041"/>
      <w:r w:rsidRPr="00A026EE">
        <w:rPr>
          <w:rFonts w:cstheme="minorBidi"/>
        </w:rPr>
        <w:t>Disable Monitoring</w:t>
      </w:r>
      <w:bookmarkEnd w:id="32"/>
      <w:bookmarkEnd w:id="33"/>
    </w:p>
    <w:p w:rsidR="00CF7C83" w:rsidRPr="00A026EE" w:rsidRDefault="00CF7C83" w:rsidP="000000F3">
      <w:pPr>
        <w:pStyle w:val="Heading4"/>
        <w:rPr>
          <w:rFonts w:cstheme="minorBidi"/>
        </w:rPr>
      </w:pPr>
      <w:r w:rsidRPr="00A026EE">
        <w:rPr>
          <w:rFonts w:cstheme="minorBidi"/>
        </w:rPr>
        <w:t>Applications</w:t>
      </w:r>
    </w:p>
    <w:p w:rsidR="00152FCB" w:rsidRPr="00A026EE" w:rsidRDefault="00C345B1" w:rsidP="0052744B">
      <w:pPr>
        <w:ind w:left="864"/>
        <w:rPr>
          <w:rFonts w:cstheme="minorBidi"/>
        </w:rPr>
      </w:pPr>
      <w:hyperlink r:id="rId16" w:history="1">
        <w:r w:rsidR="00152FCB" w:rsidRPr="00A026EE">
          <w:rPr>
            <w:rStyle w:val="Hyperlink"/>
            <w:rFonts w:cstheme="minorBidi"/>
            <w:sz w:val="20"/>
          </w:rPr>
          <w:t>http://advwpsis09:8080/SiteScope/servlet/Main</w:t>
        </w:r>
      </w:hyperlink>
    </w:p>
    <w:p w:rsidR="00CF7C83" w:rsidRPr="00A026EE" w:rsidRDefault="00CF7C83" w:rsidP="00CF7C83">
      <w:pPr>
        <w:pStyle w:val="ListParagraph"/>
        <w:ind w:left="1440"/>
        <w:rPr>
          <w:rFonts w:cstheme="minorBidi"/>
        </w:rPr>
      </w:pPr>
      <w:r w:rsidRPr="00A026EE">
        <w:rPr>
          <w:rFonts w:cstheme="minorBidi"/>
        </w:rPr>
        <w:t>Login to site scope</w:t>
      </w:r>
    </w:p>
    <w:p w:rsidR="00CF7C83" w:rsidRPr="00A026EE" w:rsidRDefault="00CF7C83" w:rsidP="00D7458F">
      <w:pPr>
        <w:pStyle w:val="ListParagraph"/>
        <w:rPr>
          <w:rFonts w:cstheme="minorBidi"/>
        </w:rPr>
      </w:pPr>
      <w:r w:rsidRPr="00A026EE">
        <w:rPr>
          <w:rFonts w:cstheme="minorBidi"/>
          <w:noProof/>
          <w:bdr w:val="single" w:sz="4" w:space="0" w:color="auto"/>
          <w:lang w:val="en-US"/>
        </w:rPr>
        <w:drawing>
          <wp:inline distT="0" distB="0" distL="0" distR="0" wp14:anchorId="5490FCFC" wp14:editId="59463D64">
            <wp:extent cx="5943600" cy="40049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004945"/>
                    </a:xfrm>
                    <a:prstGeom prst="rect">
                      <a:avLst/>
                    </a:prstGeom>
                  </pic:spPr>
                </pic:pic>
              </a:graphicData>
            </a:graphic>
          </wp:inline>
        </w:drawing>
      </w:r>
    </w:p>
    <w:p w:rsidR="00CF7C83" w:rsidRPr="00A026EE" w:rsidRDefault="00CF7C83" w:rsidP="00CF7C83">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52744B" w:rsidRPr="00A026EE" w:rsidRDefault="0052744B" w:rsidP="0052744B">
      <w:pPr>
        <w:pStyle w:val="ListParagraph"/>
        <w:ind w:left="1440"/>
        <w:rPr>
          <w:rFonts w:cstheme="minorBidi"/>
        </w:rPr>
      </w:pPr>
    </w:p>
    <w:p w:rsidR="00CF7C83" w:rsidRDefault="00CF7C83" w:rsidP="0052744B">
      <w:pPr>
        <w:pStyle w:val="ListParagraph"/>
        <w:ind w:left="1440"/>
        <w:rPr>
          <w:rFonts w:cstheme="minorBidi"/>
        </w:rPr>
      </w:pPr>
      <w:r w:rsidRPr="00A026EE">
        <w:rPr>
          <w:rFonts w:cstheme="minorBidi"/>
        </w:rPr>
        <w:t>Right click on the application URL select Enable/Disable monitoring</w:t>
      </w:r>
    </w:p>
    <w:p w:rsidR="00AF2CAD" w:rsidRPr="00A026EE" w:rsidRDefault="00AF2CAD" w:rsidP="0052744B">
      <w:pPr>
        <w:pStyle w:val="ListParagraph"/>
        <w:ind w:left="1440"/>
        <w:rPr>
          <w:rFonts w:cstheme="minorBidi"/>
        </w:rPr>
      </w:pPr>
    </w:p>
    <w:p w:rsidR="00CF7C83" w:rsidRPr="00A026EE" w:rsidRDefault="00CF7C83" w:rsidP="00CF7C83">
      <w:pPr>
        <w:pStyle w:val="ListParagraph"/>
        <w:ind w:left="1440"/>
        <w:rPr>
          <w:rFonts w:cstheme="minorBidi"/>
        </w:rPr>
      </w:pPr>
      <w:r w:rsidRPr="00A026EE">
        <w:rPr>
          <w:rFonts w:cstheme="minorBidi"/>
          <w:noProof/>
          <w:bdr w:val="single" w:sz="4" w:space="0" w:color="auto"/>
          <w:lang w:val="en-US"/>
        </w:rPr>
        <w:drawing>
          <wp:inline distT="0" distB="0" distL="0" distR="0" wp14:anchorId="7EBF797B" wp14:editId="12A454C1">
            <wp:extent cx="4132053" cy="362309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3334" cy="3624217"/>
                    </a:xfrm>
                    <a:prstGeom prst="rect">
                      <a:avLst/>
                    </a:prstGeom>
                  </pic:spPr>
                </pic:pic>
              </a:graphicData>
            </a:graphic>
          </wp:inline>
        </w:drawing>
      </w:r>
    </w:p>
    <w:p w:rsidR="00CF7C83" w:rsidRPr="00A026EE" w:rsidRDefault="00CF7C83"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52744B" w:rsidRPr="00A026EE" w:rsidRDefault="0052744B" w:rsidP="00CF7C83">
      <w:pPr>
        <w:pStyle w:val="ListParagraph"/>
        <w:ind w:left="1440"/>
        <w:rPr>
          <w:rFonts w:cstheme="minorBidi"/>
        </w:rPr>
      </w:pPr>
    </w:p>
    <w:p w:rsidR="00CF7C83" w:rsidRPr="00A026EE" w:rsidRDefault="00CF7C83" w:rsidP="00CF7C83">
      <w:pPr>
        <w:pStyle w:val="ListParagraph"/>
        <w:ind w:left="1440"/>
        <w:rPr>
          <w:rFonts w:cstheme="minorBidi"/>
        </w:rPr>
      </w:pPr>
      <w:r w:rsidRPr="00A026EE">
        <w:rPr>
          <w:rFonts w:cstheme="minorBidi"/>
        </w:rPr>
        <w:t>Select the appropriate val</w:t>
      </w:r>
      <w:r w:rsidR="00883037" w:rsidRPr="00A026EE">
        <w:rPr>
          <w:rFonts w:cstheme="minorBidi"/>
        </w:rPr>
        <w:t>u</w:t>
      </w:r>
      <w:r w:rsidRPr="00A026EE">
        <w:rPr>
          <w:rFonts w:cstheme="minorBidi"/>
        </w:rPr>
        <w:t>es and then click ok</w:t>
      </w:r>
    </w:p>
    <w:p w:rsidR="00CF7C83" w:rsidRPr="00A026EE" w:rsidRDefault="00CF7C83" w:rsidP="00CF7C83">
      <w:pPr>
        <w:pStyle w:val="ListParagraph"/>
        <w:ind w:left="1440"/>
        <w:rPr>
          <w:rFonts w:cstheme="minorBidi"/>
        </w:rPr>
      </w:pPr>
      <w:r w:rsidRPr="00A026EE">
        <w:rPr>
          <w:rFonts w:cstheme="minorBidi"/>
          <w:noProof/>
          <w:bdr w:val="single" w:sz="4" w:space="0" w:color="auto"/>
          <w:lang w:val="en-US"/>
        </w:rPr>
        <w:drawing>
          <wp:inline distT="0" distB="0" distL="0" distR="0" wp14:anchorId="45542756" wp14:editId="4875E310">
            <wp:extent cx="5943600" cy="47548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754880"/>
                    </a:xfrm>
                    <a:prstGeom prst="rect">
                      <a:avLst/>
                    </a:prstGeom>
                  </pic:spPr>
                </pic:pic>
              </a:graphicData>
            </a:graphic>
          </wp:inline>
        </w:drawing>
      </w:r>
    </w:p>
    <w:p w:rsidR="00CF7C83" w:rsidRPr="00A026EE" w:rsidRDefault="00CF7C83" w:rsidP="00CF7C83">
      <w:pPr>
        <w:pStyle w:val="ListParagraph"/>
        <w:ind w:left="1440"/>
        <w:rPr>
          <w:rFonts w:cstheme="minorBidi"/>
        </w:rPr>
      </w:pPr>
    </w:p>
    <w:p w:rsidR="0052744B" w:rsidRPr="00A026EE" w:rsidRDefault="00CF7C83" w:rsidP="0052744B">
      <w:pPr>
        <w:pStyle w:val="ListParagraph"/>
        <w:ind w:left="1440"/>
        <w:rPr>
          <w:rFonts w:cstheme="minorBidi"/>
        </w:rPr>
      </w:pPr>
      <w:r w:rsidRPr="00A026EE">
        <w:rPr>
          <w:rFonts w:cstheme="minorBidi"/>
          <w:noProof/>
          <w:lang w:val="en-US"/>
        </w:rPr>
        <w:drawing>
          <wp:inline distT="0" distB="0" distL="0" distR="0" wp14:anchorId="6D94A7F7" wp14:editId="7AFC8FAF">
            <wp:extent cx="4533334" cy="246666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3334" cy="2466667"/>
                    </a:xfrm>
                    <a:prstGeom prst="rect">
                      <a:avLst/>
                    </a:prstGeom>
                  </pic:spPr>
                </pic:pic>
              </a:graphicData>
            </a:graphic>
          </wp:inline>
        </w:drawing>
      </w:r>
    </w:p>
    <w:p w:rsidR="001F2021" w:rsidRPr="00A026EE" w:rsidRDefault="001F2021" w:rsidP="008355BF">
      <w:pPr>
        <w:pStyle w:val="Heading3"/>
        <w:ind w:left="1080"/>
        <w:rPr>
          <w:rFonts w:cstheme="minorBidi"/>
        </w:rPr>
      </w:pPr>
      <w:bookmarkStart w:id="34" w:name="_Toc365281150"/>
      <w:bookmarkStart w:id="35" w:name="_Toc379972042"/>
      <w:r w:rsidRPr="00A026EE">
        <w:rPr>
          <w:rFonts w:cstheme="minorBidi"/>
        </w:rPr>
        <w:lastRenderedPageBreak/>
        <w:t>Shutdown Applications</w:t>
      </w:r>
      <w:bookmarkEnd w:id="34"/>
      <w:r w:rsidR="00CA1B96" w:rsidRPr="00A026EE">
        <w:rPr>
          <w:rFonts w:cstheme="minorBidi"/>
        </w:rPr>
        <w:t xml:space="preserve"> Instances</w:t>
      </w:r>
      <w:bookmarkEnd w:id="35"/>
    </w:p>
    <w:p w:rsidR="00CA1B96" w:rsidRPr="00A026EE" w:rsidRDefault="00CA1B96" w:rsidP="00CA1B96">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CA1B96" w:rsidRPr="00A026EE" w:rsidTr="00CA1B96">
        <w:tc>
          <w:tcPr>
            <w:tcW w:w="1908" w:type="dxa"/>
          </w:tcPr>
          <w:p w:rsidR="00CA1B96" w:rsidRPr="00A026EE" w:rsidRDefault="00CA1B96" w:rsidP="00CA1B96">
            <w:pPr>
              <w:rPr>
                <w:rFonts w:cstheme="minorBidi"/>
              </w:rPr>
            </w:pPr>
            <w:r w:rsidRPr="00A026EE">
              <w:rPr>
                <w:rFonts w:cstheme="minorBidi"/>
              </w:rPr>
              <w:t>Server IP</w:t>
            </w:r>
          </w:p>
        </w:tc>
        <w:tc>
          <w:tcPr>
            <w:tcW w:w="5310" w:type="dxa"/>
          </w:tcPr>
          <w:p w:rsidR="00CA1B96" w:rsidRPr="00A026EE" w:rsidRDefault="00CA1B96" w:rsidP="00CA1B96">
            <w:pPr>
              <w:jc w:val="center"/>
              <w:rPr>
                <w:rFonts w:cstheme="minorBidi"/>
              </w:rPr>
            </w:pPr>
            <w:r w:rsidRPr="00A026EE">
              <w:rPr>
                <w:rFonts w:cstheme="minorBidi"/>
              </w:rPr>
              <w:t>Script to be executed</w:t>
            </w:r>
          </w:p>
        </w:tc>
        <w:tc>
          <w:tcPr>
            <w:tcW w:w="2880" w:type="dxa"/>
          </w:tcPr>
          <w:p w:rsidR="00CA1B96" w:rsidRPr="00A026EE" w:rsidRDefault="00CA1B96" w:rsidP="00CA1B96">
            <w:pPr>
              <w:jc w:val="center"/>
              <w:rPr>
                <w:rFonts w:cstheme="minorBidi"/>
              </w:rPr>
            </w:pPr>
            <w:r w:rsidRPr="00A026EE">
              <w:rPr>
                <w:rFonts w:cstheme="minorBidi"/>
              </w:rPr>
              <w:t>Description</w:t>
            </w:r>
          </w:p>
        </w:tc>
      </w:tr>
      <w:tr w:rsidR="00CA1B96" w:rsidRPr="00A026EE" w:rsidTr="00CA1B96">
        <w:tc>
          <w:tcPr>
            <w:tcW w:w="1908" w:type="dxa"/>
          </w:tcPr>
          <w:p w:rsidR="00CA1B96" w:rsidRPr="00A026EE" w:rsidRDefault="00CA1B96" w:rsidP="00CA1B96">
            <w:pPr>
              <w:rPr>
                <w:rFonts w:cstheme="minorBidi"/>
              </w:rPr>
            </w:pPr>
            <w:r w:rsidRPr="00A026EE">
              <w:rPr>
                <w:rFonts w:cstheme="minorBidi"/>
              </w:rPr>
              <w:t>10.150.3.45</w:t>
            </w:r>
          </w:p>
        </w:tc>
        <w:tc>
          <w:tcPr>
            <w:tcW w:w="5310" w:type="dxa"/>
          </w:tcPr>
          <w:p w:rsidR="00CA1B96" w:rsidRPr="00A026EE" w:rsidRDefault="00CA1B96" w:rsidP="00CA1B96">
            <w:pPr>
              <w:rPr>
                <w:rFonts w:cstheme="minorBidi"/>
              </w:rPr>
            </w:pPr>
            <w:r w:rsidRPr="00A026EE">
              <w:rPr>
                <w:rFonts w:cstheme="minorBidi"/>
              </w:rPr>
              <w:t>/export/home/cissys/wls –e ADDCSPL2 -</w:t>
            </w:r>
            <w:r w:rsidR="00EC2431" w:rsidRPr="00A026EE">
              <w:rPr>
                <w:rFonts w:cstheme="minorBidi"/>
              </w:rPr>
              <w:t>c</w:t>
            </w:r>
          </w:p>
        </w:tc>
        <w:tc>
          <w:tcPr>
            <w:tcW w:w="2880" w:type="dxa"/>
          </w:tcPr>
          <w:p w:rsidR="00CA1B96" w:rsidRPr="00A026EE" w:rsidRDefault="00CA1B96" w:rsidP="00CA1B96">
            <w:pPr>
              <w:rPr>
                <w:rFonts w:cstheme="minorBidi"/>
              </w:rPr>
            </w:pPr>
            <w:r w:rsidRPr="00A026EE">
              <w:rPr>
                <w:rFonts w:cstheme="minorBidi"/>
              </w:rPr>
              <w:t>Stop Application Instance on port 8600</w:t>
            </w:r>
          </w:p>
        </w:tc>
      </w:tr>
      <w:tr w:rsidR="00CA1B96" w:rsidRPr="00A026EE" w:rsidTr="00CA1B96">
        <w:tc>
          <w:tcPr>
            <w:tcW w:w="1908" w:type="dxa"/>
          </w:tcPr>
          <w:p w:rsidR="00CA1B96" w:rsidRPr="00A026EE" w:rsidRDefault="00CA1B96" w:rsidP="00CA1B96">
            <w:pPr>
              <w:rPr>
                <w:rFonts w:cstheme="minorBidi"/>
              </w:rPr>
            </w:pPr>
          </w:p>
        </w:tc>
        <w:tc>
          <w:tcPr>
            <w:tcW w:w="5310" w:type="dxa"/>
          </w:tcPr>
          <w:p w:rsidR="00CA1B96" w:rsidRPr="00A026EE" w:rsidRDefault="00CA1B96" w:rsidP="00CA1B96">
            <w:pPr>
              <w:rPr>
                <w:rFonts w:cstheme="minorBidi"/>
              </w:rPr>
            </w:pPr>
            <w:r w:rsidRPr="00A026EE">
              <w:rPr>
                <w:rFonts w:cstheme="minorBidi"/>
              </w:rPr>
              <w:t>/export/home/cissys/wls –e ADDCSPL3 -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8600</w:t>
            </w:r>
          </w:p>
        </w:tc>
      </w:tr>
      <w:tr w:rsidR="00CA1B96" w:rsidRPr="00A026EE" w:rsidTr="00CA1B96">
        <w:tc>
          <w:tcPr>
            <w:tcW w:w="1908" w:type="dxa"/>
          </w:tcPr>
          <w:p w:rsidR="00CA1B96" w:rsidRPr="00A026EE" w:rsidRDefault="00CA1B96" w:rsidP="00CA1B96">
            <w:pPr>
              <w:rPr>
                <w:rFonts w:cstheme="minorBidi"/>
              </w:rPr>
            </w:pPr>
            <w:r w:rsidRPr="00A026EE">
              <w:rPr>
                <w:rFonts w:cstheme="minorBidi"/>
              </w:rPr>
              <w:t>10.150.3.50</w:t>
            </w:r>
          </w:p>
        </w:tc>
        <w:tc>
          <w:tcPr>
            <w:tcW w:w="5310" w:type="dxa"/>
          </w:tcPr>
          <w:p w:rsidR="00CA1B96" w:rsidRPr="00A026EE" w:rsidRDefault="00CA1B96" w:rsidP="00CA1B96">
            <w:pPr>
              <w:rPr>
                <w:rFonts w:cstheme="minorBidi"/>
              </w:rPr>
            </w:pPr>
            <w:r w:rsidRPr="00A026EE">
              <w:rPr>
                <w:rFonts w:cstheme="minorBidi"/>
              </w:rPr>
              <w:t>/export/home/cissys/wls –e ADDCSPL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7600</w:t>
            </w:r>
          </w:p>
        </w:tc>
      </w:tr>
      <w:tr w:rsidR="00CA1B96" w:rsidRPr="00A026EE" w:rsidTr="00CA1B96">
        <w:tc>
          <w:tcPr>
            <w:tcW w:w="1908" w:type="dxa"/>
          </w:tcPr>
          <w:p w:rsidR="00CA1B96" w:rsidRPr="00A026EE" w:rsidRDefault="00CA1B96" w:rsidP="00CA1B96">
            <w:pPr>
              <w:rPr>
                <w:rFonts w:cstheme="minorBidi"/>
              </w:rPr>
            </w:pPr>
          </w:p>
        </w:tc>
        <w:tc>
          <w:tcPr>
            <w:tcW w:w="5310" w:type="dxa"/>
          </w:tcPr>
          <w:p w:rsidR="00CA1B96" w:rsidRPr="00A026EE" w:rsidRDefault="00CA1B96" w:rsidP="00CA1B96">
            <w:pPr>
              <w:rPr>
                <w:rFonts w:cstheme="minorBidi"/>
              </w:rPr>
            </w:pPr>
            <w:r w:rsidRPr="00A026EE">
              <w:rPr>
                <w:rFonts w:cstheme="minorBidi"/>
              </w:rPr>
              <w:t>/export/home/cissys/wls –e ADDCSPL2 -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8600</w:t>
            </w:r>
          </w:p>
        </w:tc>
      </w:tr>
      <w:tr w:rsidR="00CA1B96" w:rsidRPr="00A026EE" w:rsidTr="00CA1B96">
        <w:tc>
          <w:tcPr>
            <w:tcW w:w="1908" w:type="dxa"/>
          </w:tcPr>
          <w:p w:rsidR="00CA1B96" w:rsidRPr="00A026EE" w:rsidRDefault="00CA1B96" w:rsidP="00CA1B96">
            <w:pPr>
              <w:rPr>
                <w:rFonts w:cstheme="minorBidi"/>
              </w:rPr>
            </w:pPr>
          </w:p>
        </w:tc>
        <w:tc>
          <w:tcPr>
            <w:tcW w:w="5310" w:type="dxa"/>
          </w:tcPr>
          <w:p w:rsidR="00CA1B96" w:rsidRPr="00A026EE" w:rsidRDefault="00CA1B96" w:rsidP="00CA1B96">
            <w:pPr>
              <w:rPr>
                <w:rFonts w:cstheme="minorBidi"/>
              </w:rPr>
            </w:pPr>
            <w:r w:rsidRPr="00A026EE">
              <w:rPr>
                <w:rFonts w:cstheme="minorBidi"/>
              </w:rPr>
              <w:t>/export/home/cissys/wls –e ADDCSPL3 -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9600</w:t>
            </w:r>
          </w:p>
        </w:tc>
      </w:tr>
      <w:tr w:rsidR="00CA1B96" w:rsidRPr="00A026EE" w:rsidTr="00CA1B96">
        <w:tc>
          <w:tcPr>
            <w:tcW w:w="1908" w:type="dxa"/>
          </w:tcPr>
          <w:p w:rsidR="00CA1B96" w:rsidRPr="00A026EE" w:rsidRDefault="00CA1B96" w:rsidP="00CA1B96">
            <w:pPr>
              <w:rPr>
                <w:rFonts w:cstheme="minorBidi"/>
              </w:rPr>
            </w:pPr>
            <w:r w:rsidRPr="00A026EE">
              <w:rPr>
                <w:rFonts w:cstheme="minorBidi"/>
              </w:rPr>
              <w:t>10.150.3.55</w:t>
            </w:r>
          </w:p>
        </w:tc>
        <w:tc>
          <w:tcPr>
            <w:tcW w:w="5310" w:type="dxa"/>
          </w:tcPr>
          <w:p w:rsidR="00CA1B96" w:rsidRPr="00A026EE" w:rsidRDefault="00CA1B96" w:rsidP="00CA1B96">
            <w:pPr>
              <w:rPr>
                <w:rFonts w:cstheme="minorBidi"/>
              </w:rPr>
            </w:pPr>
            <w:r w:rsidRPr="00A026EE">
              <w:rPr>
                <w:rFonts w:cstheme="minorBidi"/>
              </w:rPr>
              <w:t>/export/home/cissys/wls –e ADDCSPL2 -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8600</w:t>
            </w:r>
          </w:p>
        </w:tc>
      </w:tr>
      <w:tr w:rsidR="00CA1B96" w:rsidRPr="00A026EE" w:rsidTr="00CA1B96">
        <w:tc>
          <w:tcPr>
            <w:tcW w:w="1908" w:type="dxa"/>
          </w:tcPr>
          <w:p w:rsidR="00CA1B96" w:rsidRPr="00A026EE" w:rsidRDefault="00CA1B96" w:rsidP="00CA1B96">
            <w:pPr>
              <w:rPr>
                <w:rFonts w:cstheme="minorBidi"/>
              </w:rPr>
            </w:pPr>
            <w:r w:rsidRPr="00A026EE">
              <w:rPr>
                <w:rFonts w:cstheme="minorBidi"/>
              </w:rPr>
              <w:t>10.150.3.60</w:t>
            </w:r>
          </w:p>
        </w:tc>
        <w:tc>
          <w:tcPr>
            <w:tcW w:w="5310" w:type="dxa"/>
          </w:tcPr>
          <w:p w:rsidR="00CA1B96" w:rsidRPr="00A026EE" w:rsidRDefault="00CA1B96" w:rsidP="00CA1B96">
            <w:pPr>
              <w:rPr>
                <w:rFonts w:cstheme="minorBidi"/>
              </w:rPr>
            </w:pPr>
            <w:r w:rsidRPr="00A026EE">
              <w:rPr>
                <w:rFonts w:cstheme="minorBidi"/>
              </w:rPr>
              <w:t>/export/home/cissys/wls –e ADDCSPL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7600</w:t>
            </w:r>
          </w:p>
        </w:tc>
      </w:tr>
      <w:tr w:rsidR="00CA1B96" w:rsidRPr="00A026EE" w:rsidTr="00CA1B96">
        <w:tc>
          <w:tcPr>
            <w:tcW w:w="1908" w:type="dxa"/>
          </w:tcPr>
          <w:p w:rsidR="00CA1B96" w:rsidRPr="00A026EE" w:rsidRDefault="00CA1B96" w:rsidP="00CA1B96">
            <w:pPr>
              <w:rPr>
                <w:rFonts w:cstheme="minorBidi"/>
              </w:rPr>
            </w:pPr>
          </w:p>
        </w:tc>
        <w:tc>
          <w:tcPr>
            <w:tcW w:w="5310" w:type="dxa"/>
          </w:tcPr>
          <w:p w:rsidR="00CA1B96" w:rsidRPr="00A026EE" w:rsidRDefault="00CA1B96" w:rsidP="00CA1B96">
            <w:pPr>
              <w:rPr>
                <w:rFonts w:cstheme="minorBidi"/>
              </w:rPr>
            </w:pPr>
            <w:r w:rsidRPr="00A026EE">
              <w:rPr>
                <w:rFonts w:cstheme="minorBidi"/>
              </w:rPr>
              <w:t>/export/home/cissys/wls –e ADDCSPL2 -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8600</w:t>
            </w:r>
          </w:p>
        </w:tc>
      </w:tr>
      <w:tr w:rsidR="00CA1B96" w:rsidRPr="00A026EE" w:rsidTr="00CA1B96">
        <w:tc>
          <w:tcPr>
            <w:tcW w:w="1908" w:type="dxa"/>
          </w:tcPr>
          <w:p w:rsidR="00CA1B96" w:rsidRPr="00A026EE" w:rsidRDefault="00CA1B96" w:rsidP="00CA1B96">
            <w:pPr>
              <w:rPr>
                <w:rFonts w:cstheme="minorBidi"/>
              </w:rPr>
            </w:pPr>
          </w:p>
        </w:tc>
        <w:tc>
          <w:tcPr>
            <w:tcW w:w="5310" w:type="dxa"/>
          </w:tcPr>
          <w:p w:rsidR="00CA1B96" w:rsidRPr="00A026EE" w:rsidRDefault="00CA1B96" w:rsidP="00CA1B96">
            <w:pPr>
              <w:rPr>
                <w:rFonts w:cstheme="minorBidi"/>
              </w:rPr>
            </w:pPr>
            <w:r w:rsidRPr="00A026EE">
              <w:rPr>
                <w:rFonts w:cstheme="minorBidi"/>
              </w:rPr>
              <w:t>/export/home/cissys/wls –e ADDCSPL3 -</w:t>
            </w:r>
            <w:r w:rsidR="00EC2431" w:rsidRPr="00A026EE">
              <w:rPr>
                <w:rFonts w:cstheme="minorBidi"/>
              </w:rPr>
              <w:t>c</w:t>
            </w:r>
          </w:p>
        </w:tc>
        <w:tc>
          <w:tcPr>
            <w:tcW w:w="2880" w:type="dxa"/>
          </w:tcPr>
          <w:p w:rsidR="00CA1B96" w:rsidRPr="00A026EE" w:rsidRDefault="00EC2431" w:rsidP="00CA1B96">
            <w:pPr>
              <w:rPr>
                <w:rFonts w:cstheme="minorBidi"/>
              </w:rPr>
            </w:pPr>
            <w:r w:rsidRPr="00A026EE">
              <w:rPr>
                <w:rFonts w:cstheme="minorBidi"/>
              </w:rPr>
              <w:t xml:space="preserve">Stop </w:t>
            </w:r>
            <w:r w:rsidR="00CA1B96" w:rsidRPr="00A026EE">
              <w:rPr>
                <w:rFonts w:cstheme="minorBidi"/>
              </w:rPr>
              <w:t>Application Instance on port 9600</w:t>
            </w:r>
          </w:p>
        </w:tc>
      </w:tr>
    </w:tbl>
    <w:p w:rsidR="00CA1B96" w:rsidRPr="00A026EE" w:rsidRDefault="00CA1B96" w:rsidP="00CA1B96">
      <w:pPr>
        <w:rPr>
          <w:rFonts w:cstheme="minorBidi"/>
        </w:rPr>
      </w:pPr>
    </w:p>
    <w:p w:rsidR="00435A85" w:rsidRDefault="00435A85" w:rsidP="00435A85">
      <w:pPr>
        <w:rPr>
          <w:rFonts w:cstheme="minorBidi"/>
        </w:rPr>
      </w:pPr>
    </w:p>
    <w:p w:rsidR="00AF2CAD" w:rsidRDefault="00AF2CAD" w:rsidP="00435A85">
      <w:pPr>
        <w:rPr>
          <w:rFonts w:cstheme="minorBidi"/>
        </w:rPr>
      </w:pPr>
    </w:p>
    <w:p w:rsidR="00AF2CAD" w:rsidRPr="00A026EE" w:rsidRDefault="00AF2CAD" w:rsidP="00435A85">
      <w:pPr>
        <w:rPr>
          <w:rFonts w:cstheme="minorBidi"/>
        </w:rPr>
      </w:pPr>
    </w:p>
    <w:p w:rsidR="00EC2431" w:rsidRPr="00A026EE" w:rsidRDefault="00EC2431" w:rsidP="008355BF">
      <w:pPr>
        <w:pStyle w:val="Heading3"/>
        <w:ind w:left="1080"/>
        <w:rPr>
          <w:rFonts w:cstheme="minorBidi"/>
        </w:rPr>
      </w:pPr>
      <w:bookmarkStart w:id="36" w:name="_Toc379972043"/>
      <w:r w:rsidRPr="00A026EE">
        <w:rPr>
          <w:rFonts w:cstheme="minorBidi"/>
        </w:rPr>
        <w:t xml:space="preserve">Shutdown </w:t>
      </w:r>
      <w:r w:rsidR="00151BD8" w:rsidRPr="00A026EE">
        <w:rPr>
          <w:rFonts w:cstheme="minorBidi"/>
        </w:rPr>
        <w:t>XAI</w:t>
      </w:r>
      <w:r w:rsidRPr="00A026EE">
        <w:rPr>
          <w:rFonts w:cstheme="minorBidi"/>
        </w:rPr>
        <w:t xml:space="preserve"> Instances</w:t>
      </w:r>
      <w:bookmarkEnd w:id="36"/>
    </w:p>
    <w:p w:rsidR="001F2021" w:rsidRPr="00A026EE" w:rsidRDefault="001F2021" w:rsidP="00260705">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FB6155" w:rsidRPr="00A026EE" w:rsidTr="0095146B">
        <w:tc>
          <w:tcPr>
            <w:tcW w:w="1908" w:type="dxa"/>
          </w:tcPr>
          <w:p w:rsidR="00FB6155" w:rsidRPr="00A026EE" w:rsidRDefault="00FB6155" w:rsidP="0095146B">
            <w:pPr>
              <w:rPr>
                <w:rFonts w:cstheme="minorBidi"/>
              </w:rPr>
            </w:pPr>
            <w:r w:rsidRPr="00A026EE">
              <w:rPr>
                <w:rFonts w:cstheme="minorBidi"/>
              </w:rPr>
              <w:t>Server IP</w:t>
            </w:r>
          </w:p>
        </w:tc>
        <w:tc>
          <w:tcPr>
            <w:tcW w:w="5310" w:type="dxa"/>
          </w:tcPr>
          <w:p w:rsidR="00FB6155" w:rsidRPr="00A026EE" w:rsidRDefault="00FB6155" w:rsidP="0095146B">
            <w:pPr>
              <w:jc w:val="center"/>
              <w:rPr>
                <w:rFonts w:cstheme="minorBidi"/>
              </w:rPr>
            </w:pPr>
            <w:r w:rsidRPr="00A026EE">
              <w:rPr>
                <w:rFonts w:cstheme="minorBidi"/>
              </w:rPr>
              <w:t>Script to be executed</w:t>
            </w:r>
          </w:p>
        </w:tc>
        <w:tc>
          <w:tcPr>
            <w:tcW w:w="2880" w:type="dxa"/>
          </w:tcPr>
          <w:p w:rsidR="00FB6155" w:rsidRPr="00A026EE" w:rsidRDefault="00FB6155" w:rsidP="0095146B">
            <w:pPr>
              <w:jc w:val="center"/>
              <w:rPr>
                <w:rFonts w:cstheme="minorBidi"/>
              </w:rPr>
            </w:pPr>
            <w:r w:rsidRPr="00A026EE">
              <w:rPr>
                <w:rFonts w:cstheme="minorBidi"/>
              </w:rPr>
              <w:t>Description</w:t>
            </w:r>
          </w:p>
        </w:tc>
      </w:tr>
      <w:tr w:rsidR="00FB6155" w:rsidRPr="00A026EE" w:rsidTr="0095146B">
        <w:tc>
          <w:tcPr>
            <w:tcW w:w="1908" w:type="dxa"/>
          </w:tcPr>
          <w:p w:rsidR="00FB6155" w:rsidRPr="00A026EE" w:rsidRDefault="00FB6155" w:rsidP="0095146B">
            <w:pPr>
              <w:rPr>
                <w:rFonts w:cstheme="minorBidi"/>
              </w:rPr>
            </w:pPr>
            <w:r w:rsidRPr="00A026EE">
              <w:rPr>
                <w:rFonts w:cstheme="minorBidi"/>
              </w:rPr>
              <w:t>10.150.3.45</w:t>
            </w:r>
          </w:p>
        </w:tc>
        <w:tc>
          <w:tcPr>
            <w:tcW w:w="5310" w:type="dxa"/>
          </w:tcPr>
          <w:p w:rsidR="00FB6155" w:rsidRPr="00A026EE" w:rsidRDefault="00FB6155" w:rsidP="0095146B">
            <w:pPr>
              <w:rPr>
                <w:rFonts w:cstheme="minorBidi"/>
              </w:rPr>
            </w:pPr>
            <w:r w:rsidRPr="00A026EE">
              <w:rPr>
                <w:rFonts w:cstheme="minorBidi"/>
              </w:rPr>
              <w:t>/export/home/cissys/wls –e ADDCSPL -c</w:t>
            </w:r>
          </w:p>
        </w:tc>
        <w:tc>
          <w:tcPr>
            <w:tcW w:w="2880" w:type="dxa"/>
          </w:tcPr>
          <w:p w:rsidR="00FB6155" w:rsidRPr="00A026EE" w:rsidRDefault="00FB6155" w:rsidP="0095146B">
            <w:pPr>
              <w:rPr>
                <w:rFonts w:cstheme="minorBidi"/>
              </w:rPr>
            </w:pPr>
            <w:r w:rsidRPr="00A026EE">
              <w:rPr>
                <w:rFonts w:cstheme="minorBidi"/>
              </w:rPr>
              <w:t>Stop Application Instance on port 7600</w:t>
            </w:r>
          </w:p>
        </w:tc>
      </w:tr>
      <w:tr w:rsidR="00FB6155" w:rsidRPr="00A026EE" w:rsidTr="0095146B">
        <w:tc>
          <w:tcPr>
            <w:tcW w:w="1908" w:type="dxa"/>
            <w:tcBorders>
              <w:top w:val="single" w:sz="4" w:space="0" w:color="auto"/>
              <w:left w:val="single" w:sz="4" w:space="0" w:color="auto"/>
              <w:bottom w:val="single" w:sz="4" w:space="0" w:color="auto"/>
              <w:right w:val="single" w:sz="4" w:space="0" w:color="auto"/>
            </w:tcBorders>
          </w:tcPr>
          <w:p w:rsidR="00FB6155" w:rsidRPr="00A026EE" w:rsidRDefault="00FB6155" w:rsidP="0095146B">
            <w:pPr>
              <w:rPr>
                <w:rFonts w:cstheme="minorBidi"/>
              </w:rPr>
            </w:pPr>
            <w:r w:rsidRPr="00A026EE">
              <w:rPr>
                <w:rFonts w:cstheme="minorBidi"/>
              </w:rPr>
              <w:t>10.150.3.55</w:t>
            </w:r>
          </w:p>
        </w:tc>
        <w:tc>
          <w:tcPr>
            <w:tcW w:w="5310" w:type="dxa"/>
            <w:tcBorders>
              <w:top w:val="single" w:sz="4" w:space="0" w:color="auto"/>
              <w:left w:val="single" w:sz="4" w:space="0" w:color="auto"/>
              <w:bottom w:val="single" w:sz="4" w:space="0" w:color="auto"/>
              <w:right w:val="single" w:sz="4" w:space="0" w:color="auto"/>
            </w:tcBorders>
          </w:tcPr>
          <w:p w:rsidR="00FB6155" w:rsidRPr="00A026EE" w:rsidRDefault="00FB6155" w:rsidP="0095146B">
            <w:pPr>
              <w:rPr>
                <w:rFonts w:cstheme="minorBidi"/>
              </w:rPr>
            </w:pPr>
            <w:r w:rsidRPr="00A026EE">
              <w:rPr>
                <w:rFonts w:cstheme="minorBidi"/>
              </w:rPr>
              <w:t>/export/home/cissys/wls –e ADDCSPL -c</w:t>
            </w:r>
          </w:p>
        </w:tc>
        <w:tc>
          <w:tcPr>
            <w:tcW w:w="2880" w:type="dxa"/>
            <w:tcBorders>
              <w:top w:val="single" w:sz="4" w:space="0" w:color="auto"/>
              <w:left w:val="single" w:sz="4" w:space="0" w:color="auto"/>
              <w:bottom w:val="single" w:sz="4" w:space="0" w:color="auto"/>
              <w:right w:val="single" w:sz="4" w:space="0" w:color="auto"/>
            </w:tcBorders>
          </w:tcPr>
          <w:p w:rsidR="00FB6155" w:rsidRPr="00A026EE" w:rsidRDefault="00FB6155" w:rsidP="0095146B">
            <w:pPr>
              <w:rPr>
                <w:rFonts w:cstheme="minorBidi"/>
              </w:rPr>
            </w:pPr>
            <w:r w:rsidRPr="00A026EE">
              <w:rPr>
                <w:rFonts w:cstheme="minorBidi"/>
              </w:rPr>
              <w:t>Stop Application Instance on port 7600</w:t>
            </w:r>
          </w:p>
        </w:tc>
      </w:tr>
    </w:tbl>
    <w:p w:rsidR="00FB6155" w:rsidRPr="00A026EE" w:rsidRDefault="00FB6155" w:rsidP="00260705">
      <w:pPr>
        <w:rPr>
          <w:rFonts w:cstheme="minorBidi"/>
        </w:rPr>
      </w:pPr>
    </w:p>
    <w:p w:rsidR="00385883" w:rsidRPr="00A026EE" w:rsidRDefault="00385883" w:rsidP="008355BF">
      <w:pPr>
        <w:pStyle w:val="Heading3"/>
        <w:ind w:left="1080"/>
        <w:rPr>
          <w:rFonts w:cstheme="minorBidi"/>
        </w:rPr>
      </w:pPr>
      <w:bookmarkStart w:id="37" w:name="_Toc379972044"/>
      <w:r w:rsidRPr="00A026EE">
        <w:rPr>
          <w:rFonts w:cstheme="minorBidi"/>
        </w:rPr>
        <w:t xml:space="preserve">Shutdown </w:t>
      </w:r>
      <w:r w:rsidR="00EB042B" w:rsidRPr="00A026EE">
        <w:rPr>
          <w:rFonts w:cstheme="minorBidi"/>
        </w:rPr>
        <w:t>Batch Instance</w:t>
      </w:r>
      <w:r w:rsidRPr="00A026EE">
        <w:rPr>
          <w:rFonts w:cstheme="minorBidi"/>
        </w:rPr>
        <w:t xml:space="preserve"> and Thread pools</w:t>
      </w:r>
      <w:bookmarkEnd w:id="37"/>
    </w:p>
    <w:p w:rsidR="00385883" w:rsidRPr="00A026EE" w:rsidRDefault="00385883" w:rsidP="00385883">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385883" w:rsidRPr="00A026EE" w:rsidTr="0095146B">
        <w:tc>
          <w:tcPr>
            <w:tcW w:w="1908" w:type="dxa"/>
            <w:tcBorders>
              <w:top w:val="single" w:sz="4" w:space="0" w:color="auto"/>
              <w:left w:val="single" w:sz="4" w:space="0" w:color="auto"/>
              <w:bottom w:val="single" w:sz="4" w:space="0" w:color="auto"/>
              <w:right w:val="single" w:sz="4" w:space="0" w:color="auto"/>
            </w:tcBorders>
          </w:tcPr>
          <w:p w:rsidR="00385883" w:rsidRPr="00A026EE" w:rsidRDefault="00385883" w:rsidP="0095146B">
            <w:pPr>
              <w:rPr>
                <w:rFonts w:cstheme="minorBidi"/>
              </w:rPr>
            </w:pPr>
            <w:r w:rsidRPr="00A026EE">
              <w:rPr>
                <w:rFonts w:cstheme="minorBidi"/>
              </w:rPr>
              <w:t>10.150.3.55</w:t>
            </w:r>
          </w:p>
        </w:tc>
        <w:tc>
          <w:tcPr>
            <w:tcW w:w="5310" w:type="dxa"/>
            <w:tcBorders>
              <w:top w:val="single" w:sz="4" w:space="0" w:color="auto"/>
              <w:left w:val="single" w:sz="4" w:space="0" w:color="auto"/>
              <w:bottom w:val="single" w:sz="4" w:space="0" w:color="auto"/>
              <w:right w:val="single" w:sz="4" w:space="0" w:color="auto"/>
            </w:tcBorders>
          </w:tcPr>
          <w:p w:rsidR="00385883" w:rsidRPr="00A026EE" w:rsidRDefault="00385883" w:rsidP="0095146B">
            <w:pPr>
              <w:rPr>
                <w:rFonts w:cstheme="minorBidi"/>
              </w:rPr>
            </w:pPr>
            <w:r w:rsidRPr="00A026EE">
              <w:rPr>
                <w:rFonts w:cstheme="minorBidi"/>
              </w:rPr>
              <w:t>/export/home/cissys/wls –e ADDCBATCH -c</w:t>
            </w:r>
          </w:p>
        </w:tc>
        <w:tc>
          <w:tcPr>
            <w:tcW w:w="2880" w:type="dxa"/>
            <w:tcBorders>
              <w:top w:val="single" w:sz="4" w:space="0" w:color="auto"/>
              <w:left w:val="single" w:sz="4" w:space="0" w:color="auto"/>
              <w:bottom w:val="single" w:sz="4" w:space="0" w:color="auto"/>
              <w:right w:val="single" w:sz="4" w:space="0" w:color="auto"/>
            </w:tcBorders>
          </w:tcPr>
          <w:p w:rsidR="00385883" w:rsidRPr="00A026EE" w:rsidRDefault="00385883" w:rsidP="00385883">
            <w:pPr>
              <w:rPr>
                <w:rFonts w:cstheme="minorBidi"/>
              </w:rPr>
            </w:pPr>
            <w:r w:rsidRPr="00A026EE">
              <w:rPr>
                <w:rFonts w:cstheme="minorBidi"/>
              </w:rPr>
              <w:t xml:space="preserve">Stop Application Instance on port 9600 ( silent </w:t>
            </w:r>
            <w:r w:rsidRPr="00A026EE">
              <w:rPr>
                <w:rFonts w:cstheme="minorBidi"/>
              </w:rPr>
              <w:lastRenderedPageBreak/>
              <w:t>mode)</w:t>
            </w:r>
          </w:p>
        </w:tc>
      </w:tr>
      <w:tr w:rsidR="00385883" w:rsidRPr="00A026EE" w:rsidTr="0095146B">
        <w:tc>
          <w:tcPr>
            <w:tcW w:w="1908" w:type="dxa"/>
            <w:tcBorders>
              <w:top w:val="single" w:sz="4" w:space="0" w:color="auto"/>
              <w:left w:val="single" w:sz="4" w:space="0" w:color="auto"/>
              <w:bottom w:val="single" w:sz="4" w:space="0" w:color="auto"/>
              <w:right w:val="single" w:sz="4" w:space="0" w:color="auto"/>
            </w:tcBorders>
          </w:tcPr>
          <w:p w:rsidR="00385883" w:rsidRPr="00A026EE" w:rsidRDefault="00385883" w:rsidP="0095146B">
            <w:pPr>
              <w:rPr>
                <w:rFonts w:cstheme="minorBidi"/>
              </w:rPr>
            </w:pPr>
            <w:r w:rsidRPr="00A026EE">
              <w:rPr>
                <w:rFonts w:cstheme="minorBidi"/>
              </w:rPr>
              <w:lastRenderedPageBreak/>
              <w:t>10.150.3.55</w:t>
            </w:r>
          </w:p>
        </w:tc>
        <w:tc>
          <w:tcPr>
            <w:tcW w:w="5310" w:type="dxa"/>
            <w:tcBorders>
              <w:top w:val="single" w:sz="4" w:space="0" w:color="auto"/>
              <w:left w:val="single" w:sz="4" w:space="0" w:color="auto"/>
              <w:bottom w:val="single" w:sz="4" w:space="0" w:color="auto"/>
              <w:right w:val="single" w:sz="4" w:space="0" w:color="auto"/>
            </w:tcBorders>
          </w:tcPr>
          <w:p w:rsidR="00385883" w:rsidRPr="00A026EE" w:rsidRDefault="00385883" w:rsidP="0095146B">
            <w:pPr>
              <w:rPr>
                <w:rFonts w:cstheme="minorBidi"/>
              </w:rPr>
            </w:pPr>
            <w:r w:rsidRPr="00A026EE">
              <w:rPr>
                <w:rFonts w:cstheme="minorBidi"/>
              </w:rPr>
              <w:t>/export/home/cissys/thpwkr –e ADDCBATCH -k</w:t>
            </w:r>
          </w:p>
        </w:tc>
        <w:tc>
          <w:tcPr>
            <w:tcW w:w="2880" w:type="dxa"/>
            <w:tcBorders>
              <w:top w:val="single" w:sz="4" w:space="0" w:color="auto"/>
              <w:left w:val="single" w:sz="4" w:space="0" w:color="auto"/>
              <w:bottom w:val="single" w:sz="4" w:space="0" w:color="auto"/>
              <w:right w:val="single" w:sz="4" w:space="0" w:color="auto"/>
            </w:tcBorders>
          </w:tcPr>
          <w:p w:rsidR="00385883" w:rsidRPr="00A026EE" w:rsidRDefault="00BE1409" w:rsidP="0095146B">
            <w:pPr>
              <w:rPr>
                <w:rFonts w:cstheme="minorBidi"/>
              </w:rPr>
            </w:pPr>
            <w:r w:rsidRPr="00A026EE">
              <w:rPr>
                <w:rFonts w:cstheme="minorBidi"/>
              </w:rPr>
              <w:t>kill</w:t>
            </w:r>
            <w:r w:rsidR="00385883" w:rsidRPr="00A026EE">
              <w:rPr>
                <w:rFonts w:cstheme="minorBidi"/>
              </w:rPr>
              <w:t xml:space="preserve"> Thread pools worker</w:t>
            </w:r>
          </w:p>
        </w:tc>
      </w:tr>
    </w:tbl>
    <w:p w:rsidR="00385883" w:rsidRPr="00A026EE" w:rsidRDefault="00385883" w:rsidP="00385883">
      <w:pPr>
        <w:rPr>
          <w:rFonts w:cstheme="minorBidi"/>
        </w:rPr>
      </w:pPr>
    </w:p>
    <w:p w:rsidR="009678B0" w:rsidRPr="00A026EE" w:rsidRDefault="009678B0" w:rsidP="008355BF">
      <w:pPr>
        <w:pStyle w:val="Heading3"/>
        <w:ind w:left="1080"/>
        <w:rPr>
          <w:rFonts w:cstheme="minorBidi"/>
        </w:rPr>
      </w:pPr>
      <w:bookmarkStart w:id="38" w:name="_Toc379972045"/>
      <w:r w:rsidRPr="00A026EE">
        <w:rPr>
          <w:rFonts w:cstheme="minorBidi"/>
        </w:rPr>
        <w:t>Shutdown MPL (</w:t>
      </w:r>
      <w:r w:rsidR="00DF115A" w:rsidRPr="00A026EE">
        <w:rPr>
          <w:rFonts w:cstheme="minorBidi"/>
        </w:rPr>
        <w:t>Multi-Purpose</w:t>
      </w:r>
      <w:r w:rsidRPr="00A026EE">
        <w:rPr>
          <w:rFonts w:cstheme="minorBidi"/>
        </w:rPr>
        <w:t xml:space="preserve"> Listener for Integration)</w:t>
      </w:r>
      <w:bookmarkEnd w:id="38"/>
    </w:p>
    <w:p w:rsidR="009678B0" w:rsidRPr="00A026EE" w:rsidRDefault="009678B0" w:rsidP="009678B0">
      <w:pPr>
        <w:rPr>
          <w:rFonts w:cstheme="minorBidi"/>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5310"/>
        <w:gridCol w:w="2880"/>
      </w:tblGrid>
      <w:tr w:rsidR="009678B0" w:rsidRPr="00A026EE" w:rsidTr="00CF149B">
        <w:tc>
          <w:tcPr>
            <w:tcW w:w="1908" w:type="dxa"/>
          </w:tcPr>
          <w:p w:rsidR="009678B0" w:rsidRPr="00A026EE" w:rsidRDefault="009678B0" w:rsidP="00CF149B">
            <w:pPr>
              <w:rPr>
                <w:rFonts w:cstheme="minorBidi"/>
              </w:rPr>
            </w:pPr>
            <w:r w:rsidRPr="00A026EE">
              <w:rPr>
                <w:rFonts w:cstheme="minorBidi"/>
              </w:rPr>
              <w:t>Server IP</w:t>
            </w:r>
          </w:p>
        </w:tc>
        <w:tc>
          <w:tcPr>
            <w:tcW w:w="5310" w:type="dxa"/>
          </w:tcPr>
          <w:p w:rsidR="009678B0" w:rsidRPr="00A026EE" w:rsidRDefault="009678B0" w:rsidP="00CF149B">
            <w:pPr>
              <w:jc w:val="center"/>
              <w:rPr>
                <w:rFonts w:cstheme="minorBidi"/>
              </w:rPr>
            </w:pPr>
            <w:r w:rsidRPr="00A026EE">
              <w:rPr>
                <w:rFonts w:cstheme="minorBidi"/>
              </w:rPr>
              <w:t>Script to be executed</w:t>
            </w:r>
          </w:p>
        </w:tc>
        <w:tc>
          <w:tcPr>
            <w:tcW w:w="2880" w:type="dxa"/>
          </w:tcPr>
          <w:p w:rsidR="009678B0" w:rsidRPr="00A026EE" w:rsidRDefault="009678B0" w:rsidP="00CF149B">
            <w:pPr>
              <w:jc w:val="center"/>
              <w:rPr>
                <w:rFonts w:cstheme="minorBidi"/>
              </w:rPr>
            </w:pPr>
            <w:r w:rsidRPr="00A026EE">
              <w:rPr>
                <w:rFonts w:cstheme="minorBidi"/>
              </w:rPr>
              <w:t>Description</w:t>
            </w:r>
          </w:p>
        </w:tc>
      </w:tr>
      <w:tr w:rsidR="009678B0" w:rsidRPr="00A026EE" w:rsidTr="00CF149B">
        <w:tc>
          <w:tcPr>
            <w:tcW w:w="1908" w:type="dxa"/>
          </w:tcPr>
          <w:p w:rsidR="009678B0" w:rsidRPr="00A026EE" w:rsidRDefault="009678B0" w:rsidP="00CF149B">
            <w:pPr>
              <w:rPr>
                <w:rFonts w:cstheme="minorBidi"/>
              </w:rPr>
            </w:pPr>
            <w:r w:rsidRPr="00A026EE">
              <w:rPr>
                <w:rFonts w:cstheme="minorBidi"/>
              </w:rPr>
              <w:t>10.150.3.45</w:t>
            </w:r>
          </w:p>
        </w:tc>
        <w:tc>
          <w:tcPr>
            <w:tcW w:w="5310" w:type="dxa"/>
          </w:tcPr>
          <w:p w:rsidR="009678B0" w:rsidRPr="00A026EE" w:rsidRDefault="009678B0" w:rsidP="00CF149B">
            <w:pPr>
              <w:rPr>
                <w:rFonts w:cstheme="minorBidi"/>
              </w:rPr>
            </w:pPr>
            <w:r w:rsidRPr="00A026EE">
              <w:rPr>
                <w:rFonts w:cstheme="minorBidi"/>
              </w:rPr>
              <w:t>/export/home/cissys/wls –e ADDCSPL -n</w:t>
            </w:r>
          </w:p>
        </w:tc>
        <w:tc>
          <w:tcPr>
            <w:tcW w:w="2880" w:type="dxa"/>
          </w:tcPr>
          <w:p w:rsidR="009678B0" w:rsidRPr="00A026EE" w:rsidRDefault="009678B0" w:rsidP="009678B0">
            <w:pPr>
              <w:rPr>
                <w:rFonts w:cstheme="minorBidi"/>
              </w:rPr>
            </w:pPr>
            <w:r w:rsidRPr="00A026EE">
              <w:rPr>
                <w:rFonts w:cstheme="minorBidi"/>
              </w:rPr>
              <w:t>Shutdown MPL on port 7600</w:t>
            </w:r>
          </w:p>
        </w:tc>
      </w:tr>
      <w:tr w:rsidR="009678B0" w:rsidRPr="00A026EE" w:rsidTr="00CF149B">
        <w:tc>
          <w:tcPr>
            <w:tcW w:w="1908" w:type="dxa"/>
            <w:tcBorders>
              <w:top w:val="single" w:sz="4" w:space="0" w:color="auto"/>
              <w:left w:val="single" w:sz="4" w:space="0" w:color="auto"/>
              <w:bottom w:val="single" w:sz="4" w:space="0" w:color="auto"/>
              <w:right w:val="single" w:sz="4" w:space="0" w:color="auto"/>
            </w:tcBorders>
          </w:tcPr>
          <w:p w:rsidR="009678B0" w:rsidRPr="00A026EE" w:rsidRDefault="009678B0" w:rsidP="00CF149B">
            <w:pPr>
              <w:rPr>
                <w:rFonts w:cstheme="minorBidi"/>
              </w:rPr>
            </w:pPr>
            <w:r w:rsidRPr="00A026EE">
              <w:rPr>
                <w:rFonts w:cstheme="minorBidi"/>
              </w:rPr>
              <w:t>10.150.3.55</w:t>
            </w:r>
          </w:p>
        </w:tc>
        <w:tc>
          <w:tcPr>
            <w:tcW w:w="5310" w:type="dxa"/>
            <w:tcBorders>
              <w:top w:val="single" w:sz="4" w:space="0" w:color="auto"/>
              <w:left w:val="single" w:sz="4" w:space="0" w:color="auto"/>
              <w:bottom w:val="single" w:sz="4" w:space="0" w:color="auto"/>
              <w:right w:val="single" w:sz="4" w:space="0" w:color="auto"/>
            </w:tcBorders>
          </w:tcPr>
          <w:p w:rsidR="009678B0" w:rsidRPr="00A026EE" w:rsidRDefault="009678B0" w:rsidP="00CF149B">
            <w:pPr>
              <w:rPr>
                <w:rFonts w:cstheme="minorBidi"/>
              </w:rPr>
            </w:pPr>
            <w:r w:rsidRPr="00A026EE">
              <w:rPr>
                <w:rFonts w:cstheme="minorBidi"/>
              </w:rPr>
              <w:t>/export/home/cissys/wls –e ADDCSPL -n</w:t>
            </w:r>
          </w:p>
        </w:tc>
        <w:tc>
          <w:tcPr>
            <w:tcW w:w="2880" w:type="dxa"/>
            <w:tcBorders>
              <w:top w:val="single" w:sz="4" w:space="0" w:color="auto"/>
              <w:left w:val="single" w:sz="4" w:space="0" w:color="auto"/>
              <w:bottom w:val="single" w:sz="4" w:space="0" w:color="auto"/>
              <w:right w:val="single" w:sz="4" w:space="0" w:color="auto"/>
            </w:tcBorders>
          </w:tcPr>
          <w:p w:rsidR="009678B0" w:rsidRPr="00A026EE" w:rsidRDefault="009678B0" w:rsidP="00CF149B">
            <w:pPr>
              <w:rPr>
                <w:rFonts w:cstheme="minorBidi"/>
              </w:rPr>
            </w:pPr>
            <w:r w:rsidRPr="00A026EE">
              <w:rPr>
                <w:rFonts w:cstheme="minorBidi"/>
              </w:rPr>
              <w:t>Shutdown MPL on port 7600</w:t>
            </w:r>
          </w:p>
        </w:tc>
      </w:tr>
    </w:tbl>
    <w:p w:rsidR="00385883" w:rsidRPr="00A026EE" w:rsidRDefault="00385883" w:rsidP="00260705">
      <w:pPr>
        <w:rPr>
          <w:rFonts w:cstheme="minorBidi"/>
        </w:rPr>
      </w:pPr>
    </w:p>
    <w:p w:rsidR="00EF3C44" w:rsidRPr="00A026EE" w:rsidRDefault="00EF3C44" w:rsidP="0052744B">
      <w:pPr>
        <w:rPr>
          <w:rFonts w:cstheme="minorBidi"/>
          <w:color w:val="FF0000"/>
        </w:rPr>
      </w:pPr>
      <w:r w:rsidRPr="00A026EE">
        <w:rPr>
          <w:rFonts w:cstheme="minorBidi"/>
          <w:color w:val="FF0000"/>
        </w:rPr>
        <w:t>Note</w:t>
      </w:r>
      <w:r w:rsidR="000B7E95" w:rsidRPr="00A026EE">
        <w:rPr>
          <w:rFonts w:cstheme="minorBidi"/>
          <w:color w:val="FF0000"/>
        </w:rPr>
        <w:t>* use</w:t>
      </w:r>
      <w:r w:rsidRPr="00A026EE">
        <w:rPr>
          <w:rFonts w:cstheme="minorBidi"/>
          <w:color w:val="FF0000"/>
        </w:rPr>
        <w:t xml:space="preserve"> –k attribute instead of –c for hard killing application and XAI instances.  </w:t>
      </w:r>
    </w:p>
    <w:p w:rsidR="00B40410" w:rsidRPr="00A026EE" w:rsidRDefault="00B40410" w:rsidP="00C117DE">
      <w:pPr>
        <w:pStyle w:val="Heading3"/>
        <w:numPr>
          <w:ilvl w:val="0"/>
          <w:numId w:val="0"/>
        </w:numPr>
        <w:ind w:left="720"/>
        <w:rPr>
          <w:rFonts w:cstheme="minorBidi"/>
        </w:rPr>
      </w:pPr>
      <w:r w:rsidRPr="00A026EE">
        <w:rPr>
          <w:rFonts w:cstheme="minorBidi"/>
          <w:b w:val="0"/>
          <w:color w:val="FF0000"/>
          <w:sz w:val="20"/>
        </w:rPr>
        <w:t xml:space="preserve"> </w:t>
      </w:r>
    </w:p>
    <w:p w:rsidR="0096706C" w:rsidRPr="00A026EE" w:rsidRDefault="0096706C" w:rsidP="00CC2266">
      <w:pPr>
        <w:pStyle w:val="Heading3"/>
        <w:ind w:left="1080"/>
        <w:rPr>
          <w:rFonts w:cstheme="minorBidi"/>
        </w:rPr>
      </w:pPr>
      <w:bookmarkStart w:id="39" w:name="_Toc379972046"/>
      <w:r w:rsidRPr="00A026EE">
        <w:rPr>
          <w:rFonts w:cstheme="minorBidi"/>
        </w:rPr>
        <w:t xml:space="preserve">Restart the thread pools </w:t>
      </w:r>
      <w:r w:rsidR="00B94D70" w:rsidRPr="00A026EE">
        <w:rPr>
          <w:rFonts w:cstheme="minorBidi"/>
        </w:rPr>
        <w:t xml:space="preserve">in case of </w:t>
      </w:r>
      <w:r w:rsidR="00CC2266" w:rsidRPr="00A026EE">
        <w:rPr>
          <w:rFonts w:cstheme="minorBidi"/>
        </w:rPr>
        <w:t>batch Issues</w:t>
      </w:r>
      <w:bookmarkEnd w:id="39"/>
    </w:p>
    <w:p w:rsidR="0096706C" w:rsidRPr="00A026EE" w:rsidRDefault="00F070C2" w:rsidP="00DF115A">
      <w:pPr>
        <w:rPr>
          <w:rFonts w:cstheme="minorBidi"/>
        </w:rPr>
      </w:pPr>
      <w:r w:rsidRPr="00A026EE">
        <w:rPr>
          <w:rFonts w:cstheme="minorBidi"/>
        </w:rPr>
        <w:t xml:space="preserve">This is a known issue in CC&amp;B application. </w:t>
      </w:r>
      <w:r w:rsidR="00DF115A" w:rsidRPr="00A026EE">
        <w:rPr>
          <w:rFonts w:cstheme="minorBidi"/>
        </w:rPr>
        <w:t>At times the</w:t>
      </w:r>
      <w:r w:rsidR="0096706C" w:rsidRPr="00A026EE">
        <w:rPr>
          <w:rFonts w:cstheme="minorBidi"/>
        </w:rPr>
        <w:t xml:space="preserve"> batch jobs and streams </w:t>
      </w:r>
      <w:r w:rsidR="00B94D70" w:rsidRPr="00A026EE">
        <w:rPr>
          <w:rFonts w:cstheme="minorBidi"/>
        </w:rPr>
        <w:t>remain in</w:t>
      </w:r>
      <w:r w:rsidR="0096706C" w:rsidRPr="00A026EE">
        <w:rPr>
          <w:rFonts w:cstheme="minorBidi"/>
        </w:rPr>
        <w:t xml:space="preserve"> pending state which </w:t>
      </w:r>
      <w:r w:rsidR="00261E2A" w:rsidRPr="00A026EE">
        <w:rPr>
          <w:rFonts w:cstheme="minorBidi"/>
        </w:rPr>
        <w:t>needs</w:t>
      </w:r>
      <w:r w:rsidR="0096706C" w:rsidRPr="00A026EE">
        <w:rPr>
          <w:rFonts w:cstheme="minorBidi"/>
        </w:rPr>
        <w:t xml:space="preserve"> a restart of thread pool worker. The steps to restart thread pool worker </w:t>
      </w:r>
      <w:r w:rsidR="00DF115A" w:rsidRPr="00A026EE">
        <w:rPr>
          <w:rFonts w:cstheme="minorBidi"/>
        </w:rPr>
        <w:t>are mentioned below</w:t>
      </w:r>
      <w:r w:rsidR="0096706C" w:rsidRPr="00A026EE">
        <w:rPr>
          <w:rFonts w:cstheme="minorBidi"/>
        </w:rPr>
        <w:t xml:space="preserve"> </w:t>
      </w:r>
    </w:p>
    <w:p w:rsidR="0096706C" w:rsidRPr="00A026EE" w:rsidRDefault="0096706C" w:rsidP="0096706C">
      <w:pPr>
        <w:rPr>
          <w:rFonts w:cstheme="minorBidi"/>
        </w:rPr>
      </w:pPr>
    </w:p>
    <w:p w:rsidR="0096706C" w:rsidRPr="00A026EE" w:rsidRDefault="0096706C" w:rsidP="001612D8">
      <w:pPr>
        <w:pStyle w:val="ListParagraph"/>
        <w:numPr>
          <w:ilvl w:val="0"/>
          <w:numId w:val="17"/>
        </w:numPr>
        <w:rPr>
          <w:rFonts w:cstheme="minorBidi"/>
        </w:rPr>
      </w:pPr>
      <w:r w:rsidRPr="00A026EE">
        <w:rPr>
          <w:rFonts w:cstheme="minorBidi"/>
        </w:rPr>
        <w:t>Login to the batch application server machine 10.150.3.55</w:t>
      </w:r>
    </w:p>
    <w:p w:rsidR="0096706C" w:rsidRPr="00A026EE" w:rsidRDefault="0096706C" w:rsidP="001612D8">
      <w:pPr>
        <w:pStyle w:val="ListParagraph"/>
        <w:numPr>
          <w:ilvl w:val="0"/>
          <w:numId w:val="17"/>
        </w:numPr>
        <w:rPr>
          <w:rFonts w:cstheme="minorBidi"/>
        </w:rPr>
      </w:pPr>
      <w:r w:rsidRPr="00A026EE">
        <w:rPr>
          <w:rFonts w:cstheme="minorBidi"/>
        </w:rPr>
        <w:t>Run the script along with these parameter to hard kill already running pools</w:t>
      </w:r>
    </w:p>
    <w:p w:rsidR="0096706C" w:rsidRPr="00A026EE" w:rsidRDefault="0096706C" w:rsidP="0096706C">
      <w:pPr>
        <w:pStyle w:val="ListParagraph"/>
        <w:ind w:left="2016"/>
        <w:rPr>
          <w:rFonts w:cstheme="minorBidi"/>
        </w:rPr>
      </w:pPr>
      <w:r w:rsidRPr="00A026EE">
        <w:rPr>
          <w:rFonts w:cstheme="minorBidi"/>
        </w:rPr>
        <w:t>thpwkr –e ADDCBATCH –k</w:t>
      </w:r>
    </w:p>
    <w:p w:rsidR="00EF3C44" w:rsidRPr="00A026EE" w:rsidRDefault="00EF3C44" w:rsidP="001612D8">
      <w:pPr>
        <w:pStyle w:val="ListParagraph"/>
        <w:numPr>
          <w:ilvl w:val="0"/>
          <w:numId w:val="17"/>
        </w:numPr>
        <w:rPr>
          <w:rFonts w:cstheme="minorBidi"/>
        </w:rPr>
      </w:pPr>
      <w:r w:rsidRPr="00A026EE">
        <w:rPr>
          <w:rFonts w:cstheme="minorBidi"/>
        </w:rPr>
        <w:t>Login to the database through sqlplus with cisadm user</w:t>
      </w:r>
    </w:p>
    <w:p w:rsidR="00EF3C44" w:rsidRPr="00A026EE" w:rsidRDefault="00EF3C44" w:rsidP="001612D8">
      <w:pPr>
        <w:pStyle w:val="ListParagraph"/>
        <w:numPr>
          <w:ilvl w:val="0"/>
          <w:numId w:val="17"/>
        </w:numPr>
        <w:rPr>
          <w:rFonts w:cstheme="minorBidi"/>
        </w:rPr>
      </w:pPr>
      <w:r w:rsidRPr="00A026EE">
        <w:rPr>
          <w:rFonts w:cstheme="minorBidi"/>
        </w:rPr>
        <w:t>Truncate the F1_TSPACE_ENTRY</w:t>
      </w:r>
      <w:r w:rsidR="00A20881" w:rsidRPr="00A026EE">
        <w:rPr>
          <w:rFonts w:cstheme="minorBidi"/>
        </w:rPr>
        <w:t xml:space="preserve"> table </w:t>
      </w:r>
    </w:p>
    <w:p w:rsidR="0096706C" w:rsidRPr="00A026EE" w:rsidRDefault="0096706C" w:rsidP="001612D8">
      <w:pPr>
        <w:pStyle w:val="ListParagraph"/>
        <w:numPr>
          <w:ilvl w:val="0"/>
          <w:numId w:val="17"/>
        </w:numPr>
        <w:rPr>
          <w:rFonts w:cstheme="minorBidi"/>
        </w:rPr>
      </w:pPr>
      <w:r w:rsidRPr="00A026EE">
        <w:rPr>
          <w:rFonts w:cstheme="minorBidi"/>
        </w:rPr>
        <w:t>Run the script along with these parameter to start thread pools</w:t>
      </w:r>
    </w:p>
    <w:p w:rsidR="0096706C" w:rsidRPr="00A026EE" w:rsidRDefault="0096706C" w:rsidP="0096706C">
      <w:pPr>
        <w:pStyle w:val="ListParagraph"/>
        <w:ind w:left="2016"/>
        <w:rPr>
          <w:rFonts w:cstheme="minorBidi"/>
        </w:rPr>
      </w:pPr>
      <w:r w:rsidRPr="00A026EE">
        <w:rPr>
          <w:rFonts w:cstheme="minorBidi"/>
        </w:rPr>
        <w:t>thpwkr –e ADDCBATCH –s</w:t>
      </w:r>
    </w:p>
    <w:p w:rsidR="00EF3C44" w:rsidRPr="00A026EE" w:rsidRDefault="00EF3C44" w:rsidP="0096706C">
      <w:pPr>
        <w:pStyle w:val="ListParagraph"/>
        <w:ind w:left="2016"/>
        <w:rPr>
          <w:rFonts w:cstheme="minorBidi"/>
        </w:rPr>
      </w:pPr>
    </w:p>
    <w:p w:rsidR="003067DE" w:rsidRDefault="003067DE" w:rsidP="0096706C">
      <w:pPr>
        <w:rPr>
          <w:rFonts w:cstheme="minorBidi"/>
          <w:color w:val="FF0000"/>
        </w:rPr>
      </w:pPr>
      <w:r>
        <w:rPr>
          <w:rFonts w:cstheme="minorBidi"/>
          <w:color w:val="FF0000"/>
        </w:rPr>
        <w:t>Note* : There is script on batch server resetthp.sh which executed a</w:t>
      </w:r>
      <w:r w:rsidR="00295EA5">
        <w:rPr>
          <w:rFonts w:cstheme="minorBidi"/>
          <w:color w:val="FF0000"/>
        </w:rPr>
        <w:t>ll</w:t>
      </w:r>
      <w:bookmarkStart w:id="40" w:name="_GoBack"/>
      <w:bookmarkEnd w:id="40"/>
      <w:r>
        <w:rPr>
          <w:rFonts w:cstheme="minorBidi"/>
          <w:color w:val="FF0000"/>
        </w:rPr>
        <w:t xml:space="preserve"> steps listed above. </w:t>
      </w:r>
    </w:p>
    <w:p w:rsidR="0096706C" w:rsidRPr="00A026EE" w:rsidRDefault="00E5632C" w:rsidP="0096706C">
      <w:pPr>
        <w:rPr>
          <w:rFonts w:cstheme="minorBidi"/>
          <w:color w:val="FF0000"/>
        </w:rPr>
      </w:pPr>
      <w:r w:rsidRPr="00A026EE">
        <w:rPr>
          <w:rFonts w:cstheme="minorBidi"/>
          <w:color w:val="FF0000"/>
        </w:rPr>
        <w:t xml:space="preserve">Note* </w:t>
      </w:r>
      <w:proofErr w:type="spellStart"/>
      <w:r w:rsidRPr="00A026EE">
        <w:rPr>
          <w:rFonts w:cstheme="minorBidi"/>
          <w:color w:val="FF0000"/>
        </w:rPr>
        <w:t>wls</w:t>
      </w:r>
      <w:proofErr w:type="spellEnd"/>
      <w:r w:rsidRPr="00A026EE">
        <w:rPr>
          <w:rFonts w:cstheme="minorBidi"/>
          <w:color w:val="FF0000"/>
        </w:rPr>
        <w:t xml:space="preserve"> and </w:t>
      </w:r>
      <w:proofErr w:type="spellStart"/>
      <w:r w:rsidRPr="00A026EE">
        <w:rPr>
          <w:rFonts w:cstheme="minorBidi"/>
          <w:color w:val="FF0000"/>
        </w:rPr>
        <w:t>thpwkr</w:t>
      </w:r>
      <w:proofErr w:type="spellEnd"/>
      <w:r w:rsidRPr="00A026EE">
        <w:rPr>
          <w:rFonts w:cstheme="minorBidi"/>
          <w:color w:val="FF0000"/>
        </w:rPr>
        <w:t xml:space="preserve"> is customize</w:t>
      </w:r>
      <w:r w:rsidR="008D79AF" w:rsidRPr="00A026EE">
        <w:rPr>
          <w:rFonts w:cstheme="minorBidi"/>
          <w:color w:val="FF0000"/>
        </w:rPr>
        <w:t>d script which is an enhanced version</w:t>
      </w:r>
      <w:r w:rsidRPr="00A026EE">
        <w:rPr>
          <w:rFonts w:cstheme="minorBidi"/>
          <w:color w:val="FF0000"/>
        </w:rPr>
        <w:t xml:space="preserve"> of base scripts. </w:t>
      </w:r>
    </w:p>
    <w:p w:rsidR="00E5632C" w:rsidRPr="00A026EE" w:rsidRDefault="00E5632C" w:rsidP="0096706C">
      <w:pPr>
        <w:rPr>
          <w:rFonts w:cstheme="minorBidi"/>
          <w:color w:val="FF0000"/>
        </w:rPr>
      </w:pPr>
    </w:p>
    <w:p w:rsidR="00B40410" w:rsidRDefault="007660D6" w:rsidP="00AF2CAD">
      <w:pPr>
        <w:rPr>
          <w:rFonts w:cstheme="minorBidi"/>
          <w:color w:val="FF0000"/>
        </w:rPr>
      </w:pPr>
      <w:r w:rsidRPr="00A026EE">
        <w:rPr>
          <w:rFonts w:cstheme="minorBidi"/>
          <w:color w:val="FF0000"/>
        </w:rPr>
        <w:object w:dxaOrig="672" w:dyaOrig="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pt;height:38.5pt" o:ole="">
            <v:imagedata r:id="rId18" o:title=""/>
          </v:shape>
          <o:OLEObject Type="Embed" ProgID="Package" ShapeID="_x0000_i1025" DrawAspect="Content" ObjectID="_1456468618" r:id="rId19"/>
        </w:object>
      </w:r>
      <w:r w:rsidR="00967943" w:rsidRPr="00A026EE">
        <w:rPr>
          <w:rFonts w:cstheme="minorBidi"/>
          <w:color w:val="FF0000"/>
        </w:rPr>
        <w:object w:dxaOrig="600" w:dyaOrig="765">
          <v:shape id="_x0000_i1026" type="#_x0000_t75" style="width:30.15pt;height:38.5pt" o:ole="">
            <v:imagedata r:id="rId20" o:title=""/>
          </v:shape>
          <o:OLEObject Type="Embed" ProgID="Package" ShapeID="_x0000_i1026" DrawAspect="Content" ObjectID="_1456468619" r:id="rId21"/>
        </w:object>
      </w:r>
    </w:p>
    <w:p w:rsidR="00E05715" w:rsidRPr="00A026EE" w:rsidRDefault="00AF2CAD" w:rsidP="00E559D0">
      <w:pPr>
        <w:pStyle w:val="Heading1"/>
        <w:tabs>
          <w:tab w:val="left" w:pos="360"/>
        </w:tabs>
        <w:ind w:left="810"/>
        <w:rPr>
          <w:rFonts w:cstheme="minorBidi"/>
        </w:rPr>
      </w:pPr>
      <w:bookmarkStart w:id="41" w:name="_Toc364569238"/>
      <w:bookmarkStart w:id="42" w:name="_Toc365281177"/>
      <w:bookmarkStart w:id="43" w:name="_Toc379972047"/>
      <w:r>
        <w:rPr>
          <w:rFonts w:cstheme="minorBidi"/>
        </w:rPr>
        <w:lastRenderedPageBreak/>
        <w:t>U</w:t>
      </w:r>
      <w:r w:rsidR="00E05715" w:rsidRPr="00A026EE">
        <w:rPr>
          <w:rFonts w:cstheme="minorBidi"/>
        </w:rPr>
        <w:t>ser Management</w:t>
      </w:r>
      <w:bookmarkEnd w:id="41"/>
      <w:bookmarkEnd w:id="42"/>
      <w:r w:rsidR="008678AC" w:rsidRPr="00A026EE">
        <w:rPr>
          <w:rFonts w:cstheme="minorBidi"/>
        </w:rPr>
        <w:t xml:space="preserve"> in CC&amp;B</w:t>
      </w:r>
      <w:bookmarkEnd w:id="43"/>
    </w:p>
    <w:p w:rsidR="007A350B" w:rsidRPr="00A026EE" w:rsidRDefault="007A350B" w:rsidP="007A350B">
      <w:pPr>
        <w:rPr>
          <w:rFonts w:cstheme="minorBidi"/>
        </w:rPr>
      </w:pPr>
    </w:p>
    <w:p w:rsidR="007A350B" w:rsidRPr="00A026EE" w:rsidRDefault="007A350B" w:rsidP="000B7E95">
      <w:pPr>
        <w:rPr>
          <w:rFonts w:cstheme="minorBidi"/>
        </w:rPr>
      </w:pPr>
      <w:r w:rsidRPr="00A026EE">
        <w:rPr>
          <w:rFonts w:cstheme="minorBidi"/>
        </w:rPr>
        <w:t>All application users</w:t>
      </w:r>
      <w:r w:rsidR="00153AC7" w:rsidRPr="00A026EE">
        <w:rPr>
          <w:rFonts w:cstheme="minorBidi"/>
        </w:rPr>
        <w:t xml:space="preserve"> </w:t>
      </w:r>
      <w:r w:rsidRPr="00A026EE">
        <w:rPr>
          <w:rFonts w:cstheme="minorBidi"/>
        </w:rPr>
        <w:t xml:space="preserve">created in CC&amp;B application are authenticated at two levels. One is weblogic level and </w:t>
      </w:r>
      <w:r w:rsidR="007660D6" w:rsidRPr="00A026EE">
        <w:rPr>
          <w:rFonts w:cstheme="minorBidi"/>
        </w:rPr>
        <w:t>other</w:t>
      </w:r>
      <w:r w:rsidRPr="00A026EE">
        <w:rPr>
          <w:rFonts w:cstheme="minorBidi"/>
        </w:rPr>
        <w:t xml:space="preserve"> is at active directory level which is the preferred way. </w:t>
      </w:r>
      <w:r w:rsidR="00991A96" w:rsidRPr="00A026EE">
        <w:rPr>
          <w:rFonts w:cstheme="minorBidi"/>
        </w:rPr>
        <w:t>A</w:t>
      </w:r>
      <w:r w:rsidRPr="00A026EE">
        <w:rPr>
          <w:rFonts w:cstheme="minorBidi"/>
        </w:rPr>
        <w:t>ny domain user wh</w:t>
      </w:r>
      <w:r w:rsidR="00DF115A" w:rsidRPr="00A026EE">
        <w:rPr>
          <w:rFonts w:cstheme="minorBidi"/>
        </w:rPr>
        <w:t xml:space="preserve">o </w:t>
      </w:r>
      <w:r w:rsidRPr="00A026EE">
        <w:rPr>
          <w:rFonts w:cstheme="minorBidi"/>
        </w:rPr>
        <w:t xml:space="preserve">is in CC&amp;B OU can access CC&amp;B application and has control </w:t>
      </w:r>
      <w:r w:rsidR="00E50DE7" w:rsidRPr="00A026EE">
        <w:rPr>
          <w:rFonts w:cstheme="minorBidi"/>
        </w:rPr>
        <w:t>to</w:t>
      </w:r>
      <w:r w:rsidRPr="00A026EE">
        <w:rPr>
          <w:rFonts w:cstheme="minorBidi"/>
        </w:rPr>
        <w:t xml:space="preserve"> update the</w:t>
      </w:r>
      <w:r w:rsidR="00FA1A7C" w:rsidRPr="00A026EE">
        <w:rPr>
          <w:rFonts w:cstheme="minorBidi"/>
        </w:rPr>
        <w:t>ir</w:t>
      </w:r>
      <w:r w:rsidRPr="00A026EE">
        <w:rPr>
          <w:rFonts w:cstheme="minorBidi"/>
        </w:rPr>
        <w:t xml:space="preserve"> password. Only few type of user like integration, audit and vendor users are created on weblogic level. </w:t>
      </w:r>
      <w:r w:rsidR="00FA1A7C" w:rsidRPr="00A026EE">
        <w:rPr>
          <w:rFonts w:cstheme="minorBidi"/>
        </w:rPr>
        <w:t xml:space="preserve">The section below covers steps on </w:t>
      </w:r>
      <w:r w:rsidRPr="00A026EE">
        <w:rPr>
          <w:rFonts w:cstheme="minorBidi"/>
        </w:rPr>
        <w:t>how to create the user at weblogic level</w:t>
      </w:r>
      <w:r w:rsidR="00153AC7" w:rsidRPr="00A026EE">
        <w:rPr>
          <w:rFonts w:cstheme="minorBidi"/>
        </w:rPr>
        <w:t xml:space="preserve"> </w:t>
      </w:r>
      <w:r w:rsidR="00991A96" w:rsidRPr="00A026EE">
        <w:rPr>
          <w:rFonts w:cstheme="minorBidi"/>
        </w:rPr>
        <w:t>and also replicate to all CC&amp;B instances using wlst</w:t>
      </w:r>
      <w:r w:rsidR="000B7E95">
        <w:rPr>
          <w:rFonts w:cstheme="minorBidi"/>
        </w:rPr>
        <w:t xml:space="preserve"> (Weblogic scripting tool)</w:t>
      </w:r>
      <w:r w:rsidRPr="00A026EE">
        <w:rPr>
          <w:rFonts w:cstheme="minorBidi"/>
        </w:rPr>
        <w:t xml:space="preserve">. </w:t>
      </w:r>
    </w:p>
    <w:p w:rsidR="007A350B" w:rsidRPr="00A026EE" w:rsidRDefault="007A350B" w:rsidP="007A350B">
      <w:pPr>
        <w:rPr>
          <w:rFonts w:cstheme="minorBidi"/>
        </w:rPr>
      </w:pPr>
    </w:p>
    <w:p w:rsidR="00AF3DFD" w:rsidRPr="00A026EE" w:rsidRDefault="00AF3DFD" w:rsidP="007A350B">
      <w:pPr>
        <w:pStyle w:val="Heading2"/>
        <w:ind w:left="1080"/>
        <w:rPr>
          <w:rFonts w:cstheme="minorBidi"/>
        </w:rPr>
      </w:pPr>
      <w:bookmarkStart w:id="44" w:name="_Toc379972048"/>
      <w:r w:rsidRPr="00A026EE">
        <w:rPr>
          <w:rFonts w:cstheme="minorBidi"/>
        </w:rPr>
        <w:t xml:space="preserve">Creating a </w:t>
      </w:r>
      <w:r w:rsidR="007A350B" w:rsidRPr="00A026EE">
        <w:rPr>
          <w:rFonts w:cstheme="minorBidi"/>
        </w:rPr>
        <w:t>CC&amp;B</w:t>
      </w:r>
      <w:r w:rsidRPr="00A026EE">
        <w:rPr>
          <w:rFonts w:cstheme="minorBidi"/>
        </w:rPr>
        <w:t xml:space="preserve"> User in Weblogic</w:t>
      </w:r>
      <w:bookmarkEnd w:id="44"/>
    </w:p>
    <w:p w:rsidR="00E05715" w:rsidRPr="00A026EE" w:rsidRDefault="003B5208" w:rsidP="00E50DE7">
      <w:pPr>
        <w:ind w:left="1080"/>
        <w:rPr>
          <w:rFonts w:cstheme="minorBidi"/>
        </w:rPr>
      </w:pPr>
      <w:r w:rsidRPr="00A026EE">
        <w:rPr>
          <w:rFonts w:cstheme="minorBidi"/>
        </w:rPr>
        <w:t>Any</w:t>
      </w:r>
      <w:r w:rsidR="00E50DE7" w:rsidRPr="00A026EE">
        <w:rPr>
          <w:rFonts w:cstheme="minorBidi"/>
        </w:rPr>
        <w:t xml:space="preserve"> </w:t>
      </w:r>
      <w:r w:rsidRPr="00A026EE">
        <w:rPr>
          <w:rFonts w:cstheme="minorBidi"/>
        </w:rPr>
        <w:t>weblogic</w:t>
      </w:r>
      <w:r w:rsidR="00E05715" w:rsidRPr="00A026EE">
        <w:rPr>
          <w:rFonts w:cstheme="minorBidi"/>
        </w:rPr>
        <w:t xml:space="preserve"> user created in the </w:t>
      </w:r>
      <w:r w:rsidRPr="00A026EE">
        <w:rPr>
          <w:rFonts w:cstheme="minorBidi"/>
        </w:rPr>
        <w:t>application like integration users</w:t>
      </w:r>
      <w:r w:rsidR="00E05715" w:rsidRPr="00A026EE">
        <w:rPr>
          <w:rFonts w:cstheme="minorBidi"/>
        </w:rPr>
        <w:t xml:space="preserve"> will be documented and should follow below guide lines.</w:t>
      </w:r>
    </w:p>
    <w:p w:rsidR="00E05715" w:rsidRPr="00A026EE" w:rsidRDefault="003B5208" w:rsidP="001612D8">
      <w:pPr>
        <w:pStyle w:val="ListParagraph"/>
        <w:numPr>
          <w:ilvl w:val="2"/>
          <w:numId w:val="15"/>
        </w:numPr>
        <w:jc w:val="left"/>
        <w:rPr>
          <w:rFonts w:cstheme="minorBidi"/>
        </w:rPr>
      </w:pPr>
      <w:r w:rsidRPr="00A026EE">
        <w:rPr>
          <w:rFonts w:cstheme="minorBidi"/>
        </w:rPr>
        <w:t xml:space="preserve">Login to the weblogic console </w:t>
      </w:r>
      <w:r w:rsidR="00FC72BD" w:rsidRPr="00A026EE">
        <w:rPr>
          <w:rFonts w:cstheme="minorBidi"/>
        </w:rPr>
        <w:t xml:space="preserve">with system user </w:t>
      </w:r>
      <w:r w:rsidRPr="00A026EE">
        <w:rPr>
          <w:rFonts w:cstheme="minorBidi"/>
        </w:rPr>
        <w:t xml:space="preserve">at URL </w:t>
      </w:r>
      <w:hyperlink r:id="rId22" w:history="1">
        <w:r w:rsidRPr="00A026EE">
          <w:rPr>
            <w:rStyle w:val="Hyperlink"/>
            <w:rFonts w:cstheme="minorBidi"/>
            <w:sz w:val="20"/>
          </w:rPr>
          <w:t>http://10.150.3.55:7600/console</w:t>
        </w:r>
      </w:hyperlink>
    </w:p>
    <w:p w:rsidR="003B5208" w:rsidRPr="00A026EE" w:rsidRDefault="00FC72BD" w:rsidP="00E07D9F">
      <w:pPr>
        <w:pStyle w:val="ListParagraph"/>
        <w:jc w:val="left"/>
        <w:rPr>
          <w:rFonts w:cstheme="minorBidi"/>
        </w:rPr>
      </w:pPr>
      <w:r w:rsidRPr="00A026EE">
        <w:rPr>
          <w:rFonts w:cstheme="minorBidi"/>
          <w:noProof/>
          <w:lang w:val="en-US"/>
        </w:rPr>
        <w:drawing>
          <wp:inline distT="0" distB="0" distL="0" distR="0" wp14:anchorId="46212E93" wp14:editId="02049CF1">
            <wp:extent cx="6181090" cy="1921933"/>
            <wp:effectExtent l="19050" t="0" r="0" b="0"/>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81090" cy="1921933"/>
                    </a:xfrm>
                    <a:prstGeom prst="rect">
                      <a:avLst/>
                    </a:prstGeom>
                    <a:noFill/>
                    <a:ln w="9525">
                      <a:noFill/>
                      <a:miter lim="800000"/>
                      <a:headEnd/>
                      <a:tailEnd/>
                    </a:ln>
                  </pic:spPr>
                </pic:pic>
              </a:graphicData>
            </a:graphic>
          </wp:inline>
        </w:drawing>
      </w:r>
    </w:p>
    <w:p w:rsidR="00E05715" w:rsidRPr="00A026EE" w:rsidRDefault="00E05715" w:rsidP="00E05715">
      <w:pPr>
        <w:ind w:left="576"/>
        <w:rPr>
          <w:rFonts w:cstheme="minorBidi"/>
        </w:rPr>
      </w:pPr>
    </w:p>
    <w:p w:rsidR="00FC72BD" w:rsidRPr="00A026EE" w:rsidRDefault="00FC72BD"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52744B" w:rsidRPr="00A026EE" w:rsidRDefault="0052744B" w:rsidP="00E05715">
      <w:pPr>
        <w:ind w:left="576"/>
        <w:rPr>
          <w:rFonts w:cstheme="minorBidi"/>
        </w:rPr>
      </w:pPr>
    </w:p>
    <w:p w:rsidR="00FC72BD" w:rsidRDefault="00FC72BD" w:rsidP="001612D8">
      <w:pPr>
        <w:pStyle w:val="ListParagraph"/>
        <w:numPr>
          <w:ilvl w:val="0"/>
          <w:numId w:val="16"/>
        </w:numPr>
        <w:rPr>
          <w:rFonts w:cstheme="minorBidi"/>
        </w:rPr>
      </w:pPr>
      <w:r w:rsidRPr="00A026EE">
        <w:rPr>
          <w:rFonts w:cstheme="minorBidi"/>
        </w:rPr>
        <w:t>Navigate to the Security Realm</w:t>
      </w:r>
      <w:r w:rsidRPr="00A026EE">
        <w:rPr>
          <w:rFonts w:cstheme="minorBidi"/>
        </w:rPr>
        <w:sym w:font="Wingdings" w:char="F0E0"/>
      </w:r>
      <w:r w:rsidR="00A437E2" w:rsidRPr="00A026EE">
        <w:rPr>
          <w:rFonts w:cstheme="minorBidi"/>
        </w:rPr>
        <w:t xml:space="preserve"> </w:t>
      </w:r>
      <w:proofErr w:type="spellStart"/>
      <w:r w:rsidRPr="00A026EE">
        <w:rPr>
          <w:rFonts w:cstheme="minorBidi"/>
        </w:rPr>
        <w:t>myrealm</w:t>
      </w:r>
      <w:proofErr w:type="spellEnd"/>
    </w:p>
    <w:p w:rsidR="00AF2CAD" w:rsidRPr="00A026EE" w:rsidRDefault="00AF2CAD" w:rsidP="001612D8">
      <w:pPr>
        <w:pStyle w:val="ListParagraph"/>
        <w:numPr>
          <w:ilvl w:val="0"/>
          <w:numId w:val="16"/>
        </w:numPr>
        <w:rPr>
          <w:rFonts w:cstheme="minorBidi"/>
        </w:rPr>
      </w:pPr>
    </w:p>
    <w:p w:rsidR="00FC72BD" w:rsidRPr="00A026EE" w:rsidRDefault="00FC72BD" w:rsidP="00FC72BD">
      <w:pPr>
        <w:rPr>
          <w:rFonts w:cstheme="minorBidi"/>
        </w:rPr>
      </w:pPr>
      <w:r w:rsidRPr="00A026EE">
        <w:rPr>
          <w:rFonts w:cstheme="minorBidi"/>
          <w:noProof/>
          <w:lang w:val="en-US"/>
        </w:rPr>
        <w:drawing>
          <wp:inline distT="0" distB="0" distL="0" distR="0" wp14:anchorId="06056D5F" wp14:editId="19418240">
            <wp:extent cx="6181090" cy="3607341"/>
            <wp:effectExtent l="1905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6181090" cy="3607341"/>
                    </a:xfrm>
                    <a:prstGeom prst="rect">
                      <a:avLst/>
                    </a:prstGeom>
                    <a:noFill/>
                    <a:ln w="9525">
                      <a:noFill/>
                      <a:miter lim="800000"/>
                      <a:headEnd/>
                      <a:tailEnd/>
                    </a:ln>
                  </pic:spPr>
                </pic:pic>
              </a:graphicData>
            </a:graphic>
          </wp:inline>
        </w:drawing>
      </w:r>
    </w:p>
    <w:p w:rsidR="00FC72BD" w:rsidRPr="00A026EE" w:rsidRDefault="00FC72BD" w:rsidP="00FC72BD">
      <w:pPr>
        <w:rPr>
          <w:rFonts w:cstheme="minorBidi"/>
        </w:rPr>
      </w:pPr>
    </w:p>
    <w:p w:rsidR="00FC72BD" w:rsidRPr="00A026EE" w:rsidRDefault="00FC72BD" w:rsidP="001612D8">
      <w:pPr>
        <w:pStyle w:val="ListParagraph"/>
        <w:numPr>
          <w:ilvl w:val="0"/>
          <w:numId w:val="16"/>
        </w:numPr>
        <w:rPr>
          <w:rFonts w:cstheme="minorBidi"/>
        </w:rPr>
      </w:pPr>
      <w:r w:rsidRPr="00A026EE">
        <w:rPr>
          <w:rFonts w:cstheme="minorBidi"/>
        </w:rPr>
        <w:t>Click on users and groups</w:t>
      </w:r>
    </w:p>
    <w:p w:rsidR="00FC72BD" w:rsidRPr="00A026EE" w:rsidRDefault="00FC72BD" w:rsidP="001612D8">
      <w:pPr>
        <w:pStyle w:val="ListParagraph"/>
        <w:numPr>
          <w:ilvl w:val="0"/>
          <w:numId w:val="16"/>
        </w:numPr>
        <w:rPr>
          <w:rFonts w:cstheme="minorBidi"/>
        </w:rPr>
      </w:pPr>
      <w:r w:rsidRPr="00A026EE">
        <w:rPr>
          <w:rFonts w:cstheme="minorBidi"/>
        </w:rPr>
        <w:t xml:space="preserve">Click on new </w:t>
      </w:r>
    </w:p>
    <w:p w:rsidR="00FC72BD" w:rsidRPr="00A026EE" w:rsidRDefault="00FC72BD" w:rsidP="00E07D9F">
      <w:pPr>
        <w:pStyle w:val="ListParagraph"/>
        <w:ind w:left="0"/>
        <w:rPr>
          <w:rFonts w:cstheme="minorBidi"/>
        </w:rPr>
      </w:pPr>
      <w:r w:rsidRPr="00A026EE">
        <w:rPr>
          <w:rFonts w:cstheme="minorBidi"/>
          <w:noProof/>
          <w:lang w:val="en-US"/>
        </w:rPr>
        <w:drawing>
          <wp:inline distT="0" distB="0" distL="0" distR="0" wp14:anchorId="012E8638" wp14:editId="70DFC6AE">
            <wp:extent cx="6181090" cy="2624846"/>
            <wp:effectExtent l="19050" t="0" r="0" b="0"/>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6181090" cy="2624846"/>
                    </a:xfrm>
                    <a:prstGeom prst="rect">
                      <a:avLst/>
                    </a:prstGeom>
                    <a:noFill/>
                    <a:ln w="9525">
                      <a:noFill/>
                      <a:miter lim="800000"/>
                      <a:headEnd/>
                      <a:tailEnd/>
                    </a:ln>
                  </pic:spPr>
                </pic:pic>
              </a:graphicData>
            </a:graphic>
          </wp:inline>
        </w:drawing>
      </w:r>
    </w:p>
    <w:p w:rsidR="00FC72BD" w:rsidRPr="00A026EE" w:rsidRDefault="00FC72BD" w:rsidP="00FC72BD">
      <w:pPr>
        <w:pStyle w:val="ListParagraph"/>
        <w:ind w:left="1296"/>
        <w:rPr>
          <w:rFonts w:cstheme="minorBidi"/>
        </w:rPr>
      </w:pPr>
    </w:p>
    <w:p w:rsidR="00FC72BD" w:rsidRPr="00A026EE" w:rsidRDefault="00623AF7" w:rsidP="001612D8">
      <w:pPr>
        <w:pStyle w:val="ListParagraph"/>
        <w:numPr>
          <w:ilvl w:val="0"/>
          <w:numId w:val="17"/>
        </w:numPr>
        <w:rPr>
          <w:rFonts w:cstheme="minorBidi"/>
        </w:rPr>
      </w:pPr>
      <w:r w:rsidRPr="00A026EE">
        <w:rPr>
          <w:rFonts w:cstheme="minorBidi"/>
        </w:rPr>
        <w:t>Provide the information and press OK</w:t>
      </w:r>
    </w:p>
    <w:p w:rsidR="00623AF7" w:rsidRPr="00A026EE" w:rsidRDefault="00623AF7" w:rsidP="00FC72BD">
      <w:pPr>
        <w:pStyle w:val="ListParagraph"/>
        <w:ind w:left="1296"/>
        <w:rPr>
          <w:rFonts w:cstheme="minorBidi"/>
        </w:rPr>
      </w:pPr>
    </w:p>
    <w:p w:rsidR="00623AF7" w:rsidRPr="00A026EE" w:rsidRDefault="00623AF7" w:rsidP="00E07D9F">
      <w:pPr>
        <w:pStyle w:val="ListParagraph"/>
        <w:ind w:left="0"/>
        <w:rPr>
          <w:rFonts w:cstheme="minorBidi"/>
        </w:rPr>
      </w:pPr>
      <w:r w:rsidRPr="00A026EE">
        <w:rPr>
          <w:rFonts w:cstheme="minorBidi"/>
          <w:noProof/>
          <w:lang w:val="en-US"/>
        </w:rPr>
        <w:drawing>
          <wp:inline distT="0" distB="0" distL="0" distR="0" wp14:anchorId="53D5E979" wp14:editId="506AB613">
            <wp:extent cx="6181090" cy="3696593"/>
            <wp:effectExtent l="19050" t="0" r="0" b="0"/>
            <wp:docPr id="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6181090" cy="3696593"/>
                    </a:xfrm>
                    <a:prstGeom prst="rect">
                      <a:avLst/>
                    </a:prstGeom>
                    <a:noFill/>
                    <a:ln w="9525">
                      <a:noFill/>
                      <a:miter lim="800000"/>
                      <a:headEnd/>
                      <a:tailEnd/>
                    </a:ln>
                  </pic:spPr>
                </pic:pic>
              </a:graphicData>
            </a:graphic>
          </wp:inline>
        </w:drawing>
      </w:r>
    </w:p>
    <w:p w:rsidR="00FC72BD" w:rsidRPr="00A026EE" w:rsidRDefault="00FC72BD" w:rsidP="00FC72BD">
      <w:pPr>
        <w:pStyle w:val="ListParagraph"/>
        <w:ind w:left="1296"/>
        <w:rPr>
          <w:rFonts w:cstheme="minorBidi"/>
        </w:rPr>
      </w:pPr>
    </w:p>
    <w:p w:rsidR="00623AF7" w:rsidRPr="00A026EE" w:rsidRDefault="00623AF7" w:rsidP="001612D8">
      <w:pPr>
        <w:pStyle w:val="ListParagraph"/>
        <w:numPr>
          <w:ilvl w:val="0"/>
          <w:numId w:val="17"/>
        </w:numPr>
        <w:rPr>
          <w:rFonts w:cstheme="minorBidi"/>
        </w:rPr>
      </w:pPr>
      <w:r w:rsidRPr="00A026EE">
        <w:rPr>
          <w:rFonts w:cstheme="minorBidi"/>
        </w:rPr>
        <w:t xml:space="preserve">Click on newly created user and then </w:t>
      </w:r>
      <w:r w:rsidR="00A437E2" w:rsidRPr="00A026EE">
        <w:rPr>
          <w:rFonts w:cstheme="minorBidi"/>
        </w:rPr>
        <w:t xml:space="preserve">from group tab assign </w:t>
      </w:r>
      <w:r w:rsidRPr="00A026EE">
        <w:rPr>
          <w:rFonts w:cstheme="minorBidi"/>
        </w:rPr>
        <w:t xml:space="preserve"> </w:t>
      </w:r>
      <w:proofErr w:type="spellStart"/>
      <w:r w:rsidRPr="00A026EE">
        <w:rPr>
          <w:rFonts w:cstheme="minorBidi"/>
        </w:rPr>
        <w:t>cisusers</w:t>
      </w:r>
      <w:proofErr w:type="spellEnd"/>
      <w:r w:rsidR="00A437E2" w:rsidRPr="00A026EE">
        <w:rPr>
          <w:rFonts w:cstheme="minorBidi"/>
        </w:rPr>
        <w:t xml:space="preserve"> group and then save </w:t>
      </w:r>
    </w:p>
    <w:p w:rsidR="00623AF7" w:rsidRPr="00A026EE" w:rsidRDefault="00623AF7" w:rsidP="00623AF7">
      <w:pPr>
        <w:rPr>
          <w:rFonts w:cstheme="minorBidi"/>
        </w:rPr>
      </w:pPr>
      <w:r w:rsidRPr="00A026EE">
        <w:rPr>
          <w:rFonts w:cstheme="minorBidi"/>
          <w:noProof/>
          <w:lang w:val="en-US"/>
        </w:rPr>
        <w:drawing>
          <wp:inline distT="0" distB="0" distL="0" distR="0" wp14:anchorId="28D7DF0E" wp14:editId="7C94E1FE">
            <wp:extent cx="6181090" cy="2296188"/>
            <wp:effectExtent l="19050" t="0" r="0" b="0"/>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6181090" cy="2296188"/>
                    </a:xfrm>
                    <a:prstGeom prst="rect">
                      <a:avLst/>
                    </a:prstGeom>
                    <a:noFill/>
                    <a:ln w="9525">
                      <a:noFill/>
                      <a:miter lim="800000"/>
                      <a:headEnd/>
                      <a:tailEnd/>
                    </a:ln>
                  </pic:spPr>
                </pic:pic>
              </a:graphicData>
            </a:graphic>
          </wp:inline>
        </w:drawing>
      </w:r>
    </w:p>
    <w:p w:rsidR="00623AF7" w:rsidRPr="00A026EE" w:rsidRDefault="00623AF7" w:rsidP="00623AF7">
      <w:pPr>
        <w:rPr>
          <w:rFonts w:cstheme="minorBidi"/>
        </w:rPr>
      </w:pPr>
    </w:p>
    <w:p w:rsidR="0052744B" w:rsidRPr="00A026EE" w:rsidRDefault="0052744B" w:rsidP="00623AF7">
      <w:pPr>
        <w:rPr>
          <w:rFonts w:cstheme="minorBidi"/>
        </w:rPr>
      </w:pPr>
    </w:p>
    <w:p w:rsidR="0052744B" w:rsidRPr="00A026EE" w:rsidRDefault="0052744B" w:rsidP="00623AF7">
      <w:pPr>
        <w:rPr>
          <w:rFonts w:cstheme="minorBidi"/>
        </w:rPr>
      </w:pPr>
    </w:p>
    <w:p w:rsidR="00AF3DFD" w:rsidRPr="00A026EE" w:rsidRDefault="00AF3DFD" w:rsidP="008355BF">
      <w:pPr>
        <w:pStyle w:val="Heading2"/>
        <w:rPr>
          <w:rFonts w:cstheme="minorBidi"/>
        </w:rPr>
      </w:pPr>
      <w:bookmarkStart w:id="45" w:name="_Toc379972049"/>
      <w:r w:rsidRPr="00A026EE">
        <w:rPr>
          <w:rFonts w:cstheme="minorBidi"/>
        </w:rPr>
        <w:t xml:space="preserve">Exporting a weblogic User to all </w:t>
      </w:r>
      <w:r w:rsidR="009F6A12" w:rsidRPr="00A026EE">
        <w:rPr>
          <w:rFonts w:cstheme="minorBidi"/>
        </w:rPr>
        <w:t xml:space="preserve">CC&amp;B </w:t>
      </w:r>
      <w:r w:rsidRPr="00A026EE">
        <w:rPr>
          <w:rFonts w:cstheme="minorBidi"/>
        </w:rPr>
        <w:t>instances</w:t>
      </w:r>
      <w:bookmarkEnd w:id="45"/>
    </w:p>
    <w:p w:rsidR="00AF3DFD" w:rsidRPr="00A026EE" w:rsidRDefault="00AF3DFD" w:rsidP="00623AF7">
      <w:pPr>
        <w:rPr>
          <w:rFonts w:cstheme="minorBidi"/>
        </w:rPr>
      </w:pPr>
    </w:p>
    <w:p w:rsidR="00B2514E" w:rsidRPr="00A026EE" w:rsidRDefault="00B2514E" w:rsidP="001612D8">
      <w:pPr>
        <w:pStyle w:val="ListParagraph"/>
        <w:numPr>
          <w:ilvl w:val="0"/>
          <w:numId w:val="17"/>
        </w:numPr>
        <w:rPr>
          <w:rFonts w:cstheme="minorBidi"/>
        </w:rPr>
      </w:pPr>
      <w:r w:rsidRPr="00A026EE">
        <w:rPr>
          <w:rFonts w:cstheme="minorBidi"/>
        </w:rPr>
        <w:t xml:space="preserve">After successfully creating user on this </w:t>
      </w:r>
      <w:r w:rsidR="0000703B" w:rsidRPr="00A026EE">
        <w:rPr>
          <w:rFonts w:cstheme="minorBidi"/>
        </w:rPr>
        <w:t>instance,</w:t>
      </w:r>
      <w:r w:rsidRPr="00A026EE">
        <w:rPr>
          <w:rFonts w:cstheme="minorBidi"/>
        </w:rPr>
        <w:t xml:space="preserve"> do the following steps to export this newly created user to all remaining application instances</w:t>
      </w:r>
      <w:r w:rsidR="00E50DE7" w:rsidRPr="00A026EE">
        <w:rPr>
          <w:rFonts w:cstheme="minorBidi"/>
        </w:rPr>
        <w:t xml:space="preserve"> using wlst script</w:t>
      </w:r>
      <w:r w:rsidRPr="00A026EE">
        <w:rPr>
          <w:rFonts w:cstheme="minorBidi"/>
        </w:rPr>
        <w:t xml:space="preserve">. </w:t>
      </w:r>
    </w:p>
    <w:p w:rsidR="00623AF7" w:rsidRPr="00A026EE" w:rsidRDefault="00B2514E" w:rsidP="001612D8">
      <w:pPr>
        <w:pStyle w:val="ListParagraph"/>
        <w:numPr>
          <w:ilvl w:val="0"/>
          <w:numId w:val="17"/>
        </w:numPr>
        <w:rPr>
          <w:rFonts w:cstheme="minorBidi"/>
        </w:rPr>
      </w:pPr>
      <w:r w:rsidRPr="00A026EE">
        <w:rPr>
          <w:rFonts w:cstheme="minorBidi"/>
        </w:rPr>
        <w:t>Login to the application server machine 10.150.3.55</w:t>
      </w:r>
    </w:p>
    <w:p w:rsidR="00B2514E" w:rsidRPr="00A026EE" w:rsidRDefault="00B2514E" w:rsidP="001612D8">
      <w:pPr>
        <w:pStyle w:val="ListParagraph"/>
        <w:numPr>
          <w:ilvl w:val="0"/>
          <w:numId w:val="17"/>
        </w:numPr>
        <w:rPr>
          <w:rFonts w:cstheme="minorBidi"/>
        </w:rPr>
      </w:pPr>
      <w:r w:rsidRPr="00A026EE">
        <w:rPr>
          <w:rFonts w:cstheme="minorBidi"/>
        </w:rPr>
        <w:t>Run the script /export/home/cissys/userex.sh</w:t>
      </w:r>
    </w:p>
    <w:p w:rsidR="00E50DE7" w:rsidRPr="00A026EE" w:rsidRDefault="00E50DE7" w:rsidP="001612D8">
      <w:pPr>
        <w:pStyle w:val="ListParagraph"/>
        <w:numPr>
          <w:ilvl w:val="0"/>
          <w:numId w:val="17"/>
        </w:numPr>
        <w:rPr>
          <w:rFonts w:cstheme="minorBidi"/>
        </w:rPr>
      </w:pPr>
      <w:r w:rsidRPr="00A026EE">
        <w:rPr>
          <w:rFonts w:cstheme="minorBidi"/>
        </w:rPr>
        <w:t xml:space="preserve">The script exports the users from this instance and imports it to all other instance. </w:t>
      </w:r>
    </w:p>
    <w:p w:rsidR="00BA6AD4" w:rsidRPr="00A026EE" w:rsidRDefault="00BA6AD4" w:rsidP="00BA6AD4">
      <w:pPr>
        <w:rPr>
          <w:rFonts w:cstheme="minorBidi"/>
        </w:rPr>
      </w:pPr>
    </w:p>
    <w:p w:rsidR="00BA6AD4" w:rsidRPr="00A026EE" w:rsidRDefault="00BA6AD4" w:rsidP="00BA6AD4">
      <w:pPr>
        <w:rPr>
          <w:rFonts w:cstheme="minorBidi"/>
        </w:rPr>
      </w:pPr>
      <w:r w:rsidRPr="00A026EE">
        <w:rPr>
          <w:rFonts w:cstheme="minorBidi"/>
        </w:rPr>
        <w:object w:dxaOrig="930" w:dyaOrig="765">
          <v:shape id="_x0000_i1027" type="#_x0000_t75" style="width:46.9pt;height:38.5pt" o:ole="">
            <v:imagedata r:id="rId28" o:title=""/>
          </v:shape>
          <o:OLEObject Type="Embed" ProgID="Package" ShapeID="_x0000_i1027" DrawAspect="Content" ObjectID="_1456468620" r:id="rId29"/>
        </w:object>
      </w:r>
    </w:p>
    <w:p w:rsidR="00B2514E" w:rsidRPr="00A026EE" w:rsidRDefault="00B2514E" w:rsidP="00623AF7">
      <w:pPr>
        <w:rPr>
          <w:rFonts w:cstheme="minorBidi"/>
        </w:rPr>
      </w:pPr>
    </w:p>
    <w:p w:rsidR="00AD2FCD" w:rsidRPr="00A026EE" w:rsidRDefault="00AD2FCD" w:rsidP="00AD2FCD">
      <w:pPr>
        <w:ind w:left="576"/>
        <w:rPr>
          <w:rFonts w:cstheme="minorBidi"/>
        </w:rPr>
      </w:pPr>
    </w:p>
    <w:p w:rsidR="008678AC" w:rsidRPr="00A026EE" w:rsidRDefault="008678AC" w:rsidP="008678AC">
      <w:pPr>
        <w:rPr>
          <w:rFonts w:cstheme="minorBidi"/>
        </w:rPr>
      </w:pPr>
    </w:p>
    <w:p w:rsidR="0089668A" w:rsidRPr="00A026EE" w:rsidRDefault="008678AC" w:rsidP="00E01B61">
      <w:pPr>
        <w:pStyle w:val="Heading2"/>
        <w:rPr>
          <w:rFonts w:cstheme="minorBidi"/>
        </w:rPr>
      </w:pPr>
      <w:bookmarkStart w:id="46" w:name="_Toc379972050"/>
      <w:r w:rsidRPr="00A026EE">
        <w:rPr>
          <w:rFonts w:cstheme="minorBidi"/>
        </w:rPr>
        <w:t>Changing password for weblogic User</w:t>
      </w:r>
      <w:bookmarkEnd w:id="46"/>
      <w:r w:rsidR="007D7DA1" w:rsidRPr="00A026EE">
        <w:rPr>
          <w:rFonts w:cstheme="minorBidi"/>
        </w:rPr>
        <w:t xml:space="preserve"> </w:t>
      </w:r>
    </w:p>
    <w:p w:rsidR="00E01B61" w:rsidRPr="00A026EE" w:rsidRDefault="0089668A" w:rsidP="008355BF">
      <w:pPr>
        <w:pStyle w:val="Heading3"/>
        <w:ind w:left="720"/>
        <w:rPr>
          <w:rFonts w:cstheme="minorBidi"/>
        </w:rPr>
      </w:pPr>
      <w:bookmarkStart w:id="47" w:name="_Toc379972051"/>
      <w:r w:rsidRPr="00A026EE">
        <w:rPr>
          <w:rFonts w:cstheme="minorBidi"/>
        </w:rPr>
        <w:t>Changing password for One Instance</w:t>
      </w:r>
      <w:bookmarkEnd w:id="47"/>
      <w:r w:rsidRPr="00A026EE">
        <w:rPr>
          <w:rFonts w:cstheme="minorBidi"/>
        </w:rPr>
        <w:t xml:space="preserve"> </w:t>
      </w:r>
    </w:p>
    <w:p w:rsidR="008678AC" w:rsidRPr="00A026EE" w:rsidRDefault="008678AC" w:rsidP="008678AC">
      <w:pPr>
        <w:rPr>
          <w:rFonts w:cstheme="minorBidi"/>
        </w:rPr>
      </w:pPr>
    </w:p>
    <w:p w:rsidR="008678AC" w:rsidRPr="00A026EE" w:rsidRDefault="008678AC" w:rsidP="001612D8">
      <w:pPr>
        <w:pStyle w:val="ListParagraph"/>
        <w:numPr>
          <w:ilvl w:val="2"/>
          <w:numId w:val="15"/>
        </w:numPr>
        <w:jc w:val="left"/>
        <w:rPr>
          <w:rFonts w:cstheme="minorBidi"/>
        </w:rPr>
      </w:pPr>
      <w:r w:rsidRPr="00A026EE">
        <w:rPr>
          <w:rFonts w:cstheme="minorBidi"/>
        </w:rPr>
        <w:t xml:space="preserve">Login to the weblogic console with system user at URL </w:t>
      </w:r>
      <w:hyperlink r:id="rId30" w:history="1">
        <w:r w:rsidRPr="00A026EE">
          <w:rPr>
            <w:rStyle w:val="Hyperlink"/>
            <w:rFonts w:cstheme="minorBidi"/>
            <w:sz w:val="20"/>
          </w:rPr>
          <w:t>http://10.150.3.55:7600/console</w:t>
        </w:r>
      </w:hyperlink>
    </w:p>
    <w:p w:rsidR="008678AC" w:rsidRPr="00A026EE" w:rsidRDefault="008678AC" w:rsidP="00E07D9F">
      <w:pPr>
        <w:pStyle w:val="ListParagraph"/>
        <w:jc w:val="left"/>
        <w:rPr>
          <w:rFonts w:cstheme="minorBidi"/>
        </w:rPr>
      </w:pPr>
      <w:r w:rsidRPr="00A026EE">
        <w:rPr>
          <w:rFonts w:cstheme="minorBidi"/>
          <w:noProof/>
          <w:lang w:val="en-US"/>
        </w:rPr>
        <w:drawing>
          <wp:inline distT="0" distB="0" distL="0" distR="0" wp14:anchorId="76AEB92B" wp14:editId="2802960B">
            <wp:extent cx="6181090" cy="1921933"/>
            <wp:effectExtent l="19050" t="0" r="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81090" cy="1921933"/>
                    </a:xfrm>
                    <a:prstGeom prst="rect">
                      <a:avLst/>
                    </a:prstGeom>
                    <a:noFill/>
                    <a:ln w="9525">
                      <a:noFill/>
                      <a:miter lim="800000"/>
                      <a:headEnd/>
                      <a:tailEnd/>
                    </a:ln>
                  </pic:spPr>
                </pic:pic>
              </a:graphicData>
            </a:graphic>
          </wp:inline>
        </w:drawing>
      </w:r>
    </w:p>
    <w:p w:rsidR="008678AC" w:rsidRPr="00A026EE" w:rsidRDefault="008678AC" w:rsidP="008678AC">
      <w:pPr>
        <w:ind w:left="576"/>
        <w:rPr>
          <w:rFonts w:cstheme="minorBidi"/>
        </w:rPr>
      </w:pPr>
    </w:p>
    <w:p w:rsidR="008678AC" w:rsidRPr="00A026EE" w:rsidRDefault="008678AC" w:rsidP="008678AC">
      <w:pPr>
        <w:ind w:left="576"/>
        <w:rPr>
          <w:rFonts w:cstheme="minorBidi"/>
        </w:rPr>
      </w:pPr>
    </w:p>
    <w:p w:rsidR="0052744B" w:rsidRPr="00A026EE" w:rsidRDefault="0052744B" w:rsidP="008678AC">
      <w:pPr>
        <w:ind w:left="576"/>
        <w:rPr>
          <w:rFonts w:cstheme="minorBidi"/>
        </w:rPr>
      </w:pPr>
    </w:p>
    <w:p w:rsidR="0052744B" w:rsidRPr="00A026EE" w:rsidRDefault="0052744B" w:rsidP="008678AC">
      <w:pPr>
        <w:ind w:left="576"/>
        <w:rPr>
          <w:rFonts w:cstheme="minorBidi"/>
        </w:rPr>
      </w:pPr>
    </w:p>
    <w:p w:rsidR="0052744B" w:rsidRPr="00A026EE" w:rsidRDefault="0052744B" w:rsidP="008678AC">
      <w:pPr>
        <w:ind w:left="576"/>
        <w:rPr>
          <w:rFonts w:cstheme="minorBidi"/>
        </w:rPr>
      </w:pPr>
    </w:p>
    <w:p w:rsidR="0052744B" w:rsidRPr="00A026EE" w:rsidRDefault="0052744B" w:rsidP="008678AC">
      <w:pPr>
        <w:ind w:left="576"/>
        <w:rPr>
          <w:rFonts w:cstheme="minorBidi"/>
        </w:rPr>
      </w:pPr>
    </w:p>
    <w:p w:rsidR="0052744B" w:rsidRPr="00A026EE" w:rsidRDefault="0052744B" w:rsidP="008678AC">
      <w:pPr>
        <w:ind w:left="576"/>
        <w:rPr>
          <w:rFonts w:cstheme="minorBidi"/>
        </w:rPr>
      </w:pPr>
    </w:p>
    <w:p w:rsidR="008678AC" w:rsidRPr="00A026EE" w:rsidRDefault="008678AC" w:rsidP="001612D8">
      <w:pPr>
        <w:pStyle w:val="ListParagraph"/>
        <w:numPr>
          <w:ilvl w:val="0"/>
          <w:numId w:val="16"/>
        </w:numPr>
        <w:rPr>
          <w:rFonts w:cstheme="minorBidi"/>
        </w:rPr>
      </w:pPr>
      <w:r w:rsidRPr="00A026EE">
        <w:rPr>
          <w:rFonts w:cstheme="minorBidi"/>
        </w:rPr>
        <w:t>Navigate to the Security Realm</w:t>
      </w:r>
      <w:r w:rsidRPr="00A026EE">
        <w:rPr>
          <w:rFonts w:cstheme="minorBidi"/>
        </w:rPr>
        <w:sym w:font="Wingdings" w:char="F0E0"/>
      </w:r>
      <w:r w:rsidRPr="00A026EE">
        <w:rPr>
          <w:rFonts w:cstheme="minorBidi"/>
        </w:rPr>
        <w:t xml:space="preserve"> </w:t>
      </w:r>
      <w:proofErr w:type="spellStart"/>
      <w:r w:rsidRPr="00A026EE">
        <w:rPr>
          <w:rFonts w:cstheme="minorBidi"/>
        </w:rPr>
        <w:t>myrealm</w:t>
      </w:r>
      <w:proofErr w:type="spellEnd"/>
    </w:p>
    <w:p w:rsidR="008678AC" w:rsidRPr="00A026EE" w:rsidRDefault="008678AC" w:rsidP="008678AC">
      <w:pPr>
        <w:rPr>
          <w:rFonts w:cstheme="minorBidi"/>
        </w:rPr>
      </w:pPr>
      <w:r w:rsidRPr="00A026EE">
        <w:rPr>
          <w:rFonts w:cstheme="minorBidi"/>
          <w:noProof/>
          <w:lang w:val="en-US"/>
        </w:rPr>
        <w:drawing>
          <wp:inline distT="0" distB="0" distL="0" distR="0" wp14:anchorId="0642DB5F" wp14:editId="4DE687E7">
            <wp:extent cx="6181090" cy="3607341"/>
            <wp:effectExtent l="19050" t="0" r="0" b="0"/>
            <wp:docPr id="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6181090" cy="3607341"/>
                    </a:xfrm>
                    <a:prstGeom prst="rect">
                      <a:avLst/>
                    </a:prstGeom>
                    <a:noFill/>
                    <a:ln w="9525">
                      <a:noFill/>
                      <a:miter lim="800000"/>
                      <a:headEnd/>
                      <a:tailEnd/>
                    </a:ln>
                  </pic:spPr>
                </pic:pic>
              </a:graphicData>
            </a:graphic>
          </wp:inline>
        </w:drawing>
      </w:r>
    </w:p>
    <w:p w:rsidR="008678AC" w:rsidRPr="00A026EE" w:rsidRDefault="008678AC" w:rsidP="008678AC">
      <w:pPr>
        <w:rPr>
          <w:rFonts w:cstheme="minorBidi"/>
        </w:rPr>
      </w:pPr>
    </w:p>
    <w:p w:rsidR="008678AC" w:rsidRDefault="008678AC" w:rsidP="001612D8">
      <w:pPr>
        <w:pStyle w:val="ListParagraph"/>
        <w:numPr>
          <w:ilvl w:val="0"/>
          <w:numId w:val="16"/>
        </w:numPr>
        <w:rPr>
          <w:rFonts w:cstheme="minorBidi"/>
        </w:rPr>
      </w:pPr>
      <w:r w:rsidRPr="00A026EE">
        <w:rPr>
          <w:rFonts w:cstheme="minorBidi"/>
        </w:rPr>
        <w:t xml:space="preserve">Click on </w:t>
      </w:r>
      <w:r w:rsidR="00FA1A7C" w:rsidRPr="00A026EE">
        <w:rPr>
          <w:rFonts w:cstheme="minorBidi"/>
        </w:rPr>
        <w:t>“</w:t>
      </w:r>
      <w:r w:rsidRPr="00A026EE">
        <w:rPr>
          <w:rFonts w:cstheme="minorBidi"/>
        </w:rPr>
        <w:t>users and groups</w:t>
      </w:r>
      <w:r w:rsidR="00FA1A7C" w:rsidRPr="00A026EE">
        <w:rPr>
          <w:rFonts w:cstheme="minorBidi"/>
        </w:rPr>
        <w:t>” tab</w:t>
      </w: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AF2CAD" w:rsidRDefault="00AF2CAD" w:rsidP="00AF2CAD">
      <w:pPr>
        <w:rPr>
          <w:rFonts w:cstheme="minorBidi"/>
        </w:rPr>
      </w:pPr>
    </w:p>
    <w:p w:rsidR="008678AC" w:rsidRPr="00A026EE" w:rsidRDefault="00FA1A7C" w:rsidP="001612D8">
      <w:pPr>
        <w:pStyle w:val="ListParagraph"/>
        <w:numPr>
          <w:ilvl w:val="0"/>
          <w:numId w:val="16"/>
        </w:numPr>
        <w:rPr>
          <w:rFonts w:cstheme="minorBidi"/>
        </w:rPr>
      </w:pPr>
      <w:r w:rsidRPr="00A026EE">
        <w:rPr>
          <w:rFonts w:cstheme="minorBidi"/>
        </w:rPr>
        <w:t>Click on</w:t>
      </w:r>
      <w:r w:rsidR="008678AC" w:rsidRPr="00A026EE">
        <w:rPr>
          <w:rFonts w:cstheme="minorBidi"/>
        </w:rPr>
        <w:t xml:space="preserve"> </w:t>
      </w:r>
      <w:r w:rsidRPr="00A026EE">
        <w:rPr>
          <w:rFonts w:cstheme="minorBidi"/>
        </w:rPr>
        <w:t>“</w:t>
      </w:r>
      <w:r w:rsidR="008678AC" w:rsidRPr="00A026EE">
        <w:rPr>
          <w:rFonts w:cstheme="minorBidi"/>
        </w:rPr>
        <w:t>customize this table</w:t>
      </w:r>
      <w:r w:rsidRPr="00A026EE">
        <w:rPr>
          <w:rFonts w:cstheme="minorBidi"/>
        </w:rPr>
        <w:t>”</w:t>
      </w:r>
      <w:r w:rsidR="008678AC" w:rsidRPr="00A026EE">
        <w:rPr>
          <w:rFonts w:cstheme="minorBidi"/>
        </w:rPr>
        <w:t xml:space="preserve"> and search for user</w:t>
      </w:r>
    </w:p>
    <w:p w:rsidR="008678AC" w:rsidRPr="00A026EE" w:rsidRDefault="008678AC" w:rsidP="008678AC">
      <w:pPr>
        <w:rPr>
          <w:rFonts w:cstheme="minorBidi"/>
        </w:rPr>
      </w:pPr>
      <w:r w:rsidRPr="00A026EE">
        <w:rPr>
          <w:rFonts w:cstheme="minorBidi"/>
          <w:noProof/>
          <w:lang w:val="en-US"/>
        </w:rPr>
        <w:drawing>
          <wp:inline distT="0" distB="0" distL="0" distR="0" wp14:anchorId="155FBA81" wp14:editId="1482AF3F">
            <wp:extent cx="6181090" cy="3067652"/>
            <wp:effectExtent l="19050" t="0" r="0" b="0"/>
            <wp:docPr id="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6181090" cy="3067652"/>
                    </a:xfrm>
                    <a:prstGeom prst="rect">
                      <a:avLst/>
                    </a:prstGeom>
                    <a:noFill/>
                    <a:ln w="9525">
                      <a:noFill/>
                      <a:miter lim="800000"/>
                      <a:headEnd/>
                      <a:tailEnd/>
                    </a:ln>
                  </pic:spPr>
                </pic:pic>
              </a:graphicData>
            </a:graphic>
          </wp:inline>
        </w:drawing>
      </w:r>
    </w:p>
    <w:p w:rsidR="008678AC" w:rsidRPr="00A026EE" w:rsidRDefault="008678AC" w:rsidP="008678AC">
      <w:pPr>
        <w:rPr>
          <w:rFonts w:cstheme="minorBidi"/>
        </w:rPr>
      </w:pPr>
    </w:p>
    <w:p w:rsidR="008678AC" w:rsidRPr="00A026EE" w:rsidRDefault="008678AC" w:rsidP="001612D8">
      <w:pPr>
        <w:pStyle w:val="ListParagraph"/>
        <w:numPr>
          <w:ilvl w:val="0"/>
          <w:numId w:val="18"/>
        </w:numPr>
        <w:rPr>
          <w:rFonts w:cstheme="minorBidi"/>
        </w:rPr>
      </w:pPr>
      <w:r w:rsidRPr="00A026EE">
        <w:rPr>
          <w:rFonts w:cstheme="minorBidi"/>
        </w:rPr>
        <w:t>Select the user from list</w:t>
      </w:r>
    </w:p>
    <w:p w:rsidR="008678AC" w:rsidRPr="00A026EE" w:rsidRDefault="008678AC" w:rsidP="001612D8">
      <w:pPr>
        <w:pStyle w:val="ListParagraph"/>
        <w:numPr>
          <w:ilvl w:val="0"/>
          <w:numId w:val="18"/>
        </w:numPr>
        <w:rPr>
          <w:rFonts w:cstheme="minorBidi"/>
        </w:rPr>
      </w:pPr>
      <w:r w:rsidRPr="00A026EE">
        <w:rPr>
          <w:rFonts w:cstheme="minorBidi"/>
        </w:rPr>
        <w:t>Go password tab and update the password</w:t>
      </w:r>
    </w:p>
    <w:p w:rsidR="008678AC" w:rsidRPr="00A026EE" w:rsidRDefault="008678AC" w:rsidP="008678AC">
      <w:pPr>
        <w:rPr>
          <w:rFonts w:cstheme="minorBidi"/>
        </w:rPr>
      </w:pPr>
      <w:r w:rsidRPr="00A026EE">
        <w:rPr>
          <w:rFonts w:cstheme="minorBidi"/>
          <w:noProof/>
          <w:lang w:val="en-US"/>
        </w:rPr>
        <w:drawing>
          <wp:inline distT="0" distB="0" distL="0" distR="0" wp14:anchorId="7DE3A6AB" wp14:editId="217DE329">
            <wp:extent cx="6181090" cy="2371324"/>
            <wp:effectExtent l="1905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6181090" cy="2371324"/>
                    </a:xfrm>
                    <a:prstGeom prst="rect">
                      <a:avLst/>
                    </a:prstGeom>
                    <a:noFill/>
                    <a:ln w="9525">
                      <a:noFill/>
                      <a:miter lim="800000"/>
                      <a:headEnd/>
                      <a:tailEnd/>
                    </a:ln>
                  </pic:spPr>
                </pic:pic>
              </a:graphicData>
            </a:graphic>
          </wp:inline>
        </w:drawing>
      </w:r>
    </w:p>
    <w:p w:rsidR="008678AC" w:rsidRPr="00A026EE" w:rsidRDefault="008678AC" w:rsidP="008678AC">
      <w:pPr>
        <w:rPr>
          <w:rFonts w:cstheme="minorBidi"/>
        </w:rPr>
      </w:pPr>
    </w:p>
    <w:p w:rsidR="008678AC" w:rsidRPr="00A026EE" w:rsidRDefault="008678AC" w:rsidP="001612D8">
      <w:pPr>
        <w:pStyle w:val="ListParagraph"/>
        <w:numPr>
          <w:ilvl w:val="0"/>
          <w:numId w:val="19"/>
        </w:numPr>
        <w:rPr>
          <w:rFonts w:cstheme="minorBidi"/>
        </w:rPr>
      </w:pPr>
      <w:r w:rsidRPr="00A026EE">
        <w:rPr>
          <w:rFonts w:cstheme="minorBidi"/>
        </w:rPr>
        <w:t>Click on save button</w:t>
      </w:r>
    </w:p>
    <w:p w:rsidR="008678AC" w:rsidRDefault="008678AC" w:rsidP="007D7DA1">
      <w:pPr>
        <w:ind w:left="360"/>
        <w:rPr>
          <w:rFonts w:cstheme="minorBidi"/>
        </w:rPr>
      </w:pPr>
    </w:p>
    <w:p w:rsidR="00AF2CAD" w:rsidRDefault="00AF2CAD" w:rsidP="007D7DA1">
      <w:pPr>
        <w:ind w:left="360"/>
        <w:rPr>
          <w:rFonts w:cstheme="minorBidi"/>
        </w:rPr>
      </w:pPr>
    </w:p>
    <w:p w:rsidR="00AF2CAD" w:rsidRPr="00A026EE" w:rsidRDefault="00AF2CAD" w:rsidP="007D7DA1">
      <w:pPr>
        <w:ind w:left="360"/>
        <w:rPr>
          <w:rFonts w:cstheme="minorBidi"/>
        </w:rPr>
      </w:pPr>
    </w:p>
    <w:p w:rsidR="007D7DA1" w:rsidRPr="00A026EE" w:rsidRDefault="007D7DA1" w:rsidP="009F6A12">
      <w:pPr>
        <w:pStyle w:val="Heading3"/>
        <w:ind w:left="1080"/>
        <w:rPr>
          <w:rFonts w:cstheme="minorBidi"/>
        </w:rPr>
      </w:pPr>
      <w:bookmarkStart w:id="48" w:name="_Toc379972052"/>
      <w:r w:rsidRPr="00A026EE">
        <w:rPr>
          <w:rFonts w:cstheme="minorBidi"/>
        </w:rPr>
        <w:lastRenderedPageBreak/>
        <w:t xml:space="preserve">Changing password for weblogic User </w:t>
      </w:r>
      <w:r w:rsidR="009F6A12" w:rsidRPr="00A026EE">
        <w:rPr>
          <w:rFonts w:cstheme="minorBidi"/>
        </w:rPr>
        <w:t xml:space="preserve">for </w:t>
      </w:r>
      <w:r w:rsidR="00BA6AD4" w:rsidRPr="00A026EE">
        <w:rPr>
          <w:rFonts w:cstheme="minorBidi"/>
        </w:rPr>
        <w:t>all</w:t>
      </w:r>
      <w:r w:rsidRPr="00A026EE">
        <w:rPr>
          <w:rFonts w:cstheme="minorBidi"/>
        </w:rPr>
        <w:t xml:space="preserve"> </w:t>
      </w:r>
      <w:r w:rsidR="009F6A12" w:rsidRPr="00A026EE">
        <w:rPr>
          <w:rFonts w:cstheme="minorBidi"/>
        </w:rPr>
        <w:t xml:space="preserve">CC&amp;B </w:t>
      </w:r>
      <w:r w:rsidRPr="00A026EE">
        <w:rPr>
          <w:rFonts w:cstheme="minorBidi"/>
        </w:rPr>
        <w:t>instances</w:t>
      </w:r>
      <w:bookmarkEnd w:id="48"/>
    </w:p>
    <w:p w:rsidR="007D7DA1" w:rsidRPr="00A026EE" w:rsidRDefault="007D7DA1" w:rsidP="001612D8">
      <w:pPr>
        <w:pStyle w:val="ListParagraph"/>
        <w:numPr>
          <w:ilvl w:val="0"/>
          <w:numId w:val="19"/>
        </w:numPr>
        <w:rPr>
          <w:rFonts w:cstheme="minorBidi"/>
        </w:rPr>
      </w:pPr>
      <w:r w:rsidRPr="00A026EE">
        <w:rPr>
          <w:rFonts w:cstheme="minorBidi"/>
        </w:rPr>
        <w:t>Login to the application server machine 10.150.3.55</w:t>
      </w:r>
    </w:p>
    <w:p w:rsidR="007D7DA1" w:rsidRPr="00A026EE" w:rsidRDefault="007D7DA1" w:rsidP="001612D8">
      <w:pPr>
        <w:pStyle w:val="ListParagraph"/>
        <w:numPr>
          <w:ilvl w:val="0"/>
          <w:numId w:val="19"/>
        </w:numPr>
        <w:rPr>
          <w:rFonts w:cstheme="minorBidi"/>
        </w:rPr>
      </w:pPr>
      <w:r w:rsidRPr="00A026EE">
        <w:rPr>
          <w:rFonts w:cstheme="minorBidi"/>
        </w:rPr>
        <w:t>Run the script /export/home/cissys/userpwd.sh</w:t>
      </w:r>
    </w:p>
    <w:p w:rsidR="0000703B" w:rsidRPr="00A026EE" w:rsidRDefault="0000703B" w:rsidP="00FA1A7C">
      <w:pPr>
        <w:pStyle w:val="ListParagraph"/>
        <w:numPr>
          <w:ilvl w:val="0"/>
          <w:numId w:val="19"/>
        </w:numPr>
        <w:rPr>
          <w:rFonts w:cstheme="minorBidi"/>
        </w:rPr>
      </w:pPr>
      <w:r w:rsidRPr="00A026EE">
        <w:rPr>
          <w:rFonts w:cstheme="minorBidi"/>
        </w:rPr>
        <w:t>Input user</w:t>
      </w:r>
      <w:r w:rsidR="00FA1A7C" w:rsidRPr="00A026EE">
        <w:rPr>
          <w:rFonts w:cstheme="minorBidi"/>
        </w:rPr>
        <w:t xml:space="preserve"> id</w:t>
      </w:r>
      <w:r w:rsidRPr="00A026EE">
        <w:rPr>
          <w:rFonts w:cstheme="minorBidi"/>
        </w:rPr>
        <w:t xml:space="preserve"> and new password. </w:t>
      </w:r>
    </w:p>
    <w:p w:rsidR="0000703B" w:rsidRPr="00A026EE" w:rsidRDefault="0000703B" w:rsidP="001612D8">
      <w:pPr>
        <w:pStyle w:val="ListParagraph"/>
        <w:numPr>
          <w:ilvl w:val="0"/>
          <w:numId w:val="19"/>
        </w:numPr>
        <w:rPr>
          <w:rFonts w:cstheme="minorBidi"/>
        </w:rPr>
      </w:pPr>
      <w:r w:rsidRPr="00A026EE">
        <w:rPr>
          <w:rFonts w:cstheme="minorBidi"/>
        </w:rPr>
        <w:t xml:space="preserve">The </w:t>
      </w:r>
      <w:r w:rsidR="00E50DE7" w:rsidRPr="00A026EE">
        <w:rPr>
          <w:rFonts w:cstheme="minorBidi"/>
        </w:rPr>
        <w:t>script replicates</w:t>
      </w:r>
      <w:r w:rsidRPr="00A026EE">
        <w:rPr>
          <w:rFonts w:cstheme="minorBidi"/>
        </w:rPr>
        <w:t xml:space="preserve"> the new password to all instances. </w:t>
      </w:r>
    </w:p>
    <w:p w:rsidR="007D7DA1" w:rsidRPr="00A026EE" w:rsidRDefault="007D7DA1" w:rsidP="007D7DA1">
      <w:pPr>
        <w:pStyle w:val="ListParagraph"/>
        <w:rPr>
          <w:rFonts w:cstheme="minorBidi"/>
        </w:rPr>
      </w:pPr>
    </w:p>
    <w:p w:rsidR="008678AC" w:rsidRPr="00A026EE" w:rsidRDefault="00BA6AD4" w:rsidP="008678AC">
      <w:pPr>
        <w:rPr>
          <w:rFonts w:cstheme="minorBidi"/>
        </w:rPr>
      </w:pPr>
      <w:r w:rsidRPr="00A026EE">
        <w:rPr>
          <w:rFonts w:cstheme="minorBidi"/>
        </w:rPr>
        <w:object w:dxaOrig="1080" w:dyaOrig="765">
          <v:shape id="_x0000_i1028" type="#_x0000_t75" style="width:54.4pt;height:38.5pt" o:ole="">
            <v:imagedata r:id="rId33" o:title=""/>
          </v:shape>
          <o:OLEObject Type="Embed" ProgID="Package" ShapeID="_x0000_i1028" DrawAspect="Content" ObjectID="_1456468621" r:id="rId34"/>
        </w:object>
      </w:r>
    </w:p>
    <w:p w:rsidR="007F5ACC" w:rsidRPr="00A026EE" w:rsidRDefault="007F5ACC" w:rsidP="008678AC">
      <w:pPr>
        <w:rPr>
          <w:rFonts w:cstheme="minorBidi"/>
        </w:rPr>
      </w:pPr>
    </w:p>
    <w:p w:rsidR="007F5ACC" w:rsidRPr="00A026EE" w:rsidRDefault="00987859" w:rsidP="00987859">
      <w:pPr>
        <w:pStyle w:val="Heading2"/>
        <w:rPr>
          <w:rFonts w:cstheme="minorBidi"/>
        </w:rPr>
      </w:pPr>
      <w:bookmarkStart w:id="49" w:name="_Toc379972053"/>
      <w:r w:rsidRPr="00A026EE">
        <w:rPr>
          <w:rFonts w:cstheme="minorBidi"/>
        </w:rPr>
        <w:t xml:space="preserve">Unlock </w:t>
      </w:r>
      <w:r w:rsidR="007F5ACC" w:rsidRPr="00A026EE">
        <w:rPr>
          <w:rFonts w:cstheme="minorBidi"/>
        </w:rPr>
        <w:t>User</w:t>
      </w:r>
      <w:bookmarkEnd w:id="49"/>
      <w:r w:rsidR="007F5ACC" w:rsidRPr="00A026EE">
        <w:rPr>
          <w:rFonts w:cstheme="minorBidi"/>
        </w:rPr>
        <w:t xml:space="preserve"> </w:t>
      </w:r>
    </w:p>
    <w:p w:rsidR="00987859" w:rsidRPr="00A026EE" w:rsidRDefault="00987859" w:rsidP="00406C0F">
      <w:pPr>
        <w:rPr>
          <w:rFonts w:cstheme="minorBidi"/>
        </w:rPr>
      </w:pPr>
      <w:r w:rsidRPr="00A026EE">
        <w:rPr>
          <w:rFonts w:cstheme="minorBidi"/>
        </w:rPr>
        <w:t xml:space="preserve">In </w:t>
      </w:r>
      <w:r w:rsidR="00E50DE7" w:rsidRPr="00A026EE">
        <w:rPr>
          <w:rFonts w:cstheme="minorBidi"/>
        </w:rPr>
        <w:t>some</w:t>
      </w:r>
      <w:r w:rsidRPr="00A026EE">
        <w:rPr>
          <w:rFonts w:cstheme="minorBidi"/>
        </w:rPr>
        <w:t xml:space="preserve"> of the </w:t>
      </w:r>
      <w:r w:rsidR="00E50DE7" w:rsidRPr="00A026EE">
        <w:rPr>
          <w:rFonts w:cstheme="minorBidi"/>
        </w:rPr>
        <w:t>cases,</w:t>
      </w:r>
      <w:r w:rsidRPr="00A026EE">
        <w:rPr>
          <w:rFonts w:cstheme="minorBidi"/>
        </w:rPr>
        <w:t xml:space="preserve"> user</w:t>
      </w:r>
      <w:r w:rsidR="00406C0F" w:rsidRPr="00A026EE">
        <w:rPr>
          <w:rFonts w:cstheme="minorBidi"/>
        </w:rPr>
        <w:t xml:space="preserve"> id</w:t>
      </w:r>
      <w:r w:rsidRPr="00A026EE">
        <w:rPr>
          <w:rFonts w:cstheme="minorBidi"/>
        </w:rPr>
        <w:t xml:space="preserve"> is locked </w:t>
      </w:r>
      <w:r w:rsidR="009F6A12" w:rsidRPr="00A026EE">
        <w:rPr>
          <w:rFonts w:cstheme="minorBidi"/>
        </w:rPr>
        <w:t xml:space="preserve">for next 30 minutes </w:t>
      </w:r>
      <w:r w:rsidRPr="00A026EE">
        <w:rPr>
          <w:rFonts w:cstheme="minorBidi"/>
        </w:rPr>
        <w:t xml:space="preserve">due to five invalid password attempts. In that </w:t>
      </w:r>
      <w:r w:rsidR="0096706C" w:rsidRPr="00A026EE">
        <w:rPr>
          <w:rFonts w:cstheme="minorBidi"/>
        </w:rPr>
        <w:t>situation,</w:t>
      </w:r>
      <w:r w:rsidRPr="00A026EE">
        <w:rPr>
          <w:rFonts w:cstheme="minorBidi"/>
        </w:rPr>
        <w:t xml:space="preserve"> we will unlock the user from weblogic or through wlst script from application server</w:t>
      </w:r>
      <w:r w:rsidR="009F6A12" w:rsidRPr="00A026EE">
        <w:rPr>
          <w:rFonts w:cstheme="minorBidi"/>
        </w:rPr>
        <w:t xml:space="preserve"> on request of the user</w:t>
      </w:r>
      <w:r w:rsidRPr="00A026EE">
        <w:rPr>
          <w:rFonts w:cstheme="minorBidi"/>
        </w:rPr>
        <w:t xml:space="preserve">. </w:t>
      </w:r>
      <w:r w:rsidR="00153AC7" w:rsidRPr="00A026EE">
        <w:rPr>
          <w:rFonts w:cstheme="minorBidi"/>
        </w:rPr>
        <w:t xml:space="preserve">This user is not necessarily the weblogic local user. Any LDAP user can be locked due to five invalid attempts. </w:t>
      </w:r>
    </w:p>
    <w:p w:rsidR="0052744B" w:rsidRPr="00A026EE" w:rsidRDefault="0052744B" w:rsidP="00406C0F">
      <w:pPr>
        <w:rPr>
          <w:rFonts w:cstheme="minorBidi"/>
        </w:rPr>
      </w:pPr>
    </w:p>
    <w:p w:rsidR="0052744B" w:rsidRPr="00A026EE" w:rsidRDefault="0052744B" w:rsidP="00406C0F">
      <w:pPr>
        <w:rPr>
          <w:rFonts w:cstheme="minorBidi"/>
        </w:rPr>
      </w:pPr>
    </w:p>
    <w:p w:rsidR="0052744B" w:rsidRPr="00A026EE" w:rsidRDefault="0052744B" w:rsidP="00406C0F">
      <w:pPr>
        <w:rPr>
          <w:rFonts w:cstheme="minorBidi"/>
        </w:rPr>
      </w:pPr>
    </w:p>
    <w:p w:rsidR="00987859" w:rsidRPr="00A026EE" w:rsidRDefault="00987859" w:rsidP="008355BF">
      <w:pPr>
        <w:pStyle w:val="Heading3"/>
        <w:ind w:left="720"/>
        <w:rPr>
          <w:rFonts w:cstheme="minorBidi"/>
        </w:rPr>
      </w:pPr>
      <w:bookmarkStart w:id="50" w:name="_Toc379972054"/>
      <w:r w:rsidRPr="00A026EE">
        <w:rPr>
          <w:rFonts w:cstheme="minorBidi"/>
        </w:rPr>
        <w:t>Unlock User from Weblogic Console</w:t>
      </w:r>
      <w:bookmarkEnd w:id="50"/>
    </w:p>
    <w:p w:rsidR="00987859" w:rsidRPr="00A026EE" w:rsidRDefault="00987859" w:rsidP="00987859">
      <w:pPr>
        <w:rPr>
          <w:rFonts w:cstheme="minorBidi"/>
        </w:rPr>
      </w:pPr>
    </w:p>
    <w:p w:rsidR="00987859" w:rsidRPr="00A026EE" w:rsidRDefault="00987859" w:rsidP="001612D8">
      <w:pPr>
        <w:pStyle w:val="ListParagraph"/>
        <w:numPr>
          <w:ilvl w:val="2"/>
          <w:numId w:val="15"/>
        </w:numPr>
        <w:jc w:val="left"/>
        <w:rPr>
          <w:rFonts w:cstheme="minorBidi"/>
        </w:rPr>
      </w:pPr>
      <w:r w:rsidRPr="00A026EE">
        <w:rPr>
          <w:rFonts w:cstheme="minorBidi"/>
        </w:rPr>
        <w:t xml:space="preserve">Login to the weblogic console with system user at URL </w:t>
      </w:r>
      <w:hyperlink r:id="rId35" w:history="1">
        <w:r w:rsidRPr="00A026EE">
          <w:rPr>
            <w:rStyle w:val="Hyperlink"/>
            <w:rFonts w:cstheme="minorBidi"/>
            <w:sz w:val="20"/>
          </w:rPr>
          <w:t>http://10.150.3.55:7600/console</w:t>
        </w:r>
      </w:hyperlink>
    </w:p>
    <w:p w:rsidR="00987859" w:rsidRPr="00A026EE" w:rsidRDefault="00987859" w:rsidP="00E07D9F">
      <w:pPr>
        <w:pStyle w:val="ListParagraph"/>
        <w:jc w:val="left"/>
        <w:rPr>
          <w:rFonts w:cstheme="minorBidi"/>
        </w:rPr>
      </w:pPr>
      <w:r w:rsidRPr="00A026EE">
        <w:rPr>
          <w:rFonts w:cstheme="minorBidi"/>
          <w:noProof/>
          <w:lang w:val="en-US"/>
        </w:rPr>
        <w:drawing>
          <wp:inline distT="0" distB="0" distL="0" distR="0" wp14:anchorId="75806B3E" wp14:editId="5A9F1113">
            <wp:extent cx="6181090" cy="1921933"/>
            <wp:effectExtent l="19050" t="0" r="0" b="0"/>
            <wp:docPr id="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81090" cy="1921933"/>
                    </a:xfrm>
                    <a:prstGeom prst="rect">
                      <a:avLst/>
                    </a:prstGeom>
                    <a:noFill/>
                    <a:ln w="9525">
                      <a:noFill/>
                      <a:miter lim="800000"/>
                      <a:headEnd/>
                      <a:tailEnd/>
                    </a:ln>
                  </pic:spPr>
                </pic:pic>
              </a:graphicData>
            </a:graphic>
          </wp:inline>
        </w:drawing>
      </w:r>
    </w:p>
    <w:p w:rsidR="00987859" w:rsidRDefault="00987859" w:rsidP="00987859">
      <w:pPr>
        <w:ind w:left="576"/>
        <w:rPr>
          <w:rFonts w:cstheme="minorBidi"/>
        </w:rPr>
      </w:pPr>
    </w:p>
    <w:p w:rsidR="00AF2CAD" w:rsidRDefault="00AF2CAD" w:rsidP="00987859">
      <w:pPr>
        <w:ind w:left="576"/>
        <w:rPr>
          <w:rFonts w:cstheme="minorBidi"/>
        </w:rPr>
      </w:pPr>
    </w:p>
    <w:p w:rsidR="00AF2CAD" w:rsidRDefault="00AF2CAD" w:rsidP="00987859">
      <w:pPr>
        <w:ind w:left="576"/>
        <w:rPr>
          <w:rFonts w:cstheme="minorBidi"/>
        </w:rPr>
      </w:pPr>
    </w:p>
    <w:p w:rsidR="00AF2CAD" w:rsidRPr="00A026EE" w:rsidRDefault="00AF2CAD" w:rsidP="00987859">
      <w:pPr>
        <w:ind w:left="576"/>
        <w:rPr>
          <w:rFonts w:cstheme="minorBidi"/>
        </w:rPr>
      </w:pPr>
    </w:p>
    <w:p w:rsidR="00987859" w:rsidRPr="00A026EE" w:rsidRDefault="00987859" w:rsidP="001612D8">
      <w:pPr>
        <w:pStyle w:val="ListParagraph"/>
        <w:numPr>
          <w:ilvl w:val="0"/>
          <w:numId w:val="20"/>
        </w:numPr>
        <w:rPr>
          <w:rFonts w:cstheme="minorBidi"/>
        </w:rPr>
      </w:pPr>
      <w:r w:rsidRPr="00A026EE">
        <w:rPr>
          <w:rFonts w:cstheme="minorBidi"/>
        </w:rPr>
        <w:lastRenderedPageBreak/>
        <w:t xml:space="preserve">Click on </w:t>
      </w:r>
      <w:proofErr w:type="spellStart"/>
      <w:r w:rsidRPr="00A026EE">
        <w:rPr>
          <w:rFonts w:cstheme="minorBidi"/>
        </w:rPr>
        <w:t>splapp</w:t>
      </w:r>
      <w:proofErr w:type="spellEnd"/>
      <w:r w:rsidR="0052744B" w:rsidRPr="00A026EE">
        <w:rPr>
          <w:rFonts w:cstheme="minorBidi"/>
        </w:rPr>
        <w:t xml:space="preserve"> </w:t>
      </w:r>
      <w:r w:rsidRPr="00A026EE">
        <w:rPr>
          <w:rFonts w:cstheme="minorBidi"/>
        </w:rPr>
        <w:t>( Domain)</w:t>
      </w:r>
    </w:p>
    <w:p w:rsidR="00987859" w:rsidRPr="00A026EE" w:rsidRDefault="00987859" w:rsidP="001612D8">
      <w:pPr>
        <w:pStyle w:val="ListParagraph"/>
        <w:numPr>
          <w:ilvl w:val="0"/>
          <w:numId w:val="20"/>
        </w:numPr>
        <w:rPr>
          <w:rFonts w:cstheme="minorBidi"/>
        </w:rPr>
      </w:pPr>
      <w:r w:rsidRPr="00A026EE">
        <w:rPr>
          <w:rFonts w:cstheme="minorBidi"/>
        </w:rPr>
        <w:t>Click security tab</w:t>
      </w:r>
    </w:p>
    <w:p w:rsidR="00987859" w:rsidRPr="00A026EE" w:rsidRDefault="00987859" w:rsidP="00987859">
      <w:pPr>
        <w:rPr>
          <w:rFonts w:cstheme="minorBidi"/>
        </w:rPr>
      </w:pPr>
      <w:r w:rsidRPr="00A026EE">
        <w:rPr>
          <w:rFonts w:cstheme="minorBidi"/>
          <w:noProof/>
          <w:lang w:val="en-US"/>
        </w:rPr>
        <w:drawing>
          <wp:inline distT="0" distB="0" distL="0" distR="0" wp14:anchorId="235EE0F1" wp14:editId="09E84BA1">
            <wp:extent cx="6181090" cy="2809586"/>
            <wp:effectExtent l="19050" t="0" r="0"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181090" cy="2809586"/>
                    </a:xfrm>
                    <a:prstGeom prst="rect">
                      <a:avLst/>
                    </a:prstGeom>
                    <a:noFill/>
                    <a:ln w="9525">
                      <a:noFill/>
                      <a:miter lim="800000"/>
                      <a:headEnd/>
                      <a:tailEnd/>
                    </a:ln>
                  </pic:spPr>
                </pic:pic>
              </a:graphicData>
            </a:graphic>
          </wp:inline>
        </w:drawing>
      </w:r>
    </w:p>
    <w:p w:rsidR="00987859" w:rsidRPr="00A026EE" w:rsidRDefault="00987859" w:rsidP="00987859">
      <w:pPr>
        <w:rPr>
          <w:rFonts w:cstheme="minorBidi"/>
        </w:rPr>
      </w:pPr>
    </w:p>
    <w:p w:rsidR="00987859" w:rsidRPr="00A026EE" w:rsidRDefault="00987859" w:rsidP="001612D8">
      <w:pPr>
        <w:pStyle w:val="ListParagraph"/>
        <w:numPr>
          <w:ilvl w:val="0"/>
          <w:numId w:val="21"/>
        </w:numPr>
        <w:rPr>
          <w:rFonts w:cstheme="minorBidi"/>
        </w:rPr>
      </w:pPr>
      <w:r w:rsidRPr="00A026EE">
        <w:rPr>
          <w:rFonts w:cstheme="minorBidi"/>
        </w:rPr>
        <w:t xml:space="preserve">Click on unlock User nested tab </w:t>
      </w:r>
    </w:p>
    <w:p w:rsidR="00987859" w:rsidRPr="00A026EE" w:rsidRDefault="00987859" w:rsidP="00BD291D">
      <w:pPr>
        <w:pStyle w:val="ListParagraph"/>
        <w:numPr>
          <w:ilvl w:val="0"/>
          <w:numId w:val="21"/>
        </w:numPr>
        <w:rPr>
          <w:rFonts w:cstheme="minorBidi"/>
        </w:rPr>
      </w:pPr>
      <w:r w:rsidRPr="00A026EE">
        <w:rPr>
          <w:rFonts w:cstheme="minorBidi"/>
        </w:rPr>
        <w:t xml:space="preserve">Enter the CC&amp;B </w:t>
      </w:r>
      <w:r w:rsidR="00BD291D" w:rsidRPr="00A026EE">
        <w:rPr>
          <w:rFonts w:cstheme="minorBidi"/>
        </w:rPr>
        <w:t>user id</w:t>
      </w:r>
      <w:r w:rsidRPr="00A026EE">
        <w:rPr>
          <w:rFonts w:cstheme="minorBidi"/>
        </w:rPr>
        <w:t xml:space="preserve"> which is locked </w:t>
      </w:r>
    </w:p>
    <w:p w:rsidR="00987859" w:rsidRPr="00A026EE" w:rsidRDefault="00987859" w:rsidP="00987859">
      <w:pPr>
        <w:rPr>
          <w:rFonts w:cstheme="minorBidi"/>
        </w:rPr>
      </w:pPr>
    </w:p>
    <w:p w:rsidR="00987859" w:rsidRPr="00A026EE" w:rsidRDefault="00987859" w:rsidP="00987859">
      <w:pPr>
        <w:rPr>
          <w:rFonts w:cstheme="minorBidi"/>
        </w:rPr>
      </w:pPr>
      <w:r w:rsidRPr="00A026EE">
        <w:rPr>
          <w:rFonts w:cstheme="minorBidi"/>
          <w:noProof/>
          <w:lang w:val="en-US"/>
        </w:rPr>
        <w:drawing>
          <wp:inline distT="0" distB="0" distL="0" distR="0" wp14:anchorId="2FAA1D4E" wp14:editId="2C330D8F">
            <wp:extent cx="6181090" cy="2632574"/>
            <wp:effectExtent l="19050" t="0" r="0" b="0"/>
            <wp:docPr id="1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181090" cy="2632574"/>
                    </a:xfrm>
                    <a:prstGeom prst="rect">
                      <a:avLst/>
                    </a:prstGeom>
                    <a:noFill/>
                    <a:ln w="9525">
                      <a:noFill/>
                      <a:miter lim="800000"/>
                      <a:headEnd/>
                      <a:tailEnd/>
                    </a:ln>
                  </pic:spPr>
                </pic:pic>
              </a:graphicData>
            </a:graphic>
          </wp:inline>
        </w:drawing>
      </w:r>
    </w:p>
    <w:p w:rsidR="00987859" w:rsidRPr="00A026EE" w:rsidRDefault="00987859" w:rsidP="001612D8">
      <w:pPr>
        <w:pStyle w:val="ListParagraph"/>
        <w:numPr>
          <w:ilvl w:val="0"/>
          <w:numId w:val="22"/>
        </w:numPr>
        <w:rPr>
          <w:rFonts w:cstheme="minorBidi"/>
        </w:rPr>
      </w:pPr>
      <w:r w:rsidRPr="00A026EE">
        <w:rPr>
          <w:rFonts w:cstheme="minorBidi"/>
        </w:rPr>
        <w:t>Click on save</w:t>
      </w:r>
    </w:p>
    <w:p w:rsidR="00987859" w:rsidRPr="00A026EE" w:rsidRDefault="00987859" w:rsidP="009F6A12">
      <w:pPr>
        <w:pStyle w:val="Heading3"/>
        <w:ind w:left="1080"/>
        <w:rPr>
          <w:rFonts w:cstheme="minorBidi"/>
        </w:rPr>
      </w:pPr>
      <w:bookmarkStart w:id="51" w:name="_Toc379972055"/>
      <w:r w:rsidRPr="00A026EE">
        <w:rPr>
          <w:rFonts w:cstheme="minorBidi"/>
        </w:rPr>
        <w:t xml:space="preserve">Unlock CC&amp;B application User </w:t>
      </w:r>
      <w:r w:rsidR="009F6A12" w:rsidRPr="00A026EE">
        <w:rPr>
          <w:rFonts w:cstheme="minorBidi"/>
        </w:rPr>
        <w:t>for a</w:t>
      </w:r>
      <w:r w:rsidRPr="00A026EE">
        <w:rPr>
          <w:rFonts w:cstheme="minorBidi"/>
        </w:rPr>
        <w:t>ll</w:t>
      </w:r>
      <w:r w:rsidR="009F6A12" w:rsidRPr="00A026EE">
        <w:rPr>
          <w:rFonts w:cstheme="minorBidi"/>
        </w:rPr>
        <w:t xml:space="preserve"> CC&amp;B</w:t>
      </w:r>
      <w:r w:rsidRPr="00A026EE">
        <w:rPr>
          <w:rFonts w:cstheme="minorBidi"/>
        </w:rPr>
        <w:t xml:space="preserve"> instances</w:t>
      </w:r>
      <w:bookmarkEnd w:id="51"/>
    </w:p>
    <w:p w:rsidR="00987859" w:rsidRPr="00A026EE" w:rsidRDefault="00987859" w:rsidP="001612D8">
      <w:pPr>
        <w:pStyle w:val="ListParagraph"/>
        <w:numPr>
          <w:ilvl w:val="0"/>
          <w:numId w:val="19"/>
        </w:numPr>
        <w:rPr>
          <w:rFonts w:cstheme="minorBidi"/>
        </w:rPr>
      </w:pPr>
      <w:r w:rsidRPr="00A026EE">
        <w:rPr>
          <w:rFonts w:cstheme="minorBidi"/>
        </w:rPr>
        <w:t>Login to the application server machine 10.150.3.55</w:t>
      </w:r>
    </w:p>
    <w:p w:rsidR="00987859" w:rsidRPr="00A026EE" w:rsidRDefault="00987859" w:rsidP="001612D8">
      <w:pPr>
        <w:pStyle w:val="ListParagraph"/>
        <w:numPr>
          <w:ilvl w:val="0"/>
          <w:numId w:val="19"/>
        </w:numPr>
        <w:rPr>
          <w:rFonts w:cstheme="minorBidi"/>
        </w:rPr>
      </w:pPr>
      <w:r w:rsidRPr="00A026EE">
        <w:rPr>
          <w:rFonts w:cstheme="minorBidi"/>
        </w:rPr>
        <w:t>Run the script /export/home/cissys/unlockUserID.sh</w:t>
      </w:r>
    </w:p>
    <w:p w:rsidR="009F6A12" w:rsidRPr="00A026EE" w:rsidRDefault="009F6A12" w:rsidP="00BD291D">
      <w:pPr>
        <w:pStyle w:val="ListParagraph"/>
        <w:numPr>
          <w:ilvl w:val="0"/>
          <w:numId w:val="19"/>
        </w:numPr>
        <w:rPr>
          <w:rFonts w:cstheme="minorBidi"/>
        </w:rPr>
      </w:pPr>
      <w:r w:rsidRPr="00A026EE">
        <w:rPr>
          <w:rFonts w:cstheme="minorBidi"/>
        </w:rPr>
        <w:lastRenderedPageBreak/>
        <w:t xml:space="preserve">Input </w:t>
      </w:r>
      <w:r w:rsidR="00BD291D" w:rsidRPr="00A026EE">
        <w:rPr>
          <w:rFonts w:cstheme="minorBidi"/>
        </w:rPr>
        <w:t>user id</w:t>
      </w:r>
      <w:r w:rsidRPr="00A026EE">
        <w:rPr>
          <w:rFonts w:cstheme="minorBidi"/>
        </w:rPr>
        <w:t xml:space="preserve"> for any locked user</w:t>
      </w:r>
    </w:p>
    <w:p w:rsidR="00400EA4" w:rsidRPr="00A026EE" w:rsidRDefault="00400EA4" w:rsidP="001612D8">
      <w:pPr>
        <w:pStyle w:val="ListParagraph"/>
        <w:numPr>
          <w:ilvl w:val="0"/>
          <w:numId w:val="19"/>
        </w:numPr>
        <w:rPr>
          <w:rFonts w:cstheme="minorBidi"/>
        </w:rPr>
      </w:pPr>
      <w:r w:rsidRPr="00A026EE">
        <w:rPr>
          <w:rFonts w:cstheme="minorBidi"/>
        </w:rPr>
        <w:t xml:space="preserve">The script will replicate the unlock status to all </w:t>
      </w:r>
      <w:r w:rsidR="00E50DE7" w:rsidRPr="00A026EE">
        <w:rPr>
          <w:rFonts w:cstheme="minorBidi"/>
        </w:rPr>
        <w:t xml:space="preserve">application </w:t>
      </w:r>
      <w:r w:rsidRPr="00A026EE">
        <w:rPr>
          <w:rFonts w:cstheme="minorBidi"/>
        </w:rPr>
        <w:t xml:space="preserve">instances.  </w:t>
      </w:r>
    </w:p>
    <w:p w:rsidR="00987859" w:rsidRPr="00A026EE" w:rsidRDefault="00987859" w:rsidP="00987859">
      <w:pPr>
        <w:rPr>
          <w:rFonts w:cstheme="minorBidi"/>
        </w:rPr>
      </w:pPr>
    </w:p>
    <w:p w:rsidR="00987859" w:rsidRPr="00A026EE" w:rsidRDefault="00987859" w:rsidP="00987859">
      <w:pPr>
        <w:rPr>
          <w:rFonts w:cstheme="minorBidi"/>
        </w:rPr>
      </w:pPr>
      <w:r w:rsidRPr="00A026EE">
        <w:rPr>
          <w:rFonts w:cstheme="minorBidi"/>
        </w:rPr>
        <w:object w:dxaOrig="1470" w:dyaOrig="765">
          <v:shape id="_x0000_i1029" type="#_x0000_t75" style="width:73.65pt;height:38.5pt" o:ole="">
            <v:imagedata r:id="rId38" o:title=""/>
          </v:shape>
          <o:OLEObject Type="Embed" ProgID="Package" ShapeID="_x0000_i1029" DrawAspect="Content" ObjectID="_1456468622" r:id="rId39"/>
        </w:object>
      </w:r>
    </w:p>
    <w:p w:rsidR="00E05715" w:rsidRPr="00A026EE" w:rsidRDefault="009419F0" w:rsidP="00FD484D">
      <w:pPr>
        <w:pStyle w:val="Heading1"/>
        <w:ind w:left="720"/>
        <w:rPr>
          <w:rFonts w:cstheme="minorBidi"/>
        </w:rPr>
      </w:pPr>
      <w:bookmarkStart w:id="52" w:name="_Toc364569239"/>
      <w:bookmarkStart w:id="53" w:name="_Toc365281178"/>
      <w:bookmarkStart w:id="54" w:name="_Toc379972056"/>
      <w:r w:rsidRPr="00A026EE">
        <w:rPr>
          <w:rFonts w:cstheme="minorBidi"/>
        </w:rPr>
        <w:lastRenderedPageBreak/>
        <w:t>P</w:t>
      </w:r>
      <w:r w:rsidR="00E05715" w:rsidRPr="00A026EE">
        <w:rPr>
          <w:rFonts w:cstheme="minorBidi"/>
        </w:rPr>
        <w:t xml:space="preserve">atching </w:t>
      </w:r>
      <w:r w:rsidR="00BF4ABC" w:rsidRPr="00A026EE">
        <w:rPr>
          <w:rFonts w:cstheme="minorBidi"/>
        </w:rPr>
        <w:t xml:space="preserve">and Package Deployment </w:t>
      </w:r>
      <w:r w:rsidR="00E05715" w:rsidRPr="00A026EE">
        <w:rPr>
          <w:rFonts w:cstheme="minorBidi"/>
        </w:rPr>
        <w:t>Procedure</w:t>
      </w:r>
      <w:bookmarkEnd w:id="52"/>
      <w:bookmarkEnd w:id="53"/>
      <w:bookmarkEnd w:id="54"/>
    </w:p>
    <w:p w:rsidR="000B7E95" w:rsidRDefault="000B7E95" w:rsidP="000B7E95">
      <w:r w:rsidRPr="00442A23">
        <w:t xml:space="preserve">Applying patches and deploying </w:t>
      </w:r>
      <w:r>
        <w:t xml:space="preserve">development </w:t>
      </w:r>
      <w:r w:rsidRPr="00442A23">
        <w:t xml:space="preserve">packages are </w:t>
      </w:r>
      <w:r>
        <w:t xml:space="preserve">two </w:t>
      </w:r>
      <w:r w:rsidRPr="00442A23">
        <w:t>commonly carried out activities</w:t>
      </w:r>
      <w:r>
        <w:t xml:space="preserve"> by the Injazat </w:t>
      </w:r>
      <w:r w:rsidRPr="00442A23">
        <w:t xml:space="preserve">support teams including the application administration team. </w:t>
      </w:r>
      <w:r>
        <w:t xml:space="preserve">Packages </w:t>
      </w:r>
      <w:r w:rsidRPr="00442A23">
        <w:t xml:space="preserve">are received from </w:t>
      </w:r>
      <w:r w:rsidRPr="009C0BA8">
        <w:t>Oracle MDC either as a fix to an existing CC&amp;B application issue or as a response to a customized development request. These patches can be applied at the application or the framework level or both.</w:t>
      </w:r>
    </w:p>
    <w:p w:rsidR="000B7E95" w:rsidRDefault="000B7E95" w:rsidP="000B7E95"/>
    <w:p w:rsidR="000B7E95" w:rsidRDefault="000B7E95" w:rsidP="000B7E95">
      <w:r>
        <w:t xml:space="preserve">All the custom (MDC) application enhancement packages, as well as the security, performance and bug fixes are applied on production upon successful confirmation from the application team. Any patch received is first applied on FAT and then moved to UAT for business testing. After confirmation from business, the patch/package is moved for production deployment. The process is followed by a change request CR approved from all the stack holders. </w:t>
      </w:r>
    </w:p>
    <w:p w:rsidR="002436D2" w:rsidRPr="00A026EE" w:rsidRDefault="002436D2" w:rsidP="00D42DE6">
      <w:pPr>
        <w:ind w:left="576"/>
        <w:rPr>
          <w:rFonts w:cstheme="minorBidi"/>
        </w:rPr>
      </w:pPr>
    </w:p>
    <w:p w:rsidR="002436D2" w:rsidRDefault="002436D2" w:rsidP="002436D2">
      <w:pPr>
        <w:pStyle w:val="Heading2"/>
        <w:ind w:left="576"/>
        <w:rPr>
          <w:rFonts w:cstheme="minorBidi"/>
        </w:rPr>
      </w:pPr>
      <w:bookmarkStart w:id="55" w:name="_Toc376785748"/>
      <w:bookmarkStart w:id="56" w:name="_Toc379972057"/>
      <w:r w:rsidRPr="00A026EE">
        <w:rPr>
          <w:rFonts w:cstheme="minorBidi"/>
        </w:rPr>
        <w:t>How to apply Custom MDC Package</w:t>
      </w:r>
      <w:bookmarkEnd w:id="55"/>
      <w:bookmarkEnd w:id="56"/>
    </w:p>
    <w:p w:rsidR="003067DE" w:rsidRPr="00A026EE" w:rsidRDefault="003067DE" w:rsidP="003067DE">
      <w:pPr>
        <w:rPr>
          <w:rFonts w:cstheme="minorBidi"/>
          <w:color w:val="FF0000"/>
        </w:rPr>
      </w:pPr>
      <w:r w:rsidRPr="00A026EE">
        <w:rPr>
          <w:rFonts w:cstheme="minorBidi"/>
          <w:color w:val="FF0000"/>
        </w:rPr>
        <w:t>::NOTE::</w:t>
      </w:r>
    </w:p>
    <w:p w:rsidR="003067DE" w:rsidRPr="00A026EE" w:rsidRDefault="003067DE" w:rsidP="003067DE">
      <w:pPr>
        <w:rPr>
          <w:rFonts w:cstheme="minorBidi"/>
          <w:color w:val="FF0000"/>
        </w:rPr>
      </w:pPr>
      <w:r w:rsidRPr="00A026EE">
        <w:rPr>
          <w:rFonts w:cstheme="minorBidi"/>
          <w:color w:val="FF0000"/>
        </w:rPr>
        <w:t>- Ensure that the backup of the Application Environment is taken prior to the beginning of the installation process.</w:t>
      </w:r>
    </w:p>
    <w:p w:rsidR="003067DE" w:rsidRPr="003067DE" w:rsidRDefault="003067DE" w:rsidP="003067DE">
      <w:pPr>
        <w:rPr>
          <w:rFonts w:cstheme="minorBidi"/>
          <w:color w:val="FF0000"/>
        </w:rPr>
      </w:pPr>
      <w:r w:rsidRPr="003067DE">
        <w:rPr>
          <w:rFonts w:cstheme="minorBidi"/>
          <w:color w:val="FF0000"/>
        </w:rPr>
        <w:t xml:space="preserve">- The installation process start from the batch instance because this instance is running in silent mode for batches only . </w:t>
      </w:r>
    </w:p>
    <w:p w:rsidR="003067DE" w:rsidRPr="00845FF0" w:rsidRDefault="00845FF0" w:rsidP="003067DE">
      <w:pPr>
        <w:rPr>
          <w:rFonts w:cstheme="minorBidi"/>
          <w:color w:val="FF0000"/>
        </w:rPr>
      </w:pPr>
      <w:r>
        <w:t xml:space="preserve">- </w:t>
      </w:r>
      <w:r w:rsidRPr="00845FF0">
        <w:rPr>
          <w:rFonts w:cstheme="minorBidi"/>
          <w:color w:val="FF0000"/>
        </w:rPr>
        <w:t>Make sure , you have already disable monitoring from HP site scope</w:t>
      </w:r>
      <w:r>
        <w:rPr>
          <w:rFonts w:cstheme="minorBidi"/>
          <w:color w:val="FF0000"/>
        </w:rPr>
        <w:t xml:space="preserve"> before starting deployment </w:t>
      </w:r>
      <w:proofErr w:type="spellStart"/>
      <w:r>
        <w:rPr>
          <w:rFonts w:cstheme="minorBidi"/>
          <w:color w:val="FF0000"/>
        </w:rPr>
        <w:t>proces</w:t>
      </w:r>
      <w:proofErr w:type="spellEnd"/>
      <w:r w:rsidRPr="00845FF0">
        <w:rPr>
          <w:rFonts w:cstheme="minorBidi"/>
          <w:color w:val="FF0000"/>
        </w:rPr>
        <w:t xml:space="preserve">. </w:t>
      </w:r>
    </w:p>
    <w:p w:rsidR="00845FF0" w:rsidRPr="003067DE" w:rsidRDefault="00845FF0" w:rsidP="003067DE"/>
    <w:p w:rsidR="002436D2" w:rsidRPr="00A026EE" w:rsidRDefault="002436D2" w:rsidP="001612D8">
      <w:pPr>
        <w:pStyle w:val="ListParagraph"/>
        <w:numPr>
          <w:ilvl w:val="0"/>
          <w:numId w:val="23"/>
        </w:numPr>
        <w:spacing w:after="200" w:line="276" w:lineRule="auto"/>
        <w:contextualSpacing/>
        <w:jc w:val="left"/>
        <w:rPr>
          <w:rFonts w:cstheme="minorBidi"/>
        </w:rPr>
      </w:pPr>
      <w:r w:rsidRPr="00A026EE">
        <w:rPr>
          <w:rFonts w:cstheme="minorBidi"/>
        </w:rPr>
        <w:t>Download the package contents of the CM package for ADWEA (</w:t>
      </w:r>
      <w:r w:rsidRPr="00A026EE">
        <w:rPr>
          <w:rFonts w:eastAsia="SimHei" w:cstheme="minorBidi"/>
          <w:noProof/>
          <w:color w:val="E36C0A"/>
        </w:rPr>
        <w:t>ADWEA-B.V2.002.XXX</w:t>
      </w:r>
      <w:r w:rsidRPr="00A026EE">
        <w:rPr>
          <w:rFonts w:cstheme="minorBidi"/>
        </w:rPr>
        <w:t>) to the local machine (Windows). Verify the contents of the package, read the Release Notes.</w:t>
      </w:r>
    </w:p>
    <w:p w:rsidR="002436D2" w:rsidRPr="00A026EE" w:rsidRDefault="002436D2" w:rsidP="001612D8">
      <w:pPr>
        <w:pStyle w:val="ListParagraph"/>
        <w:numPr>
          <w:ilvl w:val="0"/>
          <w:numId w:val="23"/>
        </w:numPr>
        <w:spacing w:after="200" w:line="276" w:lineRule="auto"/>
        <w:contextualSpacing/>
        <w:jc w:val="left"/>
        <w:rPr>
          <w:rFonts w:cstheme="minorBidi"/>
        </w:rPr>
      </w:pPr>
      <w:r w:rsidRPr="00A026EE">
        <w:rPr>
          <w:rFonts w:cstheme="minorBidi"/>
        </w:rPr>
        <w:t xml:space="preserve">FTP the package to the Application Server to the location of CM packages. </w:t>
      </w:r>
    </w:p>
    <w:p w:rsidR="002436D2" w:rsidRPr="00A026EE" w:rsidRDefault="002436D2" w:rsidP="002436D2">
      <w:pPr>
        <w:pStyle w:val="ListParagraph"/>
        <w:ind w:left="864" w:firstLine="576"/>
        <w:rPr>
          <w:rFonts w:eastAsia="SimHei" w:cstheme="minorBidi"/>
          <w:noProof/>
          <w:color w:val="E36C0A"/>
        </w:rPr>
      </w:pPr>
      <w:r w:rsidRPr="00A026EE">
        <w:rPr>
          <w:rFonts w:eastAsia="SimHei" w:cstheme="minorBidi"/>
          <w:noProof/>
          <w:color w:val="E36C0A"/>
        </w:rPr>
        <w:t>$INST_DIR= /export/home/cissys/cm_packages</w:t>
      </w: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Contents of the package may include 3 parts for installation and should be done in the same order as:</w:t>
      </w:r>
      <w:r w:rsidRPr="00A026EE">
        <w:rPr>
          <w:rFonts w:cstheme="minorBidi"/>
          <w:color w:val="000000"/>
        </w:rPr>
        <w:br/>
        <w:t xml:space="preserve">• DB Server install [ </w:t>
      </w:r>
      <w:proofErr w:type="spellStart"/>
      <w:r w:rsidRPr="00A026EE">
        <w:rPr>
          <w:rFonts w:cstheme="minorBidi"/>
          <w:color w:val="000000"/>
        </w:rPr>
        <w:t>CMdb_install</w:t>
      </w:r>
      <w:proofErr w:type="spellEnd"/>
      <w:r w:rsidRPr="00A026EE">
        <w:rPr>
          <w:rFonts w:cstheme="minorBidi"/>
          <w:color w:val="000000"/>
        </w:rPr>
        <w:t xml:space="preserve"> ]</w:t>
      </w:r>
      <w:r w:rsidRPr="00A026EE">
        <w:rPr>
          <w:rFonts w:cstheme="minorBidi"/>
          <w:color w:val="000000"/>
        </w:rPr>
        <w:br/>
        <w:t xml:space="preserve">• Read me Document </w:t>
      </w:r>
      <w:r w:rsidRPr="00A026EE">
        <w:rPr>
          <w:rFonts w:cstheme="minorBidi"/>
          <w:color w:val="000000"/>
        </w:rPr>
        <w:br/>
        <w:t>• CM Application Server install [ ADWEA-B.V2.001.XXX-&lt;YY-MM-DD-HHMM&gt; ]</w:t>
      </w: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 xml:space="preserve">Set the Environment using </w:t>
      </w:r>
      <w:r w:rsidRPr="00A026EE">
        <w:rPr>
          <w:rFonts w:eastAsia="SimHei" w:cstheme="minorBidi"/>
          <w:noProof/>
          <w:color w:val="E36C0A"/>
        </w:rPr>
        <w:t>splenviron.sh</w:t>
      </w:r>
      <w:r w:rsidRPr="00A026EE">
        <w:rPr>
          <w:rFonts w:cstheme="minorBidi"/>
          <w:color w:val="000000"/>
        </w:rPr>
        <w:t xml:space="preserve"> </w:t>
      </w:r>
      <w:r w:rsidRPr="00A026EE">
        <w:rPr>
          <w:rFonts w:cstheme="minorBidi"/>
          <w:color w:val="000000"/>
        </w:rPr>
        <w:br/>
        <w:t>Ex.   /spl/apps1/ADDCSPL/bin/splenviron.sh -e ADDCSPL</w:t>
      </w: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 xml:space="preserve">Stopping the threadpoolworker (Optional) </w:t>
      </w:r>
    </w:p>
    <w:p w:rsidR="002436D2" w:rsidRPr="00A026EE" w:rsidRDefault="002436D2" w:rsidP="002436D2">
      <w:pPr>
        <w:pStyle w:val="ListParagraph"/>
        <w:ind w:left="1440"/>
        <w:rPr>
          <w:rFonts w:eastAsia="SimHei" w:cstheme="minorBidi"/>
          <w:noProof/>
          <w:color w:val="E36C0A"/>
        </w:rPr>
      </w:pPr>
      <w:r w:rsidRPr="00A026EE">
        <w:rPr>
          <w:rFonts w:eastAsia="SimHei" w:cstheme="minorBidi"/>
          <w:noProof/>
          <w:color w:val="E36C0A"/>
        </w:rPr>
        <w:t xml:space="preserve">~/thpwkr -e &lt;ENV&gt; -k </w:t>
      </w: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Stopping the application environment</w:t>
      </w:r>
    </w:p>
    <w:p w:rsidR="002436D2" w:rsidRPr="00A026EE" w:rsidRDefault="002436D2" w:rsidP="002436D2">
      <w:pPr>
        <w:pStyle w:val="ListParagraph"/>
        <w:spacing w:after="0"/>
        <w:ind w:left="1440"/>
        <w:rPr>
          <w:rFonts w:eastAsia="SimHei" w:cstheme="minorBidi"/>
          <w:noProof/>
          <w:color w:val="E36C0A"/>
        </w:rPr>
      </w:pPr>
      <w:r w:rsidRPr="00A026EE">
        <w:rPr>
          <w:rFonts w:eastAsia="SimHei" w:cstheme="minorBidi"/>
          <w:noProof/>
          <w:color w:val="E36C0A"/>
        </w:rPr>
        <w:t>~/wls -e &lt;ENV&gt; -k</w:t>
      </w:r>
    </w:p>
    <w:p w:rsidR="002436D2" w:rsidRPr="00A026EE" w:rsidRDefault="002436D2" w:rsidP="002436D2">
      <w:pPr>
        <w:pStyle w:val="ListParagraph"/>
        <w:spacing w:after="0"/>
        <w:ind w:left="1440"/>
        <w:rPr>
          <w:rFonts w:cstheme="minorBidi"/>
          <w:color w:val="000000"/>
        </w:rPr>
      </w:pPr>
    </w:p>
    <w:p w:rsidR="002436D2" w:rsidRPr="00A026EE" w:rsidRDefault="002436D2" w:rsidP="001612D8">
      <w:pPr>
        <w:pStyle w:val="ListParagraph"/>
        <w:numPr>
          <w:ilvl w:val="0"/>
          <w:numId w:val="23"/>
        </w:numPr>
        <w:spacing w:after="0"/>
        <w:contextualSpacing/>
        <w:jc w:val="left"/>
        <w:rPr>
          <w:rFonts w:eastAsia="SimHei" w:cstheme="minorBidi"/>
          <w:noProof/>
          <w:color w:val="E36C0A"/>
        </w:rPr>
      </w:pPr>
      <w:r w:rsidRPr="00A026EE">
        <w:rPr>
          <w:rFonts w:cstheme="minorBidi"/>
          <w:color w:val="000000"/>
        </w:rPr>
        <w:t xml:space="preserve">Move to the location of the package </w:t>
      </w:r>
      <w:r w:rsidRPr="00A026EE">
        <w:rPr>
          <w:rFonts w:eastAsia="SimHei" w:cstheme="minorBidi"/>
          <w:noProof/>
          <w:color w:val="E36C0A"/>
        </w:rPr>
        <w:t>$INST_DIR/ADWEA-B.V2.001.XXX</w:t>
      </w:r>
    </w:p>
    <w:p w:rsidR="002436D2" w:rsidRPr="00A026EE" w:rsidRDefault="002436D2" w:rsidP="001612D8">
      <w:pPr>
        <w:pStyle w:val="ListParagraph"/>
        <w:numPr>
          <w:ilvl w:val="0"/>
          <w:numId w:val="23"/>
        </w:numPr>
        <w:spacing w:after="0"/>
        <w:contextualSpacing/>
        <w:jc w:val="left"/>
        <w:rPr>
          <w:rFonts w:eastAsia="SimHei" w:cstheme="minorBidi"/>
          <w:noProof/>
          <w:color w:val="E36C0A"/>
        </w:rPr>
      </w:pPr>
      <w:r w:rsidRPr="00A026EE">
        <w:rPr>
          <w:rFonts w:cstheme="minorBidi"/>
          <w:bCs/>
          <w:color w:val="000000"/>
        </w:rPr>
        <w:lastRenderedPageBreak/>
        <w:t>Installing DB Server changes, move to the location</w:t>
      </w:r>
      <w:r w:rsidRPr="00A026EE">
        <w:rPr>
          <w:rFonts w:cstheme="minorBidi"/>
          <w:b/>
          <w:bCs/>
          <w:color w:val="000000"/>
        </w:rPr>
        <w:br/>
      </w:r>
      <w:r w:rsidRPr="00A026EE">
        <w:rPr>
          <w:rFonts w:eastAsia="SimHei" w:cstheme="minorBidi"/>
          <w:noProof/>
          <w:color w:val="E36C0A"/>
        </w:rPr>
        <w:t>$INST_DIR/ ADWEA-B.V2.002.XXX/CMdb_install</w:t>
      </w:r>
      <w:r w:rsidRPr="00A026EE">
        <w:rPr>
          <w:rFonts w:eastAsia="SimHei" w:cstheme="minorBidi"/>
          <w:noProof/>
          <w:color w:val="E36C0A"/>
        </w:rPr>
        <w:br/>
      </w:r>
    </w:p>
    <w:p w:rsidR="002436D2" w:rsidRPr="00A026EE" w:rsidRDefault="002436D2" w:rsidP="002436D2">
      <w:pPr>
        <w:pStyle w:val="ListParagraph"/>
        <w:spacing w:after="0"/>
        <w:ind w:left="990"/>
        <w:rPr>
          <w:rFonts w:cstheme="minorBidi"/>
          <w:bCs/>
          <w:color w:val="000000"/>
        </w:rPr>
      </w:pPr>
      <w:r w:rsidRPr="00A026EE">
        <w:rPr>
          <w:rFonts w:cstheme="minorBidi"/>
          <w:bCs/>
          <w:color w:val="000000"/>
        </w:rPr>
        <w:t>This folder may contain the following files:</w:t>
      </w:r>
    </w:p>
    <w:p w:rsidR="002436D2" w:rsidRPr="00A026EE" w:rsidRDefault="002436D2" w:rsidP="002436D2">
      <w:pPr>
        <w:pStyle w:val="ListParagraph"/>
        <w:spacing w:after="0"/>
        <w:ind w:left="990"/>
        <w:rPr>
          <w:rFonts w:eastAsia="SimHei" w:cstheme="minorBidi"/>
          <w:noProof/>
          <w:color w:val="E36C0A"/>
        </w:rPr>
      </w:pPr>
      <w:r w:rsidRPr="00A026EE">
        <w:rPr>
          <w:rFonts w:eastAsia="SimHei" w:cstheme="minorBidi"/>
          <w:noProof/>
          <w:color w:val="E36C0A"/>
        </w:rPr>
        <w:t xml:space="preserve">run_set_vars.sh </w:t>
      </w:r>
      <w:r w:rsidRPr="00A026EE">
        <w:rPr>
          <w:rFonts w:eastAsia="SimHei" w:cstheme="minorBidi"/>
          <w:noProof/>
          <w:color w:val="E36C0A"/>
        </w:rPr>
        <w:br/>
        <w:t>run_db.sh</w:t>
      </w:r>
      <w:r w:rsidRPr="00A026EE">
        <w:rPr>
          <w:rFonts w:eastAsia="SimHei" w:cstheme="minorBidi"/>
          <w:noProof/>
          <w:color w:val="E36C0A"/>
        </w:rPr>
        <w:br/>
        <w:t>ADWEA-B_V2_002_XXX_Config.sql</w:t>
      </w:r>
    </w:p>
    <w:p w:rsidR="002436D2" w:rsidRPr="00A026EE" w:rsidRDefault="002436D2" w:rsidP="002436D2">
      <w:pPr>
        <w:pStyle w:val="ListParagraph"/>
        <w:spacing w:after="0"/>
        <w:ind w:left="990"/>
        <w:rPr>
          <w:rFonts w:eastAsia="SimHei" w:cstheme="minorBidi"/>
          <w:noProof/>
          <w:color w:val="E36C0A"/>
        </w:rPr>
      </w:pPr>
    </w:p>
    <w:p w:rsidR="005E444A"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 xml:space="preserve">Modify the script </w:t>
      </w:r>
      <w:r w:rsidRPr="00A026EE">
        <w:rPr>
          <w:rFonts w:eastAsia="SimHei" w:cstheme="minorBidi"/>
          <w:noProof/>
          <w:color w:val="E36C0A"/>
        </w:rPr>
        <w:t>run_set_vars.sh</w:t>
      </w:r>
      <w:r w:rsidRPr="00A026EE">
        <w:rPr>
          <w:rFonts w:cstheme="minorBidi"/>
          <w:color w:val="000000"/>
        </w:rPr>
        <w:t xml:space="preserve"> to replace ‘DUMMY’ with the actual values for:  </w:t>
      </w:r>
    </w:p>
    <w:p w:rsidR="002436D2" w:rsidRPr="00A026EE" w:rsidRDefault="002436D2" w:rsidP="005E444A">
      <w:pPr>
        <w:pStyle w:val="ListParagraph"/>
        <w:spacing w:after="0"/>
        <w:ind w:left="990"/>
        <w:contextualSpacing/>
        <w:jc w:val="left"/>
        <w:rPr>
          <w:rFonts w:cstheme="minorBidi"/>
          <w:color w:val="000000"/>
        </w:rPr>
      </w:pPr>
      <w:r w:rsidRPr="00A026EE">
        <w:rPr>
          <w:rFonts w:cstheme="minorBidi"/>
          <w:color w:val="000000"/>
        </w:rPr>
        <w:br/>
      </w:r>
      <w:r w:rsidRPr="00A026EE">
        <w:rPr>
          <w:rFonts w:eastAsia="SimHei" w:cstheme="minorBidi"/>
          <w:noProof/>
          <w:color w:val="E36C0A"/>
        </w:rPr>
        <w:t>CISADM – Schema owner (cisadm)</w:t>
      </w:r>
      <w:r w:rsidRPr="00A026EE">
        <w:rPr>
          <w:rFonts w:eastAsia="SimHei" w:cstheme="minorBidi"/>
          <w:noProof/>
          <w:color w:val="E36C0A"/>
        </w:rPr>
        <w:br/>
        <w:t>CISPWD - CISADM login password (*******)</w:t>
      </w:r>
      <w:r w:rsidRPr="00A026EE">
        <w:rPr>
          <w:rFonts w:eastAsia="SimHei" w:cstheme="minorBidi"/>
          <w:noProof/>
          <w:color w:val="E36C0A"/>
        </w:rPr>
        <w:br/>
        <w:t>CISUSERPWD - CISUSER  login password(*******)</w:t>
      </w:r>
      <w:r w:rsidRPr="00A026EE">
        <w:rPr>
          <w:rFonts w:eastAsia="SimHei" w:cstheme="minorBidi"/>
          <w:noProof/>
          <w:color w:val="E36C0A"/>
        </w:rPr>
        <w:br/>
        <w:t>ORACLE_SID – Oracle database name (aadcspl or addcspl)</w:t>
      </w:r>
      <w:r w:rsidRPr="00A026EE">
        <w:rPr>
          <w:rFonts w:eastAsia="SimHei" w:cstheme="minorBidi"/>
          <w:noProof/>
          <w:color w:val="E36C0A"/>
        </w:rPr>
        <w:br/>
        <w:t>NLS_LANG – NLS language setting for Arabic (AMERICAN_AMERICA.AR8ISO8859P6)</w:t>
      </w:r>
      <w:r w:rsidRPr="00A026EE">
        <w:rPr>
          <w:rFonts w:eastAsia="SimHei" w:cstheme="minorBidi"/>
          <w:noProof/>
          <w:color w:val="E36C0A"/>
        </w:rPr>
        <w:br/>
      </w:r>
      <w:r w:rsidRPr="00A026EE">
        <w:rPr>
          <w:rFonts w:cstheme="minorBidi"/>
          <w:color w:val="000000"/>
        </w:rPr>
        <w:br/>
        <w:t>Grant execute permissions to the script run_db.sh and execute the script</w:t>
      </w:r>
    </w:p>
    <w:p w:rsidR="002436D2" w:rsidRPr="00A026EE" w:rsidRDefault="002436D2" w:rsidP="002436D2">
      <w:pPr>
        <w:pStyle w:val="ListParagraph"/>
        <w:spacing w:after="0"/>
        <w:ind w:left="990"/>
        <w:rPr>
          <w:rFonts w:cstheme="minorBidi"/>
          <w:color w:val="000000"/>
        </w:rPr>
      </w:pPr>
      <w:r w:rsidRPr="00A026EE">
        <w:rPr>
          <w:rFonts w:cstheme="minorBidi"/>
          <w:color w:val="000000"/>
        </w:rPr>
        <w:t xml:space="preserve"> </w:t>
      </w:r>
      <w:r w:rsidRPr="00A026EE">
        <w:rPr>
          <w:rFonts w:eastAsia="SimHei" w:cstheme="minorBidi"/>
          <w:noProof/>
          <w:color w:val="E36C0A"/>
        </w:rPr>
        <w:t>chmod +x run_db.sh</w:t>
      </w:r>
      <w:r w:rsidRPr="00A026EE">
        <w:rPr>
          <w:rFonts w:cstheme="minorBidi"/>
          <w:color w:val="000000"/>
        </w:rPr>
        <w:t xml:space="preserve"> </w:t>
      </w:r>
    </w:p>
    <w:p w:rsidR="002436D2" w:rsidRPr="00A026EE" w:rsidRDefault="002436D2" w:rsidP="0052744B">
      <w:pPr>
        <w:pStyle w:val="ListParagraph"/>
        <w:spacing w:after="0"/>
        <w:ind w:left="990"/>
        <w:rPr>
          <w:rFonts w:cstheme="minorBidi"/>
          <w:color w:val="000000"/>
        </w:rPr>
      </w:pPr>
      <w:r w:rsidRPr="00A026EE">
        <w:rPr>
          <w:rFonts w:eastAsia="SimHei" w:cstheme="minorBidi"/>
          <w:noProof/>
          <w:color w:val="E36C0A"/>
        </w:rPr>
        <w:t>./run_db.sh</w:t>
      </w:r>
      <w:r w:rsidRPr="00A026EE">
        <w:rPr>
          <w:rFonts w:eastAsia="SimHei" w:cstheme="minorBidi"/>
          <w:noProof/>
          <w:color w:val="E36C0A"/>
        </w:rPr>
        <w:br/>
      </w:r>
      <w:r w:rsidRPr="00A026EE">
        <w:rPr>
          <w:rFonts w:cstheme="minorBidi"/>
          <w:color w:val="000000"/>
        </w:rPr>
        <w:br/>
        <w:t xml:space="preserve">Results will be in </w:t>
      </w:r>
      <w:r w:rsidR="0052744B" w:rsidRPr="00A026EE">
        <w:rPr>
          <w:rFonts w:cstheme="minorBidi"/>
          <w:color w:val="000000"/>
        </w:rPr>
        <w:t xml:space="preserve">the </w:t>
      </w:r>
      <w:r w:rsidRPr="00A026EE">
        <w:rPr>
          <w:rFonts w:eastAsia="SimHei" w:cstheme="minorBidi"/>
          <w:noProof/>
          <w:color w:val="E36C0A"/>
        </w:rPr>
        <w:t>Log</w:t>
      </w:r>
      <w:r w:rsidRPr="00A026EE">
        <w:rPr>
          <w:rFonts w:cstheme="minorBidi"/>
          <w:color w:val="000000"/>
        </w:rPr>
        <w:t xml:space="preserve"> directory. Verify if run successfully</w:t>
      </w:r>
      <w:r w:rsidR="008B6602" w:rsidRPr="00A026EE">
        <w:rPr>
          <w:rFonts w:cstheme="minorBidi"/>
          <w:color w:val="000000"/>
        </w:rPr>
        <w:t xml:space="preserve"> and commit is applied in the end. </w:t>
      </w:r>
      <w:r w:rsidRPr="00A026EE">
        <w:rPr>
          <w:rFonts w:cstheme="minorBidi"/>
          <w:color w:val="000000"/>
        </w:rPr>
        <w:t xml:space="preserve"> </w:t>
      </w:r>
    </w:p>
    <w:p w:rsidR="002436D2" w:rsidRPr="00A026EE" w:rsidRDefault="002436D2" w:rsidP="002436D2">
      <w:pPr>
        <w:spacing w:after="0"/>
        <w:ind w:left="990"/>
        <w:rPr>
          <w:rFonts w:cstheme="minorBidi"/>
          <w:color w:val="000000"/>
        </w:rPr>
      </w:pP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Installing CM Application Server Changes, this may contain the following folders:</w:t>
      </w:r>
    </w:p>
    <w:p w:rsidR="002436D2" w:rsidRPr="00A026EE" w:rsidRDefault="002436D2" w:rsidP="002436D2">
      <w:pPr>
        <w:pStyle w:val="ListParagraph"/>
        <w:spacing w:after="0"/>
        <w:ind w:left="990"/>
        <w:rPr>
          <w:rFonts w:cstheme="minorBidi"/>
          <w:color w:val="000000"/>
        </w:rPr>
      </w:pPr>
    </w:p>
    <w:p w:rsidR="002436D2" w:rsidRPr="00A026EE" w:rsidRDefault="002436D2" w:rsidP="002436D2">
      <w:pPr>
        <w:pStyle w:val="ListParagraph"/>
        <w:spacing w:after="0"/>
        <w:ind w:left="990"/>
        <w:rPr>
          <w:rFonts w:eastAsia="SimHei" w:cstheme="minorBidi"/>
          <w:noProof/>
          <w:color w:val="E36C0A"/>
        </w:rPr>
      </w:pPr>
      <w:r w:rsidRPr="00A026EE">
        <w:rPr>
          <w:rFonts w:eastAsia="SimHei" w:cstheme="minorBidi"/>
          <w:noProof/>
          <w:color w:val="E36C0A"/>
        </w:rPr>
        <w:t>*cobol</w:t>
      </w:r>
      <w:r w:rsidRPr="00A026EE">
        <w:rPr>
          <w:rFonts w:eastAsia="SimHei" w:cstheme="minorBidi"/>
          <w:noProof/>
          <w:color w:val="E36C0A"/>
        </w:rPr>
        <w:br/>
        <w:t>*etc</w:t>
      </w:r>
      <w:r w:rsidRPr="00A026EE">
        <w:rPr>
          <w:rFonts w:eastAsia="SimHei" w:cstheme="minorBidi"/>
          <w:noProof/>
          <w:color w:val="E36C0A"/>
        </w:rPr>
        <w:br/>
        <w:t>*java</w:t>
      </w:r>
      <w:r w:rsidRPr="00A026EE">
        <w:rPr>
          <w:rFonts w:eastAsia="SimHei" w:cstheme="minorBidi"/>
          <w:noProof/>
          <w:color w:val="E36C0A"/>
        </w:rPr>
        <w:br/>
        <w:t>*services</w:t>
      </w:r>
      <w:r w:rsidRPr="00A026EE">
        <w:rPr>
          <w:rFonts w:eastAsia="SimHei" w:cstheme="minorBidi"/>
          <w:noProof/>
          <w:color w:val="E36C0A"/>
        </w:rPr>
        <w:br/>
        <w:t>*splapp</w:t>
      </w:r>
    </w:p>
    <w:p w:rsidR="002436D2" w:rsidRPr="00A026EE" w:rsidRDefault="002436D2" w:rsidP="002436D2">
      <w:pPr>
        <w:pStyle w:val="ListParagraph"/>
        <w:spacing w:after="0"/>
        <w:ind w:left="990"/>
        <w:rPr>
          <w:rFonts w:cstheme="minorBidi"/>
          <w:color w:val="000000"/>
        </w:rPr>
      </w:pPr>
    </w:p>
    <w:p w:rsidR="002436D2" w:rsidRPr="00A026EE" w:rsidRDefault="002436D2" w:rsidP="002436D2">
      <w:pPr>
        <w:pStyle w:val="ListParagraph"/>
        <w:spacing w:after="0"/>
        <w:ind w:left="990"/>
        <w:rPr>
          <w:rFonts w:cstheme="minorBidi"/>
          <w:color w:val="000000"/>
        </w:rPr>
      </w:pP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Set the path for the package installation if not set already from .profile </w:t>
      </w:r>
    </w:p>
    <w:p w:rsidR="002436D2" w:rsidRPr="00A026EE" w:rsidRDefault="002436D2" w:rsidP="002436D2">
      <w:pPr>
        <w:pStyle w:val="ListParagraph"/>
        <w:spacing w:after="0"/>
        <w:ind w:left="1350"/>
        <w:rPr>
          <w:rFonts w:cstheme="minorBidi"/>
          <w:color w:val="000000"/>
        </w:rPr>
      </w:pPr>
      <w:r w:rsidRPr="00A026EE">
        <w:rPr>
          <w:rFonts w:eastAsia="SimHei" w:cstheme="minorBidi"/>
          <w:noProof/>
          <w:color w:val="E36C0A"/>
        </w:rPr>
        <w:t>export INST_DIR=/export/home/cissys/cm_packages</w:t>
      </w: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Switch to the location of the package that contains the folders shown above </w:t>
      </w:r>
    </w:p>
    <w:p w:rsidR="002436D2" w:rsidRPr="00A026EE" w:rsidRDefault="002436D2" w:rsidP="002436D2">
      <w:pPr>
        <w:pStyle w:val="ListParagraph"/>
        <w:spacing w:after="0"/>
        <w:ind w:left="1080"/>
        <w:rPr>
          <w:rFonts w:eastAsia="SimHei" w:cstheme="minorBidi"/>
          <w:noProof/>
          <w:color w:val="E36C0A"/>
        </w:rPr>
      </w:pPr>
      <w:r w:rsidRPr="00A026EE">
        <w:rPr>
          <w:rFonts w:cstheme="minorBidi"/>
          <w:color w:val="000000"/>
        </w:rPr>
        <w:t xml:space="preserve">      </w:t>
      </w:r>
      <w:r w:rsidRPr="00A026EE">
        <w:rPr>
          <w:rFonts w:eastAsia="SimHei" w:cstheme="minorBidi"/>
          <w:noProof/>
          <w:color w:val="E36C0A"/>
        </w:rPr>
        <w:t>$INST_DIR/ADWEA-B.V2.002.XXX/ADWEA-B.V2.002.XXX-&lt;YY-MM-DD-HHMM&gt;</w:t>
      </w: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Execute </w:t>
      </w:r>
      <w:r w:rsidRPr="00A026EE">
        <w:rPr>
          <w:rFonts w:eastAsia="SimHei" w:cstheme="minorBidi"/>
          <w:noProof/>
          <w:color w:val="E36C0A"/>
        </w:rPr>
        <w:t>$CM_DIR/applyCM.sh</w:t>
      </w: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This script must be executed using the full path of the script. </w:t>
      </w: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The script copies the </w:t>
      </w:r>
      <w:proofErr w:type="spellStart"/>
      <w:r w:rsidRPr="00A026EE">
        <w:rPr>
          <w:rFonts w:cstheme="minorBidi"/>
          <w:color w:val="000000"/>
        </w:rPr>
        <w:t>cobol</w:t>
      </w:r>
      <w:proofErr w:type="spellEnd"/>
      <w:r w:rsidRPr="00A026EE">
        <w:rPr>
          <w:rFonts w:cstheme="minorBidi"/>
          <w:color w:val="000000"/>
        </w:rPr>
        <w:t xml:space="preserve"> code and java source codes to the appropriate directories and compiles all the related </w:t>
      </w:r>
      <w:proofErr w:type="spellStart"/>
      <w:r w:rsidRPr="00A026EE">
        <w:rPr>
          <w:rFonts w:cstheme="minorBidi"/>
          <w:color w:val="000000"/>
        </w:rPr>
        <w:t>cobol</w:t>
      </w:r>
      <w:proofErr w:type="spellEnd"/>
      <w:r w:rsidRPr="00A026EE">
        <w:rPr>
          <w:rFonts w:cstheme="minorBidi"/>
          <w:color w:val="000000"/>
        </w:rPr>
        <w:t xml:space="preserve"> codes and generates the logs the location from where the script was executed i.e. </w:t>
      </w:r>
      <w:r w:rsidRPr="00A026EE">
        <w:rPr>
          <w:rFonts w:eastAsia="SimHei" w:cstheme="minorBidi"/>
          <w:noProof/>
          <w:color w:val="E36C0A"/>
        </w:rPr>
        <w:t>$INST_DIR/ADWEA-B.V2.002.XXX/ADWEA-B.V2.002.XXX-&lt;YY-MM-DD-HHMM&gt;</w:t>
      </w: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 It will finally start up the application.</w:t>
      </w:r>
    </w:p>
    <w:p w:rsidR="002436D2" w:rsidRPr="00A026EE" w:rsidRDefault="002436D2" w:rsidP="001612D8">
      <w:pPr>
        <w:pStyle w:val="ListParagraph"/>
        <w:numPr>
          <w:ilvl w:val="0"/>
          <w:numId w:val="24"/>
        </w:numPr>
        <w:spacing w:after="0"/>
        <w:contextualSpacing/>
        <w:jc w:val="left"/>
        <w:rPr>
          <w:rFonts w:cstheme="minorBidi"/>
          <w:color w:val="000000"/>
        </w:rPr>
      </w:pPr>
      <w:r w:rsidRPr="00A026EE">
        <w:rPr>
          <w:rFonts w:cstheme="minorBidi"/>
          <w:color w:val="000000"/>
        </w:rPr>
        <w:t xml:space="preserve">If used with –n option the script does not try to stop or start the environment. This is useful when multiple packages have to be applied on the same environment. </w:t>
      </w:r>
    </w:p>
    <w:p w:rsidR="002436D2" w:rsidRPr="00A026EE" w:rsidRDefault="002436D2" w:rsidP="002436D2">
      <w:pPr>
        <w:pStyle w:val="ListParagraph"/>
        <w:spacing w:after="0"/>
        <w:ind w:left="1080" w:firstLine="360"/>
        <w:rPr>
          <w:rFonts w:eastAsia="SimHei" w:cstheme="minorBidi"/>
          <w:noProof/>
          <w:color w:val="E36C0A"/>
        </w:rPr>
      </w:pPr>
      <w:r w:rsidRPr="00A026EE">
        <w:rPr>
          <w:rFonts w:eastAsia="SimHei" w:cstheme="minorBidi"/>
          <w:noProof/>
          <w:color w:val="E36C0A"/>
        </w:rPr>
        <w:t>$CM_DIR/applyCM.sh -n</w:t>
      </w:r>
      <w:r w:rsidRPr="00A026EE">
        <w:rPr>
          <w:rFonts w:cstheme="minorBidi"/>
          <w:color w:val="000000"/>
        </w:rPr>
        <w:t xml:space="preserve">   </w:t>
      </w:r>
      <w:r w:rsidRPr="00A026EE">
        <w:rPr>
          <w:rFonts w:cstheme="minorBidi"/>
          <w:color w:val="000000"/>
        </w:rPr>
        <w:br/>
        <w:t>where</w:t>
      </w:r>
      <w:r w:rsidRPr="00A026EE">
        <w:rPr>
          <w:rFonts w:eastAsia="SimHei" w:cstheme="minorBidi"/>
          <w:noProof/>
          <w:color w:val="E36C0A"/>
        </w:rPr>
        <w:t xml:space="preserve"> CM_DIR=$INST_DIR/CM_packaging </w:t>
      </w:r>
    </w:p>
    <w:p w:rsidR="002436D2" w:rsidRPr="00A026EE" w:rsidRDefault="002436D2" w:rsidP="002436D2">
      <w:pPr>
        <w:pStyle w:val="ListParagraph"/>
        <w:spacing w:after="0"/>
        <w:ind w:left="1080" w:firstLine="360"/>
        <w:rPr>
          <w:rFonts w:eastAsia="SimHei" w:cstheme="minorBidi"/>
          <w:noProof/>
          <w:color w:val="E36C0A"/>
        </w:rPr>
      </w:pP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Start the application if not started by applyCM.sh script.</w:t>
      </w:r>
    </w:p>
    <w:p w:rsidR="002436D2" w:rsidRPr="00A026EE" w:rsidRDefault="002436D2" w:rsidP="001612D8">
      <w:pPr>
        <w:pStyle w:val="ListParagraph"/>
        <w:numPr>
          <w:ilvl w:val="0"/>
          <w:numId w:val="23"/>
        </w:numPr>
        <w:spacing w:after="0"/>
        <w:contextualSpacing/>
        <w:jc w:val="left"/>
        <w:rPr>
          <w:rFonts w:cstheme="minorBidi"/>
          <w:color w:val="000000"/>
        </w:rPr>
      </w:pPr>
      <w:r w:rsidRPr="00A026EE">
        <w:rPr>
          <w:rFonts w:cstheme="minorBidi"/>
          <w:color w:val="000000"/>
        </w:rPr>
        <w:t xml:space="preserve">Starting the batch scheduler </w:t>
      </w:r>
      <w:r w:rsidRPr="00A026EE">
        <w:rPr>
          <w:rFonts w:eastAsia="SimHei" w:cstheme="minorBidi"/>
          <w:noProof/>
          <w:color w:val="E36C0A"/>
        </w:rPr>
        <w:t>threadpoolpworker</w:t>
      </w:r>
    </w:p>
    <w:p w:rsidR="002436D2" w:rsidRPr="00A026EE" w:rsidRDefault="002436D2" w:rsidP="002436D2">
      <w:pPr>
        <w:pStyle w:val="ListParagraph"/>
        <w:spacing w:after="0"/>
        <w:ind w:left="1710"/>
        <w:contextualSpacing/>
        <w:jc w:val="left"/>
        <w:rPr>
          <w:rFonts w:eastAsia="SimHei" w:cstheme="minorBidi"/>
          <w:noProof/>
          <w:color w:val="E36C0A"/>
        </w:rPr>
      </w:pPr>
    </w:p>
    <w:p w:rsidR="002436D2" w:rsidRPr="00A026EE" w:rsidRDefault="002436D2" w:rsidP="002436D2">
      <w:pPr>
        <w:pStyle w:val="ListParagraph"/>
        <w:spacing w:after="0"/>
        <w:ind w:left="1710"/>
        <w:contextualSpacing/>
        <w:jc w:val="left"/>
        <w:rPr>
          <w:rFonts w:cstheme="minorBidi"/>
          <w:color w:val="000000"/>
        </w:rPr>
      </w:pPr>
      <w:r w:rsidRPr="00A026EE">
        <w:rPr>
          <w:rFonts w:eastAsia="SimHei" w:cstheme="minorBidi"/>
          <w:noProof/>
          <w:color w:val="E36C0A"/>
        </w:rPr>
        <w:lastRenderedPageBreak/>
        <w:t>~/thpwkr -e &lt;ENV&gt; -s</w:t>
      </w:r>
      <w:r w:rsidRPr="00A026EE">
        <w:rPr>
          <w:rFonts w:eastAsia="SimHei" w:cstheme="minorBidi"/>
          <w:noProof/>
          <w:color w:val="E36C0A"/>
        </w:rPr>
        <w:br/>
      </w:r>
      <w:r w:rsidRPr="00A026EE">
        <w:rPr>
          <w:rFonts w:cstheme="minorBidi"/>
          <w:color w:val="000000"/>
        </w:rPr>
        <w:br/>
      </w:r>
    </w:p>
    <w:p w:rsidR="002436D2" w:rsidRPr="00A026EE" w:rsidRDefault="002436D2" w:rsidP="002436D2">
      <w:pPr>
        <w:pStyle w:val="Heading2"/>
        <w:ind w:left="576"/>
        <w:rPr>
          <w:rFonts w:cstheme="minorBidi"/>
        </w:rPr>
      </w:pPr>
      <w:bookmarkStart w:id="57" w:name="_Toc376785749"/>
      <w:bookmarkStart w:id="58" w:name="_Toc379972058"/>
      <w:r w:rsidRPr="00A026EE">
        <w:rPr>
          <w:rFonts w:cstheme="minorBidi"/>
        </w:rPr>
        <w:t>How to apply a single fix (Application or Framework)</w:t>
      </w:r>
      <w:bookmarkEnd w:id="57"/>
      <w:bookmarkEnd w:id="58"/>
    </w:p>
    <w:p w:rsidR="002436D2" w:rsidRPr="00A026EE" w:rsidRDefault="002436D2" w:rsidP="002436D2">
      <w:pPr>
        <w:autoSpaceDE w:val="0"/>
        <w:autoSpaceDN w:val="0"/>
        <w:adjustRightInd w:val="0"/>
        <w:spacing w:after="0"/>
        <w:jc w:val="left"/>
        <w:rPr>
          <w:rFonts w:cstheme="minorBidi"/>
          <w:color w:val="000000"/>
        </w:rPr>
      </w:pP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Every patch on the V2* platform will have an application server component and an optional</w:t>
      </w:r>
    </w:p>
    <w:p w:rsidR="002436D2" w:rsidRPr="00A026EE" w:rsidRDefault="008B6602" w:rsidP="002666AB">
      <w:pPr>
        <w:autoSpaceDE w:val="0"/>
        <w:autoSpaceDN w:val="0"/>
        <w:adjustRightInd w:val="0"/>
        <w:spacing w:after="0"/>
        <w:jc w:val="left"/>
        <w:rPr>
          <w:rFonts w:cstheme="minorBidi"/>
          <w:color w:val="000000"/>
        </w:rPr>
      </w:pPr>
      <w:r w:rsidRPr="00A026EE">
        <w:rPr>
          <w:rFonts w:cstheme="minorBidi"/>
          <w:color w:val="000000"/>
        </w:rPr>
        <w:t>d</w:t>
      </w:r>
      <w:r w:rsidR="002436D2" w:rsidRPr="00A026EE">
        <w:rPr>
          <w:rFonts w:cstheme="minorBidi"/>
          <w:color w:val="000000"/>
        </w:rPr>
        <w:t>atabase component. Some patches have pre-requi</w:t>
      </w:r>
      <w:r w:rsidR="00FA1A7C" w:rsidRPr="00A026EE">
        <w:rPr>
          <w:rFonts w:cstheme="minorBidi"/>
          <w:color w:val="000000"/>
        </w:rPr>
        <w:t>si</w:t>
      </w:r>
      <w:r w:rsidR="002436D2" w:rsidRPr="00A026EE">
        <w:rPr>
          <w:rFonts w:cstheme="minorBidi"/>
          <w:color w:val="000000"/>
        </w:rPr>
        <w:t>tes and these need to be installed before</w:t>
      </w:r>
      <w:r w:rsidR="002666AB" w:rsidRPr="00A026EE">
        <w:rPr>
          <w:rFonts w:cstheme="minorBidi"/>
          <w:color w:val="000000"/>
        </w:rPr>
        <w:t xml:space="preserve"> the</w:t>
      </w:r>
      <w:r w:rsidR="00FA1A7C" w:rsidRPr="00A026EE">
        <w:rPr>
          <w:rFonts w:cstheme="minorBidi"/>
          <w:color w:val="000000"/>
        </w:rPr>
        <w:t xml:space="preserve"> patch installation</w:t>
      </w:r>
      <w:r w:rsidR="002436D2" w:rsidRPr="00A026EE">
        <w:rPr>
          <w:rFonts w:cstheme="minorBidi"/>
          <w:color w:val="000000"/>
        </w:rPr>
        <w:t>.</w:t>
      </w:r>
    </w:p>
    <w:p w:rsidR="002436D2" w:rsidRPr="00A026EE" w:rsidRDefault="002436D2" w:rsidP="002436D2">
      <w:pPr>
        <w:autoSpaceDE w:val="0"/>
        <w:autoSpaceDN w:val="0"/>
        <w:adjustRightInd w:val="0"/>
        <w:spacing w:after="0"/>
        <w:jc w:val="left"/>
        <w:rPr>
          <w:rFonts w:cstheme="minorBidi"/>
          <w:color w:val="000000"/>
        </w:rPr>
      </w:pPr>
    </w:p>
    <w:p w:rsidR="002436D2" w:rsidRPr="00A026EE" w:rsidRDefault="002436D2" w:rsidP="008B6602">
      <w:pPr>
        <w:pStyle w:val="Heading3"/>
        <w:ind w:left="1170"/>
        <w:rPr>
          <w:rFonts w:cstheme="minorBidi"/>
        </w:rPr>
      </w:pPr>
      <w:bookmarkStart w:id="59" w:name="_Toc379972059"/>
      <w:r w:rsidRPr="00A026EE">
        <w:rPr>
          <w:rFonts w:cstheme="minorBidi"/>
        </w:rPr>
        <w:t>Application Server Component</w:t>
      </w:r>
      <w:bookmarkEnd w:id="59"/>
    </w:p>
    <w:p w:rsidR="008B6602" w:rsidRPr="00A026EE" w:rsidRDefault="008B6602" w:rsidP="002436D2">
      <w:pPr>
        <w:autoSpaceDE w:val="0"/>
        <w:autoSpaceDN w:val="0"/>
        <w:adjustRightInd w:val="0"/>
        <w:spacing w:after="0"/>
        <w:jc w:val="left"/>
        <w:rPr>
          <w:rFonts w:cstheme="minorBidi"/>
          <w:color w:val="000000"/>
        </w:rPr>
      </w:pPr>
    </w:p>
    <w:p w:rsidR="002436D2" w:rsidRPr="00A026EE" w:rsidRDefault="002436D2" w:rsidP="002666AB">
      <w:pPr>
        <w:autoSpaceDE w:val="0"/>
        <w:autoSpaceDN w:val="0"/>
        <w:adjustRightInd w:val="0"/>
        <w:spacing w:after="0"/>
        <w:jc w:val="left"/>
        <w:rPr>
          <w:rFonts w:cstheme="minorBidi"/>
          <w:color w:val="000000"/>
        </w:rPr>
      </w:pPr>
      <w:r w:rsidRPr="00A026EE">
        <w:rPr>
          <w:rFonts w:cstheme="minorBidi"/>
          <w:color w:val="000000"/>
        </w:rPr>
        <w:t xml:space="preserve">Check the file “installed_fixes.txt” file in the etc folder to </w:t>
      </w:r>
      <w:r w:rsidR="002666AB" w:rsidRPr="00A026EE">
        <w:rPr>
          <w:rFonts w:cstheme="minorBidi"/>
          <w:color w:val="000000"/>
        </w:rPr>
        <w:t>check if</w:t>
      </w:r>
      <w:r w:rsidRPr="00A026EE">
        <w:rPr>
          <w:rFonts w:cstheme="minorBidi"/>
          <w:color w:val="000000"/>
        </w:rPr>
        <w:t xml:space="preserve"> there is an entry for the patch</w:t>
      </w:r>
      <w:r w:rsidR="002666AB" w:rsidRPr="00A026EE">
        <w:rPr>
          <w:rFonts w:cstheme="minorBidi"/>
          <w:color w:val="000000"/>
        </w:rPr>
        <w:t xml:space="preserve"> number</w:t>
      </w:r>
      <w:r w:rsidRPr="00A026EE">
        <w:rPr>
          <w:rFonts w:cstheme="minorBidi"/>
          <w:color w:val="000000"/>
        </w:rPr>
        <w:t>.</w:t>
      </w:r>
    </w:p>
    <w:p w:rsidR="002436D2" w:rsidRPr="00A026EE" w:rsidRDefault="002436D2" w:rsidP="002436D2">
      <w:pPr>
        <w:autoSpaceDE w:val="0"/>
        <w:autoSpaceDN w:val="0"/>
        <w:adjustRightInd w:val="0"/>
        <w:spacing w:after="0"/>
        <w:jc w:val="left"/>
        <w:rPr>
          <w:rFonts w:cstheme="minorBidi"/>
          <w:color w:val="000000"/>
        </w:rPr>
      </w:pP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If a patch has been installed the installation process will notify you and by pass this patch.</w:t>
      </w:r>
    </w:p>
    <w:p w:rsidR="002436D2" w:rsidRPr="00A026EE" w:rsidRDefault="002436D2" w:rsidP="002436D2">
      <w:pPr>
        <w:autoSpaceDE w:val="0"/>
        <w:autoSpaceDN w:val="0"/>
        <w:adjustRightInd w:val="0"/>
        <w:spacing w:after="0"/>
        <w:jc w:val="left"/>
        <w:rPr>
          <w:rFonts w:cstheme="minorBidi"/>
          <w:color w:val="000000"/>
        </w:rPr>
      </w:pPr>
    </w:p>
    <w:p w:rsidR="002436D2" w:rsidRPr="00A026EE" w:rsidRDefault="002436D2" w:rsidP="00FF0B1D">
      <w:pPr>
        <w:pStyle w:val="ListParagraph"/>
        <w:numPr>
          <w:ilvl w:val="0"/>
          <w:numId w:val="25"/>
        </w:numPr>
        <w:autoSpaceDE w:val="0"/>
        <w:autoSpaceDN w:val="0"/>
        <w:adjustRightInd w:val="0"/>
        <w:spacing w:after="0"/>
        <w:jc w:val="left"/>
        <w:rPr>
          <w:rFonts w:cstheme="minorBidi"/>
          <w:color w:val="000000"/>
        </w:rPr>
      </w:pPr>
      <w:r w:rsidRPr="00A026EE">
        <w:rPr>
          <w:rFonts w:cstheme="minorBidi"/>
          <w:color w:val="000000"/>
        </w:rPr>
        <w:t xml:space="preserve">Step 1 - Download patch from </w:t>
      </w:r>
      <w:r w:rsidR="00FF0B1D" w:rsidRPr="00A026EE">
        <w:rPr>
          <w:rFonts w:cstheme="minorBidi"/>
          <w:color w:val="000000"/>
        </w:rPr>
        <w:t>m</w:t>
      </w:r>
      <w:r w:rsidRPr="00A026EE">
        <w:rPr>
          <w:rFonts w:cstheme="minorBidi"/>
          <w:color w:val="000000"/>
        </w:rPr>
        <w:t xml:space="preserve">etalink and save to your PC. (For </w:t>
      </w:r>
      <w:proofErr w:type="spellStart"/>
      <w:r w:rsidR="00FF0B1D" w:rsidRPr="00A026EE">
        <w:rPr>
          <w:rFonts w:cstheme="minorBidi"/>
          <w:color w:val="000000"/>
        </w:rPr>
        <w:t>eg</w:t>
      </w:r>
      <w:proofErr w:type="spellEnd"/>
      <w:r w:rsidR="00FF0B1D" w:rsidRPr="00A026EE">
        <w:rPr>
          <w:rFonts w:cstheme="minorBidi"/>
          <w:color w:val="000000"/>
        </w:rPr>
        <w:t>.</w:t>
      </w:r>
      <w:r w:rsidRPr="00A026EE">
        <w:rPr>
          <w:rFonts w:cstheme="minorBidi"/>
          <w:color w:val="000000"/>
        </w:rPr>
        <w:t xml:space="preserve"> patch 6871983)</w:t>
      </w:r>
    </w:p>
    <w:p w:rsidR="002436D2" w:rsidRPr="00A026EE" w:rsidRDefault="002436D2" w:rsidP="002436D2">
      <w:pPr>
        <w:rPr>
          <w:rFonts w:cstheme="minorBidi"/>
        </w:rPr>
      </w:pPr>
    </w:p>
    <w:p w:rsidR="002436D2" w:rsidRPr="00A026EE" w:rsidRDefault="002436D2" w:rsidP="002436D2">
      <w:pPr>
        <w:rPr>
          <w:rFonts w:cstheme="minorBidi"/>
        </w:rPr>
      </w:pPr>
      <w:r w:rsidRPr="00A026EE">
        <w:rPr>
          <w:rFonts w:cstheme="minorBidi"/>
          <w:noProof/>
          <w:lang w:val="en-US"/>
        </w:rPr>
        <w:drawing>
          <wp:inline distT="0" distB="0" distL="0" distR="0" wp14:anchorId="3D9BE0B8" wp14:editId="2008CE69">
            <wp:extent cx="4943475" cy="161925"/>
            <wp:effectExtent l="19050" t="0" r="9525" b="0"/>
            <wp:docPr id="1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4943475" cy="161925"/>
                    </a:xfrm>
                    <a:prstGeom prst="rect">
                      <a:avLst/>
                    </a:prstGeom>
                    <a:noFill/>
                    <a:ln w="9525">
                      <a:noFill/>
                      <a:miter lim="800000"/>
                      <a:headEnd/>
                      <a:tailEnd/>
                    </a:ln>
                  </pic:spPr>
                </pic:pic>
              </a:graphicData>
            </a:graphic>
          </wp:inline>
        </w:drawing>
      </w:r>
    </w:p>
    <w:p w:rsidR="002436D2" w:rsidRPr="00A026EE" w:rsidRDefault="002436D2" w:rsidP="002436D2">
      <w:pPr>
        <w:rPr>
          <w:rFonts w:cstheme="minorBidi"/>
          <w:b/>
          <w:bCs/>
          <w:lang w:val="en-US"/>
        </w:rPr>
      </w:pPr>
    </w:p>
    <w:p w:rsidR="002436D2" w:rsidRPr="00A026EE" w:rsidRDefault="002436D2" w:rsidP="001612D8">
      <w:pPr>
        <w:pStyle w:val="ListParagraph"/>
        <w:numPr>
          <w:ilvl w:val="0"/>
          <w:numId w:val="25"/>
        </w:numPr>
        <w:rPr>
          <w:rFonts w:cstheme="minorBidi"/>
          <w:color w:val="000000"/>
        </w:rPr>
      </w:pPr>
      <w:r w:rsidRPr="00A026EE">
        <w:rPr>
          <w:rFonts w:cstheme="minorBidi"/>
          <w:color w:val="000000"/>
        </w:rPr>
        <w:t>Step 2 – Unzip the contents of file “p6871983_2200_Generic.zip” and save to your PC.</w:t>
      </w:r>
    </w:p>
    <w:p w:rsidR="002436D2" w:rsidRPr="00A026EE" w:rsidRDefault="002436D2" w:rsidP="002436D2">
      <w:pPr>
        <w:rPr>
          <w:rFonts w:cstheme="minorBidi"/>
          <w:b/>
          <w:bCs/>
          <w:lang w:val="en-US"/>
        </w:rPr>
      </w:pPr>
    </w:p>
    <w:p w:rsidR="002436D2" w:rsidRPr="00A026EE" w:rsidRDefault="002436D2" w:rsidP="002436D2">
      <w:pPr>
        <w:rPr>
          <w:rFonts w:cstheme="minorBidi"/>
        </w:rPr>
      </w:pPr>
      <w:r w:rsidRPr="00A026EE">
        <w:rPr>
          <w:rFonts w:cstheme="minorBidi"/>
          <w:noProof/>
          <w:lang w:val="en-US"/>
        </w:rPr>
        <w:drawing>
          <wp:inline distT="0" distB="0" distL="0" distR="0" wp14:anchorId="0CE34446" wp14:editId="05BEF8C4">
            <wp:extent cx="4943475" cy="628650"/>
            <wp:effectExtent l="19050" t="0" r="9525" b="0"/>
            <wp:docPr id="1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4943475" cy="628650"/>
                    </a:xfrm>
                    <a:prstGeom prst="rect">
                      <a:avLst/>
                    </a:prstGeom>
                    <a:noFill/>
                    <a:ln w="9525">
                      <a:noFill/>
                      <a:miter lim="800000"/>
                      <a:headEnd/>
                      <a:tailEnd/>
                    </a:ln>
                  </pic:spPr>
                </pic:pic>
              </a:graphicData>
            </a:graphic>
          </wp:inline>
        </w:drawing>
      </w:r>
    </w:p>
    <w:p w:rsidR="002436D2" w:rsidRPr="00A026EE" w:rsidRDefault="002436D2" w:rsidP="002436D2">
      <w:pPr>
        <w:rPr>
          <w:rFonts w:cstheme="minorBidi"/>
        </w:rPr>
      </w:pPr>
    </w:p>
    <w:p w:rsidR="002436D2" w:rsidRPr="00A026EE" w:rsidRDefault="002436D2" w:rsidP="001612D8">
      <w:pPr>
        <w:pStyle w:val="ListParagraph"/>
        <w:numPr>
          <w:ilvl w:val="0"/>
          <w:numId w:val="25"/>
        </w:numPr>
        <w:rPr>
          <w:rFonts w:cstheme="minorBidi"/>
          <w:color w:val="000000"/>
        </w:rPr>
      </w:pPr>
      <w:r w:rsidRPr="00A026EE">
        <w:rPr>
          <w:rFonts w:cstheme="minorBidi"/>
          <w:color w:val="000000"/>
        </w:rPr>
        <w:t>Step 3 – Unzip the contents of file “MultiPlatform.zip” and save to your PC.</w:t>
      </w:r>
    </w:p>
    <w:p w:rsidR="002436D2" w:rsidRPr="00A026EE" w:rsidRDefault="002436D2" w:rsidP="002436D2">
      <w:pPr>
        <w:rPr>
          <w:rFonts w:cstheme="minorBidi"/>
          <w:color w:val="000000"/>
        </w:rPr>
      </w:pPr>
      <w:r w:rsidRPr="00A026EE">
        <w:rPr>
          <w:rFonts w:cstheme="minorBidi"/>
          <w:noProof/>
          <w:color w:val="000000"/>
          <w:lang w:val="en-US"/>
        </w:rPr>
        <w:drawing>
          <wp:inline distT="0" distB="0" distL="0" distR="0" wp14:anchorId="0A5A27AF" wp14:editId="3FB12C0E">
            <wp:extent cx="4943475" cy="800100"/>
            <wp:effectExtent l="19050" t="0" r="9525" b="0"/>
            <wp:docPr id="1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943475" cy="800100"/>
                    </a:xfrm>
                    <a:prstGeom prst="rect">
                      <a:avLst/>
                    </a:prstGeom>
                    <a:noFill/>
                    <a:ln w="9525">
                      <a:noFill/>
                      <a:miter lim="800000"/>
                      <a:headEnd/>
                      <a:tailEnd/>
                    </a:ln>
                  </pic:spPr>
                </pic:pic>
              </a:graphicData>
            </a:graphic>
          </wp:inline>
        </w:drawing>
      </w: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p>
    <w:p w:rsidR="002436D2" w:rsidRPr="00A026EE" w:rsidRDefault="002436D2" w:rsidP="002436D2">
      <w:pPr>
        <w:rPr>
          <w:rFonts w:cstheme="minorBidi"/>
          <w:b/>
          <w:bCs/>
          <w:lang w:val="en-US"/>
        </w:rPr>
      </w:pPr>
      <w:r w:rsidRPr="00A026EE">
        <w:rPr>
          <w:rFonts w:cstheme="minorBidi"/>
          <w:b/>
          <w:bCs/>
          <w:lang w:val="en-US"/>
        </w:rPr>
        <w:t>Step 4 – Go into directory “V2.2.0-6871983_MultiPlatform”.</w:t>
      </w:r>
    </w:p>
    <w:p w:rsidR="002436D2" w:rsidRPr="00A026EE" w:rsidRDefault="002436D2" w:rsidP="002436D2">
      <w:pPr>
        <w:rPr>
          <w:rFonts w:cstheme="minorBidi"/>
          <w:color w:val="000000"/>
        </w:rPr>
      </w:pPr>
      <w:r w:rsidRPr="00A026EE">
        <w:rPr>
          <w:rFonts w:cstheme="minorBidi"/>
          <w:noProof/>
          <w:color w:val="000000"/>
          <w:lang w:val="en-US"/>
        </w:rPr>
        <w:lastRenderedPageBreak/>
        <w:drawing>
          <wp:inline distT="0" distB="0" distL="0" distR="0" wp14:anchorId="0AF3F9DE" wp14:editId="4CC578E3">
            <wp:extent cx="4714875" cy="933450"/>
            <wp:effectExtent l="19050" t="0" r="9525" b="0"/>
            <wp:docPr id="1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714875" cy="933450"/>
                    </a:xfrm>
                    <a:prstGeom prst="rect">
                      <a:avLst/>
                    </a:prstGeom>
                    <a:noFill/>
                    <a:ln w="9525">
                      <a:noFill/>
                      <a:miter lim="800000"/>
                      <a:headEnd/>
                      <a:tailEnd/>
                    </a:ln>
                  </pic:spPr>
                </pic:pic>
              </a:graphicData>
            </a:graphic>
          </wp:inline>
        </w:drawing>
      </w:r>
    </w:p>
    <w:p w:rsidR="002436D2" w:rsidRPr="00A026EE" w:rsidRDefault="002436D2" w:rsidP="002436D2">
      <w:pPr>
        <w:rPr>
          <w:rFonts w:cstheme="minorBidi"/>
          <w:color w:val="000000"/>
        </w:rPr>
      </w:pPr>
    </w:p>
    <w:p w:rsidR="002436D2" w:rsidRPr="00A026EE" w:rsidRDefault="002436D2" w:rsidP="002436D2">
      <w:pPr>
        <w:autoSpaceDE w:val="0"/>
        <w:autoSpaceDN w:val="0"/>
        <w:adjustRightInd w:val="0"/>
        <w:spacing w:after="0"/>
        <w:jc w:val="left"/>
        <w:rPr>
          <w:rFonts w:cstheme="minorBidi"/>
          <w:b/>
          <w:bCs/>
          <w:color w:val="FF0000"/>
          <w:lang w:val="en-US"/>
        </w:rPr>
      </w:pPr>
      <w:r w:rsidRPr="00A026EE">
        <w:rPr>
          <w:rFonts w:cstheme="minorBidi"/>
          <w:b/>
          <w:bCs/>
          <w:color w:val="FF0000"/>
          <w:lang w:val="en-US"/>
        </w:rPr>
        <w:t>Notes:</w:t>
      </w:r>
    </w:p>
    <w:p w:rsidR="002436D2" w:rsidRPr="00A026EE" w:rsidRDefault="002436D2" w:rsidP="0052744B">
      <w:pPr>
        <w:autoSpaceDE w:val="0"/>
        <w:autoSpaceDN w:val="0"/>
        <w:adjustRightInd w:val="0"/>
        <w:spacing w:after="0"/>
        <w:jc w:val="left"/>
        <w:rPr>
          <w:rFonts w:cstheme="minorBidi"/>
          <w:color w:val="FF0000"/>
          <w:lang w:val="en-US"/>
        </w:rPr>
      </w:pPr>
      <w:r w:rsidRPr="00A026EE">
        <w:rPr>
          <w:rFonts w:cstheme="minorBidi"/>
          <w:color w:val="FF0000"/>
          <w:lang w:val="en-US"/>
        </w:rPr>
        <w:t>This patch has Application Server and a database component. If the patch does not include</w:t>
      </w:r>
      <w:r w:rsidR="00FF0B1D" w:rsidRPr="00A026EE">
        <w:rPr>
          <w:rFonts w:cstheme="minorBidi"/>
          <w:color w:val="FF0000"/>
          <w:lang w:val="en-US"/>
        </w:rPr>
        <w:t xml:space="preserve"> </w:t>
      </w:r>
      <w:r w:rsidR="0052744B" w:rsidRPr="00A026EE">
        <w:rPr>
          <w:rFonts w:cstheme="minorBidi"/>
          <w:color w:val="FF0000"/>
          <w:lang w:val="en-US"/>
        </w:rPr>
        <w:t>directory</w:t>
      </w:r>
      <w:r w:rsidR="00FF0B1D" w:rsidRPr="00A026EE">
        <w:rPr>
          <w:rFonts w:cstheme="minorBidi"/>
          <w:color w:val="FF0000"/>
          <w:lang w:val="en-US"/>
        </w:rPr>
        <w:t xml:space="preserve"> “database</w:t>
      </w:r>
      <w:r w:rsidRPr="00A026EE">
        <w:rPr>
          <w:rFonts w:cstheme="minorBidi"/>
          <w:color w:val="FF0000"/>
          <w:lang w:val="en-US"/>
        </w:rPr>
        <w:t xml:space="preserve">” </w:t>
      </w:r>
      <w:r w:rsidR="0052744B" w:rsidRPr="00A026EE">
        <w:rPr>
          <w:rFonts w:cstheme="minorBidi"/>
          <w:color w:val="FF0000"/>
          <w:lang w:val="en-US"/>
        </w:rPr>
        <w:t>then no</w:t>
      </w:r>
      <w:r w:rsidRPr="00A026EE">
        <w:rPr>
          <w:rFonts w:cstheme="minorBidi"/>
          <w:color w:val="FF0000"/>
          <w:lang w:val="en-US"/>
        </w:rPr>
        <w:t xml:space="preserve"> need to complete the database component instructions below.</w:t>
      </w:r>
    </w:p>
    <w:p w:rsidR="002436D2" w:rsidRPr="00A026EE" w:rsidRDefault="002436D2" w:rsidP="002436D2">
      <w:pPr>
        <w:autoSpaceDE w:val="0"/>
        <w:autoSpaceDN w:val="0"/>
        <w:adjustRightInd w:val="0"/>
        <w:spacing w:after="0"/>
        <w:jc w:val="left"/>
        <w:rPr>
          <w:rFonts w:cstheme="minorBidi"/>
          <w:color w:val="FF0000"/>
          <w:lang w:val="en-US"/>
        </w:rPr>
      </w:pPr>
      <w:r w:rsidRPr="00A026EE">
        <w:rPr>
          <w:rFonts w:cstheme="minorBidi"/>
          <w:color w:val="FF0000"/>
          <w:lang w:val="en-US"/>
        </w:rPr>
        <w:t>Read the README.txt file.</w:t>
      </w:r>
    </w:p>
    <w:p w:rsidR="002436D2" w:rsidRPr="00A026EE" w:rsidRDefault="002436D2" w:rsidP="002436D2">
      <w:pPr>
        <w:autoSpaceDE w:val="0"/>
        <w:autoSpaceDN w:val="0"/>
        <w:adjustRightInd w:val="0"/>
        <w:spacing w:after="0"/>
        <w:jc w:val="left"/>
        <w:rPr>
          <w:rFonts w:cstheme="minorBidi"/>
          <w:color w:val="FF0000"/>
          <w:lang w:val="en-US"/>
        </w:rPr>
      </w:pPr>
      <w:r w:rsidRPr="00A026EE">
        <w:rPr>
          <w:rFonts w:cstheme="minorBidi"/>
          <w:color w:val="FF0000"/>
          <w:lang w:val="en-US"/>
        </w:rPr>
        <w:t>The “*.coreq” file contains the patches that will be installed at the same time this patch is</w:t>
      </w:r>
    </w:p>
    <w:p w:rsidR="002436D2" w:rsidRPr="00A026EE" w:rsidRDefault="002436D2" w:rsidP="002436D2">
      <w:pPr>
        <w:autoSpaceDE w:val="0"/>
        <w:autoSpaceDN w:val="0"/>
        <w:adjustRightInd w:val="0"/>
        <w:spacing w:after="0"/>
        <w:jc w:val="left"/>
        <w:rPr>
          <w:rFonts w:cstheme="minorBidi"/>
          <w:color w:val="FF0000"/>
          <w:lang w:val="en-US"/>
        </w:rPr>
      </w:pPr>
      <w:r w:rsidRPr="00A026EE">
        <w:rPr>
          <w:rFonts w:cstheme="minorBidi"/>
          <w:color w:val="FF0000"/>
          <w:lang w:val="en-US"/>
        </w:rPr>
        <w:t>installed. This example does not have a “*.coreq” file.</w:t>
      </w:r>
    </w:p>
    <w:p w:rsidR="002436D2" w:rsidRPr="00A026EE" w:rsidRDefault="002436D2" w:rsidP="00B22C5F">
      <w:pPr>
        <w:autoSpaceDE w:val="0"/>
        <w:autoSpaceDN w:val="0"/>
        <w:adjustRightInd w:val="0"/>
        <w:spacing w:after="0"/>
        <w:jc w:val="left"/>
        <w:rPr>
          <w:rFonts w:cstheme="minorBidi"/>
          <w:color w:val="FF0000"/>
          <w:lang w:val="en-US"/>
        </w:rPr>
      </w:pPr>
      <w:r w:rsidRPr="00A026EE">
        <w:rPr>
          <w:rFonts w:cstheme="minorBidi"/>
          <w:color w:val="FF0000"/>
          <w:lang w:val="en-US"/>
        </w:rPr>
        <w:t>The “*.prereq” file contains the patches that need to be installed before this patch is installed.</w:t>
      </w:r>
    </w:p>
    <w:p w:rsidR="002436D2" w:rsidRPr="00A026EE" w:rsidRDefault="002436D2" w:rsidP="002436D2">
      <w:pPr>
        <w:autoSpaceDE w:val="0"/>
        <w:autoSpaceDN w:val="0"/>
        <w:adjustRightInd w:val="0"/>
        <w:spacing w:after="0"/>
        <w:jc w:val="left"/>
        <w:rPr>
          <w:rFonts w:cstheme="minorBidi"/>
          <w:b/>
          <w:bCs/>
          <w:lang w:val="en-US"/>
        </w:rPr>
      </w:pPr>
    </w:p>
    <w:p w:rsidR="002436D2" w:rsidRPr="00550566" w:rsidRDefault="002436D2" w:rsidP="002436D2">
      <w:pPr>
        <w:autoSpaceDE w:val="0"/>
        <w:autoSpaceDN w:val="0"/>
        <w:adjustRightInd w:val="0"/>
        <w:spacing w:after="0"/>
        <w:jc w:val="left"/>
        <w:rPr>
          <w:rFonts w:cstheme="minorBidi"/>
          <w:b/>
          <w:bCs/>
          <w:lang w:val="en-US"/>
        </w:rPr>
      </w:pPr>
      <w:r w:rsidRPr="00550566">
        <w:rPr>
          <w:rFonts w:cstheme="minorBidi"/>
          <w:b/>
          <w:bCs/>
          <w:lang w:val="en-US"/>
        </w:rPr>
        <w:t>Step 5 – Follow the instructions in the “AppServer_install.doc” for your platform and</w:t>
      </w:r>
      <w:r w:rsidR="00FF0B1D" w:rsidRPr="00550566">
        <w:rPr>
          <w:rFonts w:cstheme="minorBidi"/>
          <w:b/>
          <w:bCs/>
          <w:lang w:val="en-US"/>
        </w:rPr>
        <w:t xml:space="preserve"> product.</w:t>
      </w: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 xml:space="preserve"> (Use ftp Binary Mode.)</w:t>
      </w:r>
    </w:p>
    <w:p w:rsidR="002436D2" w:rsidRPr="00A026EE" w:rsidRDefault="002436D2" w:rsidP="002436D2">
      <w:pPr>
        <w:autoSpaceDE w:val="0"/>
        <w:autoSpaceDN w:val="0"/>
        <w:adjustRightInd w:val="0"/>
        <w:spacing w:after="0"/>
        <w:jc w:val="left"/>
        <w:rPr>
          <w:rFonts w:cstheme="minorBidi"/>
          <w:color w:val="000000"/>
        </w:rPr>
      </w:pPr>
    </w:p>
    <w:p w:rsidR="002436D2" w:rsidRPr="00A026EE" w:rsidRDefault="002436D2" w:rsidP="002436D2">
      <w:pPr>
        <w:autoSpaceDE w:val="0"/>
        <w:autoSpaceDN w:val="0"/>
        <w:adjustRightInd w:val="0"/>
        <w:spacing w:after="0"/>
        <w:jc w:val="left"/>
        <w:rPr>
          <w:rFonts w:cstheme="minorBidi"/>
          <w:b/>
          <w:bCs/>
          <w:color w:val="FF0000"/>
          <w:lang w:val="en-US"/>
        </w:rPr>
      </w:pPr>
      <w:r w:rsidRPr="00A026EE">
        <w:rPr>
          <w:rFonts w:cstheme="minorBidi"/>
          <w:b/>
          <w:bCs/>
          <w:color w:val="FF0000"/>
          <w:lang w:val="en-US"/>
        </w:rPr>
        <w:t>Notes:</w:t>
      </w:r>
    </w:p>
    <w:p w:rsidR="002436D2" w:rsidRPr="00A026EE" w:rsidRDefault="002436D2" w:rsidP="00FF0B1D">
      <w:pPr>
        <w:autoSpaceDE w:val="0"/>
        <w:autoSpaceDN w:val="0"/>
        <w:adjustRightInd w:val="0"/>
        <w:spacing w:after="0"/>
        <w:jc w:val="left"/>
        <w:rPr>
          <w:rFonts w:cstheme="minorBidi"/>
          <w:color w:val="FF0000"/>
          <w:lang w:val="en-US"/>
        </w:rPr>
      </w:pPr>
      <w:r w:rsidRPr="00A026EE">
        <w:rPr>
          <w:rFonts w:cstheme="minorBidi"/>
          <w:color w:val="FF0000"/>
          <w:lang w:val="en-US"/>
        </w:rPr>
        <w:t>Check the log files. Also check the contents of the “installed_fixes.txt” file in the etc folder</w:t>
      </w:r>
    </w:p>
    <w:p w:rsidR="002436D2" w:rsidRPr="00A026EE" w:rsidRDefault="002436D2" w:rsidP="00FF0B1D">
      <w:pPr>
        <w:autoSpaceDE w:val="0"/>
        <w:autoSpaceDN w:val="0"/>
        <w:adjustRightInd w:val="0"/>
        <w:spacing w:after="0"/>
        <w:jc w:val="left"/>
        <w:rPr>
          <w:rFonts w:cstheme="minorBidi"/>
          <w:color w:val="FF0000"/>
          <w:lang w:val="en-US"/>
        </w:rPr>
      </w:pPr>
      <w:r w:rsidRPr="00A026EE">
        <w:rPr>
          <w:rFonts w:cstheme="minorBidi"/>
          <w:color w:val="FF0000"/>
          <w:lang w:val="en-US"/>
        </w:rPr>
        <w:t xml:space="preserve">to </w:t>
      </w:r>
      <w:r w:rsidR="00FF0B1D" w:rsidRPr="00A026EE">
        <w:rPr>
          <w:rFonts w:cstheme="minorBidi"/>
          <w:color w:val="FF0000"/>
          <w:lang w:val="en-US"/>
        </w:rPr>
        <w:t>check if</w:t>
      </w:r>
      <w:r w:rsidRPr="00A026EE">
        <w:rPr>
          <w:rFonts w:cstheme="minorBidi"/>
          <w:color w:val="FF0000"/>
          <w:lang w:val="en-US"/>
        </w:rPr>
        <w:t xml:space="preserve"> there is an entry for the patch number. Also, the document “AppServer_install.doc”</w:t>
      </w:r>
    </w:p>
    <w:p w:rsidR="002436D2" w:rsidRPr="00A026EE" w:rsidRDefault="00FF0B1D" w:rsidP="00B22C5F">
      <w:pPr>
        <w:autoSpaceDE w:val="0"/>
        <w:autoSpaceDN w:val="0"/>
        <w:adjustRightInd w:val="0"/>
        <w:spacing w:after="0"/>
        <w:jc w:val="left"/>
        <w:rPr>
          <w:rFonts w:cstheme="minorBidi"/>
          <w:color w:val="FF0000"/>
        </w:rPr>
      </w:pPr>
      <w:r w:rsidRPr="00A026EE">
        <w:rPr>
          <w:rFonts w:cstheme="minorBidi"/>
          <w:color w:val="FF0000"/>
          <w:lang w:val="en-US"/>
        </w:rPr>
        <w:t>contain</w:t>
      </w:r>
      <w:r w:rsidR="002436D2" w:rsidRPr="00A026EE">
        <w:rPr>
          <w:rFonts w:cstheme="minorBidi"/>
          <w:color w:val="FF0000"/>
          <w:lang w:val="en-US"/>
        </w:rPr>
        <w:t xml:space="preserve"> instructions for performing Group Installs. This allows you to install a group of single</w:t>
      </w:r>
      <w:r w:rsidRPr="00A026EE">
        <w:rPr>
          <w:rFonts w:cstheme="minorBidi"/>
          <w:color w:val="FF0000"/>
          <w:lang w:val="en-US"/>
        </w:rPr>
        <w:t xml:space="preserve"> fix in one run</w:t>
      </w:r>
      <w:r w:rsidR="002436D2" w:rsidRPr="00A026EE">
        <w:rPr>
          <w:rFonts w:cstheme="minorBidi"/>
          <w:color w:val="FF0000"/>
          <w:lang w:val="en-US"/>
        </w:rPr>
        <w:t>..</w:t>
      </w:r>
    </w:p>
    <w:p w:rsidR="002436D2" w:rsidRPr="00A026EE" w:rsidRDefault="002436D2" w:rsidP="002436D2">
      <w:pPr>
        <w:rPr>
          <w:rFonts w:cstheme="minorBidi"/>
          <w:color w:val="000000"/>
        </w:rPr>
      </w:pPr>
    </w:p>
    <w:p w:rsidR="002436D2" w:rsidRPr="00A026EE" w:rsidRDefault="002436D2" w:rsidP="008B6602">
      <w:pPr>
        <w:pStyle w:val="Heading3"/>
        <w:ind w:left="1170"/>
        <w:rPr>
          <w:rFonts w:cstheme="minorBidi"/>
          <w:lang w:val="en-US"/>
        </w:rPr>
      </w:pPr>
      <w:bookmarkStart w:id="60" w:name="_Toc379972060"/>
      <w:r w:rsidRPr="00A026EE">
        <w:rPr>
          <w:rFonts w:cstheme="minorBidi"/>
          <w:lang w:val="en-US"/>
        </w:rPr>
        <w:t>Database Component</w:t>
      </w:r>
      <w:bookmarkEnd w:id="60"/>
    </w:p>
    <w:p w:rsidR="002436D2" w:rsidRPr="00A026EE" w:rsidRDefault="002436D2" w:rsidP="002436D2">
      <w:pPr>
        <w:autoSpaceDE w:val="0"/>
        <w:autoSpaceDN w:val="0"/>
        <w:adjustRightInd w:val="0"/>
        <w:spacing w:after="0"/>
        <w:jc w:val="left"/>
        <w:rPr>
          <w:rFonts w:cstheme="minorBidi"/>
          <w:b/>
          <w:bCs/>
          <w:sz w:val="24"/>
          <w:szCs w:val="24"/>
          <w:lang w:val="en-US"/>
        </w:rPr>
      </w:pP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Step 1 – Go into Directory “database\ORACLE”.</w:t>
      </w:r>
    </w:p>
    <w:p w:rsidR="002436D2" w:rsidRPr="00A026EE" w:rsidRDefault="002436D2" w:rsidP="002436D2">
      <w:pPr>
        <w:autoSpaceDE w:val="0"/>
        <w:autoSpaceDN w:val="0"/>
        <w:adjustRightInd w:val="0"/>
        <w:spacing w:after="0"/>
        <w:jc w:val="left"/>
        <w:rPr>
          <w:rFonts w:cstheme="minorBidi"/>
          <w:color w:val="000000"/>
        </w:rPr>
      </w:pPr>
    </w:p>
    <w:p w:rsidR="002436D2" w:rsidRPr="00A026EE" w:rsidRDefault="002436D2" w:rsidP="002436D2">
      <w:pPr>
        <w:rPr>
          <w:rFonts w:cstheme="minorBidi"/>
          <w:color w:val="000000"/>
        </w:rPr>
      </w:pPr>
      <w:r w:rsidRPr="00A026EE">
        <w:rPr>
          <w:rFonts w:cstheme="minorBidi"/>
          <w:noProof/>
          <w:color w:val="000000"/>
          <w:lang w:val="en-US"/>
        </w:rPr>
        <w:drawing>
          <wp:inline distT="0" distB="0" distL="0" distR="0" wp14:anchorId="4EBB81FE" wp14:editId="0A76CBD6">
            <wp:extent cx="4714875" cy="333375"/>
            <wp:effectExtent l="19050" t="0" r="9525" b="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4714875" cy="333375"/>
                    </a:xfrm>
                    <a:prstGeom prst="rect">
                      <a:avLst/>
                    </a:prstGeom>
                    <a:noFill/>
                    <a:ln w="9525">
                      <a:noFill/>
                      <a:miter lim="800000"/>
                      <a:headEnd/>
                      <a:tailEnd/>
                    </a:ln>
                  </pic:spPr>
                </pic:pic>
              </a:graphicData>
            </a:graphic>
          </wp:inline>
        </w:drawing>
      </w: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Step 2 – Unzip the contents of “CDXPatch.zip” and save to your PC.</w:t>
      </w:r>
    </w:p>
    <w:p w:rsidR="002436D2" w:rsidRPr="00A026EE" w:rsidRDefault="002436D2" w:rsidP="002436D2">
      <w:pPr>
        <w:rPr>
          <w:rFonts w:cstheme="minorBidi"/>
          <w:b/>
          <w:bCs/>
          <w:lang w:val="en-US"/>
        </w:rPr>
      </w:pPr>
    </w:p>
    <w:p w:rsidR="002436D2" w:rsidRPr="00A026EE" w:rsidRDefault="002436D2" w:rsidP="002436D2">
      <w:pPr>
        <w:rPr>
          <w:rFonts w:cstheme="minorBidi"/>
          <w:color w:val="000000"/>
        </w:rPr>
      </w:pPr>
      <w:r w:rsidRPr="00A026EE">
        <w:rPr>
          <w:rFonts w:cstheme="minorBidi"/>
          <w:noProof/>
          <w:color w:val="000000"/>
          <w:lang w:val="en-US"/>
        </w:rPr>
        <w:drawing>
          <wp:inline distT="0" distB="0" distL="0" distR="0" wp14:anchorId="0A768D10" wp14:editId="010E5AC2">
            <wp:extent cx="4714875" cy="952500"/>
            <wp:effectExtent l="19050" t="0" r="9525" b="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4714875" cy="952500"/>
                    </a:xfrm>
                    <a:prstGeom prst="rect">
                      <a:avLst/>
                    </a:prstGeom>
                    <a:noFill/>
                    <a:ln w="9525">
                      <a:noFill/>
                      <a:miter lim="800000"/>
                      <a:headEnd/>
                      <a:tailEnd/>
                    </a:ln>
                  </pic:spPr>
                </pic:pic>
              </a:graphicData>
            </a:graphic>
          </wp:inline>
        </w:drawing>
      </w:r>
    </w:p>
    <w:p w:rsidR="002436D2" w:rsidRPr="00A026EE" w:rsidRDefault="002436D2" w:rsidP="002436D2">
      <w:pPr>
        <w:rPr>
          <w:rFonts w:cstheme="minorBidi"/>
          <w:color w:val="000000"/>
        </w:rPr>
      </w:pPr>
    </w:p>
    <w:p w:rsidR="002436D2" w:rsidRPr="00A026EE" w:rsidRDefault="002436D2" w:rsidP="002436D2">
      <w:pPr>
        <w:autoSpaceDE w:val="0"/>
        <w:autoSpaceDN w:val="0"/>
        <w:adjustRightInd w:val="0"/>
        <w:spacing w:after="0"/>
        <w:jc w:val="left"/>
        <w:rPr>
          <w:rFonts w:cstheme="minorBidi"/>
          <w:b/>
          <w:bCs/>
          <w:lang w:val="en-US"/>
        </w:rPr>
      </w:pPr>
    </w:p>
    <w:p w:rsidR="002436D2" w:rsidRPr="00A026EE" w:rsidRDefault="002436D2" w:rsidP="002436D2">
      <w:pPr>
        <w:autoSpaceDE w:val="0"/>
        <w:autoSpaceDN w:val="0"/>
        <w:adjustRightInd w:val="0"/>
        <w:spacing w:after="0"/>
        <w:jc w:val="left"/>
        <w:rPr>
          <w:rFonts w:cstheme="minorBidi"/>
          <w:b/>
          <w:bCs/>
          <w:lang w:val="en-US"/>
        </w:rPr>
      </w:pPr>
      <w:r w:rsidRPr="00A026EE">
        <w:rPr>
          <w:rFonts w:cstheme="minorBidi"/>
          <w:b/>
          <w:bCs/>
          <w:lang w:val="en-US"/>
        </w:rPr>
        <w:t>Notes:</w:t>
      </w:r>
    </w:p>
    <w:p w:rsidR="002436D2" w:rsidRPr="00A026EE" w:rsidRDefault="002436D2" w:rsidP="002436D2">
      <w:pPr>
        <w:autoSpaceDE w:val="0"/>
        <w:autoSpaceDN w:val="0"/>
        <w:adjustRightInd w:val="0"/>
        <w:spacing w:after="0"/>
        <w:jc w:val="left"/>
        <w:rPr>
          <w:rFonts w:cstheme="minorBidi"/>
          <w:lang w:val="en-US"/>
        </w:rPr>
      </w:pPr>
      <w:r w:rsidRPr="00A026EE">
        <w:rPr>
          <w:rFonts w:cstheme="minorBidi"/>
          <w:lang w:val="en-US"/>
        </w:rPr>
        <w:t>Follow the instructions in the “Database_install.doc”.</w:t>
      </w: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You can access the database to see if the entries are in the CI_UT_INSTL and UT_INSTL_DTL</w:t>
      </w: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tables in the CISADM schema.</w:t>
      </w:r>
    </w:p>
    <w:p w:rsidR="00BE2B40" w:rsidRPr="00A026EE" w:rsidRDefault="00BE2B40" w:rsidP="002436D2">
      <w:pPr>
        <w:autoSpaceDE w:val="0"/>
        <w:autoSpaceDN w:val="0"/>
        <w:adjustRightInd w:val="0"/>
        <w:spacing w:after="0"/>
        <w:jc w:val="left"/>
        <w:rPr>
          <w:rFonts w:cstheme="minorBidi"/>
          <w:color w:val="000000"/>
        </w:rPr>
      </w:pP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In the CI_UTL_INSTL there should be an entry for the SR_NO = to the patch number.</w:t>
      </w: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In the CI_UTL_INSTL_DTL there should be one or more entries with the name of the script that</w:t>
      </w: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was executed in the patch.</w:t>
      </w:r>
    </w:p>
    <w:p w:rsidR="008B6602" w:rsidRPr="00A026EE" w:rsidRDefault="008B6602" w:rsidP="002436D2">
      <w:pPr>
        <w:autoSpaceDE w:val="0"/>
        <w:autoSpaceDN w:val="0"/>
        <w:adjustRightInd w:val="0"/>
        <w:spacing w:after="0"/>
        <w:jc w:val="left"/>
        <w:rPr>
          <w:rFonts w:cstheme="minorBidi"/>
          <w:color w:val="000000"/>
        </w:rPr>
      </w:pPr>
    </w:p>
    <w:p w:rsidR="002436D2" w:rsidRPr="00A026EE" w:rsidRDefault="002436D2" w:rsidP="002436D2">
      <w:pPr>
        <w:autoSpaceDE w:val="0"/>
        <w:autoSpaceDN w:val="0"/>
        <w:adjustRightInd w:val="0"/>
        <w:spacing w:after="0"/>
        <w:jc w:val="left"/>
        <w:rPr>
          <w:rFonts w:cstheme="minorBidi"/>
          <w:color w:val="000000"/>
        </w:rPr>
      </w:pPr>
      <w:r w:rsidRPr="00A026EE">
        <w:rPr>
          <w:rFonts w:cstheme="minorBidi"/>
          <w:color w:val="000000"/>
        </w:rPr>
        <w:t>Example:</w:t>
      </w: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SELECT * FROM CI_UT_INSTL WHERE SR_NO = '6973539';</w:t>
      </w:r>
    </w:p>
    <w:p w:rsidR="002436D2" w:rsidRPr="00A026EE" w:rsidRDefault="002436D2" w:rsidP="002436D2">
      <w:pPr>
        <w:rPr>
          <w:rFonts w:cstheme="minorBidi"/>
        </w:rPr>
      </w:pPr>
      <w:r w:rsidRPr="00A026EE">
        <w:rPr>
          <w:rFonts w:cstheme="minorBidi"/>
          <w:noProof/>
          <w:lang w:val="en-US"/>
        </w:rPr>
        <w:drawing>
          <wp:inline distT="0" distB="0" distL="0" distR="0" wp14:anchorId="1EBC83F1" wp14:editId="411E889F">
            <wp:extent cx="4714875" cy="295275"/>
            <wp:effectExtent l="19050" t="0" r="9525" b="0"/>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4714875" cy="295275"/>
                    </a:xfrm>
                    <a:prstGeom prst="rect">
                      <a:avLst/>
                    </a:prstGeom>
                    <a:noFill/>
                    <a:ln w="9525">
                      <a:noFill/>
                      <a:miter lim="800000"/>
                      <a:headEnd/>
                      <a:tailEnd/>
                    </a:ln>
                  </pic:spPr>
                </pic:pic>
              </a:graphicData>
            </a:graphic>
          </wp:inline>
        </w:drawing>
      </w:r>
    </w:p>
    <w:p w:rsidR="002436D2" w:rsidRPr="00A026EE" w:rsidRDefault="002436D2" w:rsidP="002436D2">
      <w:pPr>
        <w:rPr>
          <w:rFonts w:cstheme="minorBidi"/>
          <w:lang w:val="en-US"/>
        </w:rPr>
      </w:pPr>
    </w:p>
    <w:p w:rsidR="002436D2" w:rsidRPr="00A026EE" w:rsidRDefault="002436D2" w:rsidP="002436D2">
      <w:pPr>
        <w:rPr>
          <w:rFonts w:cstheme="minorBidi"/>
          <w:lang w:val="en-US"/>
        </w:rPr>
      </w:pPr>
      <w:r w:rsidRPr="00A026EE">
        <w:rPr>
          <w:rFonts w:cstheme="minorBidi"/>
          <w:lang w:val="en-US"/>
        </w:rPr>
        <w:t>SELECT * FROM CI_UT_INSTL_DTL WHERE SCRIPT_FILE_NAME LIKE '%6973539%';</w:t>
      </w:r>
    </w:p>
    <w:p w:rsidR="002436D2" w:rsidRPr="00A026EE" w:rsidRDefault="002436D2" w:rsidP="002436D2">
      <w:pPr>
        <w:rPr>
          <w:rFonts w:cstheme="minorBidi"/>
        </w:rPr>
      </w:pPr>
      <w:r w:rsidRPr="00A026EE">
        <w:rPr>
          <w:rFonts w:cstheme="minorBidi"/>
          <w:noProof/>
          <w:lang w:val="en-US"/>
        </w:rPr>
        <w:drawing>
          <wp:inline distT="0" distB="0" distL="0" distR="0" wp14:anchorId="4B6C1976" wp14:editId="0D198FFF">
            <wp:extent cx="4714875" cy="371475"/>
            <wp:effectExtent l="19050" t="0" r="9525" b="0"/>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a:stretch>
                      <a:fillRect/>
                    </a:stretch>
                  </pic:blipFill>
                  <pic:spPr bwMode="auto">
                    <a:xfrm>
                      <a:off x="0" y="0"/>
                      <a:ext cx="4714875" cy="371475"/>
                    </a:xfrm>
                    <a:prstGeom prst="rect">
                      <a:avLst/>
                    </a:prstGeom>
                    <a:noFill/>
                    <a:ln w="9525">
                      <a:noFill/>
                      <a:miter lim="800000"/>
                      <a:headEnd/>
                      <a:tailEnd/>
                    </a:ln>
                  </pic:spPr>
                </pic:pic>
              </a:graphicData>
            </a:graphic>
          </wp:inline>
        </w:drawing>
      </w:r>
    </w:p>
    <w:p w:rsidR="002436D2" w:rsidRPr="00A026EE" w:rsidRDefault="002436D2" w:rsidP="002436D2">
      <w:pPr>
        <w:rPr>
          <w:rFonts w:cstheme="minorBidi"/>
        </w:rPr>
      </w:pPr>
    </w:p>
    <w:p w:rsidR="002436D2" w:rsidRPr="00A026EE" w:rsidRDefault="002436D2" w:rsidP="002436D2">
      <w:pPr>
        <w:rPr>
          <w:rFonts w:cstheme="minorBidi"/>
        </w:rPr>
      </w:pPr>
      <w:r w:rsidRPr="00A026EE">
        <w:rPr>
          <w:rFonts w:cstheme="minorBidi"/>
        </w:rPr>
        <w:t>Warning! It is very important that you adhere to the following order.</w:t>
      </w:r>
    </w:p>
    <w:p w:rsidR="002436D2" w:rsidRPr="00A026EE" w:rsidRDefault="002436D2" w:rsidP="002436D2">
      <w:pPr>
        <w:rPr>
          <w:rFonts w:cstheme="minorBidi"/>
        </w:rPr>
      </w:pPr>
    </w:p>
    <w:p w:rsidR="002436D2" w:rsidRPr="00A026EE" w:rsidRDefault="002436D2" w:rsidP="002436D2">
      <w:pPr>
        <w:rPr>
          <w:rFonts w:cstheme="minorBidi"/>
        </w:rPr>
      </w:pPr>
      <w:r w:rsidRPr="00A026EE">
        <w:rPr>
          <w:rFonts w:cstheme="minorBidi"/>
        </w:rPr>
        <w:t>1.</w:t>
      </w:r>
      <w:r w:rsidRPr="00A026EE">
        <w:rPr>
          <w:rFonts w:cstheme="minorBidi"/>
        </w:rPr>
        <w:tab/>
        <w:t>If the file IR_&lt;Single Fix Name&gt;.prereq exists, it contains the prerequisite single fixes that must be applied BEFORE this single fix. Keep in mind that a prerequisite single fix may itself have prerequisites.</w:t>
      </w:r>
    </w:p>
    <w:p w:rsidR="002436D2" w:rsidRPr="00A026EE" w:rsidRDefault="002436D2" w:rsidP="002436D2">
      <w:pPr>
        <w:rPr>
          <w:rFonts w:cstheme="minorBidi"/>
        </w:rPr>
      </w:pPr>
      <w:r w:rsidRPr="00A026EE">
        <w:rPr>
          <w:rFonts w:cstheme="minorBidi"/>
        </w:rPr>
        <w:t>2.</w:t>
      </w:r>
      <w:r w:rsidRPr="00A026EE">
        <w:rPr>
          <w:rFonts w:cstheme="minorBidi"/>
        </w:rPr>
        <w:tab/>
        <w:t>Apply the database fix (if applicable) as described in Database_install.doc.</w:t>
      </w:r>
    </w:p>
    <w:p w:rsidR="002436D2" w:rsidRPr="00A026EE" w:rsidRDefault="002436D2" w:rsidP="002436D2">
      <w:pPr>
        <w:rPr>
          <w:rFonts w:cstheme="minorBidi"/>
        </w:rPr>
      </w:pPr>
      <w:r w:rsidRPr="00A026EE">
        <w:rPr>
          <w:rFonts w:cstheme="minorBidi"/>
        </w:rPr>
        <w:t>3.</w:t>
      </w:r>
      <w:r w:rsidRPr="00A026EE">
        <w:rPr>
          <w:rFonts w:cstheme="minorBidi"/>
        </w:rPr>
        <w:tab/>
        <w:t>Apply the application server fix as described in AppServer_install.doc.</w:t>
      </w:r>
    </w:p>
    <w:p w:rsidR="002436D2" w:rsidRPr="00A026EE" w:rsidRDefault="002436D2" w:rsidP="002436D2">
      <w:pPr>
        <w:rPr>
          <w:rFonts w:cstheme="minorBidi"/>
        </w:rPr>
      </w:pPr>
      <w:r w:rsidRPr="00A026EE">
        <w:rPr>
          <w:rFonts w:cstheme="minorBidi"/>
        </w:rPr>
        <w:t>4.</w:t>
      </w:r>
      <w:r w:rsidRPr="00A026EE">
        <w:rPr>
          <w:rFonts w:cstheme="minorBidi"/>
        </w:rPr>
        <w:tab/>
        <w:t>If the file IR_&lt;Single Fix Name&gt;.coreq exists, it does not require any additional action during the installation process.</w:t>
      </w:r>
    </w:p>
    <w:p w:rsidR="002436D2" w:rsidRPr="00A026EE" w:rsidRDefault="002436D2" w:rsidP="002436D2">
      <w:pPr>
        <w:rPr>
          <w:rFonts w:cstheme="minorBidi"/>
        </w:rPr>
      </w:pPr>
      <w:r w:rsidRPr="00A026EE">
        <w:rPr>
          <w:rFonts w:cstheme="minorBidi"/>
        </w:rPr>
        <w:t>5.</w:t>
      </w:r>
      <w:r w:rsidRPr="00A026EE">
        <w:rPr>
          <w:rFonts w:cstheme="minorBidi"/>
        </w:rPr>
        <w:tab/>
        <w:t>If for Framework single fix the file IR_&lt;single fix name&gt;.</w:t>
      </w:r>
      <w:proofErr w:type="spellStart"/>
      <w:r w:rsidRPr="00A026EE">
        <w:rPr>
          <w:rFonts w:cstheme="minorBidi"/>
        </w:rPr>
        <w:t>postreq</w:t>
      </w:r>
      <w:proofErr w:type="spellEnd"/>
      <w:r w:rsidRPr="00A026EE">
        <w:rPr>
          <w:rFonts w:cstheme="minorBidi"/>
        </w:rPr>
        <w:t xml:space="preserve">  exists examine </w:t>
      </w:r>
      <w:proofErr w:type="spellStart"/>
      <w:r w:rsidRPr="00A026EE">
        <w:rPr>
          <w:rFonts w:cstheme="minorBidi"/>
        </w:rPr>
        <w:t>it's</w:t>
      </w:r>
      <w:proofErr w:type="spellEnd"/>
      <w:r w:rsidRPr="00A026EE">
        <w:rPr>
          <w:rFonts w:cstheme="minorBidi"/>
        </w:rPr>
        <w:t xml:space="preserve"> content and apply listed there single fixes of top application product if applicable to your environment follow the FW single fix installation.</w:t>
      </w:r>
    </w:p>
    <w:p w:rsidR="002436D2" w:rsidRPr="00A026EE" w:rsidRDefault="002436D2" w:rsidP="002436D2">
      <w:pPr>
        <w:rPr>
          <w:rFonts w:cstheme="minorBidi"/>
        </w:rPr>
      </w:pPr>
    </w:p>
    <w:p w:rsidR="002436D2" w:rsidRPr="00A026EE" w:rsidRDefault="002436D2" w:rsidP="002436D2">
      <w:pPr>
        <w:rPr>
          <w:rFonts w:cstheme="minorBidi"/>
          <w:color w:val="FF0000"/>
        </w:rPr>
      </w:pPr>
      <w:r w:rsidRPr="00A026EE">
        <w:rPr>
          <w:rFonts w:cstheme="minorBidi"/>
          <w:color w:val="FF0000"/>
        </w:rPr>
        <w:t>:</w:t>
      </w:r>
      <w:r w:rsidR="00B22C5F" w:rsidRPr="00A026EE">
        <w:rPr>
          <w:rFonts w:cstheme="minorBidi"/>
          <w:color w:val="FF0000"/>
        </w:rPr>
        <w:t>: Note</w:t>
      </w:r>
      <w:r w:rsidRPr="00A026EE">
        <w:rPr>
          <w:rFonts w:cstheme="minorBidi"/>
          <w:color w:val="FF0000"/>
        </w:rPr>
        <w:t>::</w:t>
      </w:r>
    </w:p>
    <w:p w:rsidR="002436D2" w:rsidRPr="00A026EE" w:rsidRDefault="002436D2" w:rsidP="002436D2">
      <w:pPr>
        <w:rPr>
          <w:rFonts w:cstheme="minorBidi"/>
          <w:color w:val="FF0000"/>
        </w:rPr>
      </w:pPr>
      <w:r w:rsidRPr="00A026EE">
        <w:rPr>
          <w:rFonts w:cstheme="minorBidi"/>
          <w:color w:val="FF0000"/>
        </w:rPr>
        <w:t>If co-requisites have their own prerequisites, they will be listed in corresponding files named &lt;IR_coreq single fix name&gt;.prereq. In this case you should consider the combined list of prerequisites of all co-requisites as the complete list of prerequisites for the whole selected single fix package.</w:t>
      </w:r>
    </w:p>
    <w:p w:rsidR="008B6602" w:rsidRPr="00A026EE" w:rsidRDefault="008B6602" w:rsidP="002436D2">
      <w:pPr>
        <w:rPr>
          <w:rFonts w:cstheme="minorBidi"/>
          <w:color w:val="FF0000"/>
        </w:rPr>
      </w:pPr>
    </w:p>
    <w:p w:rsidR="002436D2" w:rsidRPr="00A026EE" w:rsidRDefault="002436D2" w:rsidP="008B6602">
      <w:pPr>
        <w:pStyle w:val="Heading3"/>
        <w:ind w:left="1080"/>
        <w:rPr>
          <w:rFonts w:cstheme="minorBidi"/>
        </w:rPr>
      </w:pPr>
      <w:bookmarkStart w:id="61" w:name="_Toc379972061"/>
      <w:r w:rsidRPr="00A026EE">
        <w:rPr>
          <w:rFonts w:cstheme="minorBidi"/>
        </w:rPr>
        <w:t>Installation Process</w:t>
      </w:r>
      <w:bookmarkEnd w:id="61"/>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 xml:space="preserve">-Installation of Database Fix is done from Windows. </w:t>
      </w:r>
    </w:p>
    <w:p w:rsidR="002436D2" w:rsidRPr="00A026EE" w:rsidRDefault="002436D2" w:rsidP="002436D2">
      <w:pPr>
        <w:rPr>
          <w:rFonts w:cstheme="minorBidi"/>
          <w:color w:val="000000"/>
        </w:rPr>
      </w:pPr>
      <w:r w:rsidRPr="00A026EE">
        <w:rPr>
          <w:rFonts w:cstheme="minorBidi"/>
          <w:color w:val="000000"/>
        </w:rPr>
        <w:t>- Installation of Application Fix is done from Unix.</w:t>
      </w:r>
    </w:p>
    <w:p w:rsidR="002436D2" w:rsidRPr="00A026EE" w:rsidRDefault="002436D2" w:rsidP="002436D2">
      <w:pPr>
        <w:rPr>
          <w:rFonts w:cstheme="minorBidi"/>
          <w:color w:val="000000"/>
        </w:rPr>
      </w:pPr>
    </w:p>
    <w:p w:rsidR="002436D2" w:rsidRPr="00A026EE" w:rsidRDefault="002436D2" w:rsidP="008B6602">
      <w:pPr>
        <w:pStyle w:val="Heading3"/>
        <w:ind w:left="1080"/>
        <w:rPr>
          <w:rFonts w:cstheme="minorBidi"/>
        </w:rPr>
      </w:pPr>
      <w:bookmarkStart w:id="62" w:name="_Toc379972062"/>
      <w:r w:rsidRPr="00A026EE">
        <w:rPr>
          <w:rFonts w:cstheme="minorBidi"/>
        </w:rPr>
        <w:lastRenderedPageBreak/>
        <w:t>Database Fix Installation</w:t>
      </w:r>
      <w:bookmarkEnd w:id="62"/>
      <w:r w:rsidRPr="00A026EE">
        <w:rPr>
          <w:rFonts w:cstheme="minorBidi"/>
        </w:rPr>
        <w:t xml:space="preserve"> </w:t>
      </w:r>
    </w:p>
    <w:p w:rsidR="002436D2" w:rsidRPr="00A026EE" w:rsidRDefault="002436D2" w:rsidP="002436D2">
      <w:pPr>
        <w:rPr>
          <w:rFonts w:cstheme="minorBidi"/>
          <w:color w:val="000000"/>
        </w:rPr>
      </w:pPr>
    </w:p>
    <w:p w:rsidR="002436D2" w:rsidRDefault="002436D2" w:rsidP="0052744B">
      <w:pPr>
        <w:rPr>
          <w:rFonts w:cstheme="minorBidi"/>
          <w:color w:val="FF0000"/>
        </w:rPr>
      </w:pPr>
      <w:r w:rsidRPr="00A026EE">
        <w:rPr>
          <w:rFonts w:cstheme="minorBidi"/>
          <w:color w:val="FF0000"/>
        </w:rPr>
        <w:t>::NOTE::Ensure that a backup of the database</w:t>
      </w:r>
      <w:r w:rsidR="0052744B" w:rsidRPr="00A026EE">
        <w:rPr>
          <w:rFonts w:cstheme="minorBidi"/>
          <w:color w:val="FF0000"/>
        </w:rPr>
        <w:t xml:space="preserve"> is taken</w:t>
      </w:r>
      <w:r w:rsidRPr="00A026EE">
        <w:rPr>
          <w:rFonts w:cstheme="minorBidi"/>
          <w:color w:val="FF0000"/>
        </w:rPr>
        <w:t xml:space="preserve"> prior to the beginning of the installation process.</w:t>
      </w:r>
    </w:p>
    <w:p w:rsidR="00BE5CA9" w:rsidRDefault="00BE5CA9" w:rsidP="00BE5CA9">
      <w:pPr>
        <w:rPr>
          <w:rFonts w:cstheme="minorBidi"/>
          <w:color w:val="FF0000"/>
        </w:rPr>
      </w:pPr>
      <w:r>
        <w:rPr>
          <w:rFonts w:cstheme="minorBidi"/>
          <w:color w:val="FF0000"/>
        </w:rPr>
        <w:t>-</w:t>
      </w:r>
      <w:r w:rsidRPr="00BE5CA9">
        <w:rPr>
          <w:rFonts w:cstheme="minorBidi"/>
          <w:color w:val="FF0000"/>
        </w:rPr>
        <w:t xml:space="preserve"> </w:t>
      </w:r>
      <w:r w:rsidRPr="003067DE">
        <w:rPr>
          <w:rFonts w:cstheme="minorBidi"/>
          <w:color w:val="FF0000"/>
        </w:rPr>
        <w:t xml:space="preserve">The installation process start from the batch instance because this instance is running in silent mode for batches only . </w:t>
      </w:r>
    </w:p>
    <w:p w:rsidR="00845FF0" w:rsidRPr="00845FF0" w:rsidRDefault="00845FF0" w:rsidP="00845FF0">
      <w:pPr>
        <w:rPr>
          <w:rFonts w:cstheme="minorBidi"/>
          <w:color w:val="FF0000"/>
        </w:rPr>
      </w:pPr>
      <w:r>
        <w:rPr>
          <w:rFonts w:cstheme="minorBidi"/>
          <w:color w:val="FF0000"/>
        </w:rPr>
        <w:t xml:space="preserve">- </w:t>
      </w:r>
      <w:r w:rsidRPr="00845FF0">
        <w:rPr>
          <w:rFonts w:cstheme="minorBidi"/>
          <w:color w:val="FF0000"/>
        </w:rPr>
        <w:t>Make sure , you have already disable monitoring from HP site scope</w:t>
      </w:r>
      <w:r>
        <w:rPr>
          <w:rFonts w:cstheme="minorBidi"/>
          <w:color w:val="FF0000"/>
        </w:rPr>
        <w:t xml:space="preserve"> before starting deployment process. </w:t>
      </w:r>
      <w:r w:rsidRPr="00845FF0">
        <w:rPr>
          <w:rFonts w:cstheme="minorBidi"/>
          <w:color w:val="FF0000"/>
        </w:rPr>
        <w:t xml:space="preserve"> </w:t>
      </w:r>
    </w:p>
    <w:p w:rsidR="00845FF0" w:rsidRPr="003067DE" w:rsidRDefault="00845FF0" w:rsidP="00BE5CA9">
      <w:pPr>
        <w:rPr>
          <w:rFonts w:cstheme="minorBidi"/>
          <w:color w:val="FF0000"/>
        </w:rPr>
      </w:pPr>
    </w:p>
    <w:p w:rsidR="00BE5CA9" w:rsidRPr="00A026EE" w:rsidRDefault="00BE5CA9" w:rsidP="0052744B">
      <w:pPr>
        <w:rPr>
          <w:rFonts w:cstheme="minorBidi"/>
          <w:color w:val="FF0000"/>
        </w:rPr>
      </w:pP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1, To apply single-fix Windows or NT workstation with Oracle Client and able to connect to SPL database....</w:t>
      </w:r>
    </w:p>
    <w:p w:rsidR="002436D2" w:rsidRPr="00A026EE" w:rsidRDefault="002436D2" w:rsidP="002436D2">
      <w:pPr>
        <w:rPr>
          <w:rFonts w:cstheme="minorBidi"/>
          <w:color w:val="000000"/>
        </w:rPr>
      </w:pPr>
      <w:r w:rsidRPr="00A026EE">
        <w:rPr>
          <w:rFonts w:cstheme="minorBidi"/>
          <w:color w:val="000000"/>
        </w:rPr>
        <w:t>2, Execute the utility CDXPatch.exe under ..\database\ORACLE\</w:t>
      </w:r>
      <w:proofErr w:type="spellStart"/>
      <w:r w:rsidRPr="00A026EE">
        <w:rPr>
          <w:rFonts w:cstheme="minorBidi"/>
          <w:color w:val="000000"/>
        </w:rPr>
        <w:t>CDXPatch</w:t>
      </w:r>
      <w:proofErr w:type="spellEnd"/>
      <w:r w:rsidRPr="00A026EE">
        <w:rPr>
          <w:rFonts w:cstheme="minorBidi"/>
          <w:color w:val="000000"/>
        </w:rPr>
        <w:t>\ in the downloaded patch</w:t>
      </w:r>
    </w:p>
    <w:p w:rsidR="002436D2" w:rsidRPr="00A026EE" w:rsidRDefault="002436D2" w:rsidP="002436D2">
      <w:pPr>
        <w:rPr>
          <w:rFonts w:cstheme="minorBidi"/>
          <w:color w:val="000000"/>
        </w:rPr>
      </w:pPr>
      <w:r w:rsidRPr="00A026EE">
        <w:rPr>
          <w:rFonts w:cstheme="minorBidi"/>
          <w:color w:val="000000"/>
        </w:rPr>
        <w:t>3, Provide the Database and user-password details of 'CISADM'(owner of the CC&amp;B Objects)</w:t>
      </w:r>
    </w:p>
    <w:p w:rsidR="002436D2" w:rsidRPr="00A026EE" w:rsidRDefault="002436D2" w:rsidP="002436D2">
      <w:pPr>
        <w:rPr>
          <w:rFonts w:cstheme="minorBidi"/>
          <w:color w:val="000000"/>
        </w:rPr>
      </w:pPr>
      <w:r w:rsidRPr="00A026EE">
        <w:rPr>
          <w:rFonts w:cstheme="minorBidi"/>
          <w:color w:val="000000"/>
        </w:rPr>
        <w:t>4, The utility will create the logs for specific database, verify for any errors before proceeding to next.</w:t>
      </w:r>
    </w:p>
    <w:p w:rsidR="002436D2" w:rsidRPr="00A026EE" w:rsidRDefault="002436D2" w:rsidP="002436D2">
      <w:pPr>
        <w:rPr>
          <w:rFonts w:cstheme="minorBidi"/>
          <w:color w:val="000000"/>
        </w:rPr>
      </w:pPr>
    </w:p>
    <w:p w:rsidR="002436D2" w:rsidRPr="00A026EE" w:rsidRDefault="002436D2" w:rsidP="008B6602">
      <w:pPr>
        <w:pStyle w:val="Heading3"/>
        <w:ind w:left="1080"/>
        <w:rPr>
          <w:rFonts w:cstheme="minorBidi"/>
        </w:rPr>
      </w:pPr>
      <w:bookmarkStart w:id="63" w:name="_Toc379972063"/>
      <w:r w:rsidRPr="00A026EE">
        <w:rPr>
          <w:rFonts w:cstheme="minorBidi"/>
        </w:rPr>
        <w:t>Application Fix Installation</w:t>
      </w:r>
      <w:bookmarkEnd w:id="63"/>
      <w:r w:rsidRPr="00A026EE">
        <w:rPr>
          <w:rFonts w:cstheme="minorBidi"/>
        </w:rPr>
        <w:t xml:space="preserve"> </w:t>
      </w:r>
    </w:p>
    <w:p w:rsidR="002436D2" w:rsidRPr="00A026EE" w:rsidRDefault="002436D2" w:rsidP="002436D2">
      <w:pPr>
        <w:rPr>
          <w:rFonts w:cstheme="minorBidi"/>
          <w:color w:val="000000"/>
        </w:rPr>
      </w:pPr>
    </w:p>
    <w:p w:rsidR="002436D2" w:rsidRPr="00A026EE" w:rsidRDefault="002436D2" w:rsidP="002436D2">
      <w:pPr>
        <w:rPr>
          <w:rFonts w:cstheme="minorBidi"/>
          <w:color w:val="FF0000"/>
        </w:rPr>
      </w:pPr>
      <w:r w:rsidRPr="00A026EE">
        <w:rPr>
          <w:rFonts w:cstheme="minorBidi"/>
          <w:color w:val="FF0000"/>
        </w:rPr>
        <w:t>::NOTE::</w:t>
      </w:r>
    </w:p>
    <w:p w:rsidR="002436D2" w:rsidRPr="00A026EE" w:rsidRDefault="002436D2" w:rsidP="0052744B">
      <w:pPr>
        <w:rPr>
          <w:rFonts w:cstheme="minorBidi"/>
          <w:color w:val="FF0000"/>
        </w:rPr>
      </w:pPr>
      <w:r w:rsidRPr="00A026EE">
        <w:rPr>
          <w:rFonts w:cstheme="minorBidi"/>
          <w:color w:val="FF0000"/>
        </w:rPr>
        <w:t xml:space="preserve">- Ensure that </w:t>
      </w:r>
      <w:r w:rsidR="0052744B" w:rsidRPr="00A026EE">
        <w:rPr>
          <w:rFonts w:cstheme="minorBidi"/>
          <w:color w:val="FF0000"/>
        </w:rPr>
        <w:t>the</w:t>
      </w:r>
      <w:r w:rsidRPr="00A026EE">
        <w:rPr>
          <w:rFonts w:cstheme="minorBidi"/>
          <w:color w:val="FF0000"/>
        </w:rPr>
        <w:t xml:space="preserve"> backup of the Application Environment </w:t>
      </w:r>
      <w:r w:rsidR="0052744B" w:rsidRPr="00A026EE">
        <w:rPr>
          <w:rFonts w:cstheme="minorBidi"/>
          <w:color w:val="FF0000"/>
        </w:rPr>
        <w:t>is taken</w:t>
      </w:r>
      <w:r w:rsidRPr="00A026EE">
        <w:rPr>
          <w:rFonts w:cstheme="minorBidi"/>
          <w:color w:val="FF0000"/>
        </w:rPr>
        <w:t xml:space="preserve"> prior to the beginning of the installation process.</w:t>
      </w:r>
    </w:p>
    <w:p w:rsidR="002436D2" w:rsidRPr="00A026EE" w:rsidRDefault="002436D2" w:rsidP="002436D2">
      <w:pPr>
        <w:rPr>
          <w:rFonts w:cstheme="minorBidi"/>
          <w:color w:val="000000"/>
        </w:rPr>
      </w:pPr>
      <w:r w:rsidRPr="00A026EE">
        <w:rPr>
          <w:rFonts w:cstheme="minorBidi"/>
          <w:color w:val="000000"/>
        </w:rPr>
        <w:t xml:space="preserve">- </w:t>
      </w:r>
      <w:r w:rsidRPr="00A026EE">
        <w:rPr>
          <w:rFonts w:cstheme="minorBidi"/>
          <w:color w:val="FF0000"/>
        </w:rPr>
        <w:t>Make sure to read the README.txt file for any special instructions.</w:t>
      </w: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1, Move the &lt;Product name&gt;.&lt;Version number&gt;-&lt;single fix name&gt;.</w:t>
      </w:r>
      <w:proofErr w:type="spellStart"/>
      <w:r w:rsidRPr="00A026EE">
        <w:rPr>
          <w:rFonts w:cstheme="minorBidi"/>
          <w:color w:val="000000"/>
        </w:rPr>
        <w:t>tar.Z</w:t>
      </w:r>
      <w:proofErr w:type="spellEnd"/>
      <w:r w:rsidRPr="00A026EE">
        <w:rPr>
          <w:rFonts w:cstheme="minorBidi"/>
          <w:color w:val="000000"/>
        </w:rPr>
        <w:t xml:space="preserve"> to the Unix Server.</w:t>
      </w: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2, Extract the contents of this tar.</w:t>
      </w:r>
    </w:p>
    <w:p w:rsidR="002436D2" w:rsidRPr="00A026EE" w:rsidRDefault="002436D2" w:rsidP="002436D2">
      <w:pPr>
        <w:rPr>
          <w:rFonts w:cstheme="minorBidi"/>
          <w:color w:val="000000"/>
        </w:rPr>
      </w:pPr>
    </w:p>
    <w:p w:rsidR="002436D2" w:rsidRPr="00A026EE" w:rsidRDefault="002436D2" w:rsidP="002436D2">
      <w:pPr>
        <w:rPr>
          <w:rFonts w:cstheme="minorBidi"/>
          <w:color w:val="000000"/>
        </w:rPr>
      </w:pPr>
      <w:r w:rsidRPr="00A026EE">
        <w:rPr>
          <w:rFonts w:cstheme="minorBidi"/>
          <w:color w:val="000000"/>
        </w:rPr>
        <w:t>3, Execute the installSF.sh script to install the patch.</w:t>
      </w:r>
    </w:p>
    <w:p w:rsidR="002436D2" w:rsidRPr="00A026EE" w:rsidRDefault="002436D2" w:rsidP="002436D2">
      <w:pPr>
        <w:rPr>
          <w:rFonts w:cstheme="minorBidi"/>
          <w:color w:val="000000"/>
        </w:rPr>
      </w:pPr>
    </w:p>
    <w:p w:rsidR="002436D2" w:rsidRPr="00A026EE" w:rsidRDefault="002436D2" w:rsidP="00D9370A">
      <w:pPr>
        <w:rPr>
          <w:rFonts w:cstheme="minorBidi"/>
          <w:color w:val="000000"/>
        </w:rPr>
      </w:pPr>
      <w:r w:rsidRPr="00A026EE">
        <w:rPr>
          <w:rFonts w:cstheme="minorBidi"/>
          <w:color w:val="000000"/>
        </w:rPr>
        <w:t xml:space="preserve">4, </w:t>
      </w:r>
      <w:r w:rsidR="00D9370A">
        <w:rPr>
          <w:rFonts w:cstheme="minorBidi"/>
          <w:color w:val="000000"/>
        </w:rPr>
        <w:t>Afte</w:t>
      </w:r>
      <w:r w:rsidRPr="00A026EE">
        <w:rPr>
          <w:rFonts w:cstheme="minorBidi"/>
          <w:color w:val="000000"/>
        </w:rPr>
        <w:t>r successful installation of the patch and its co-requisite patches, the patch numbers will be appended to the installed_fixes.txt file under $SPLEBASE/etc</w:t>
      </w:r>
    </w:p>
    <w:p w:rsidR="002436D2" w:rsidRPr="00A026EE" w:rsidRDefault="002436D2" w:rsidP="002436D2">
      <w:pPr>
        <w:rPr>
          <w:rFonts w:cstheme="minorBidi"/>
          <w:color w:val="000000"/>
        </w:rPr>
      </w:pPr>
    </w:p>
    <w:p w:rsidR="002436D2" w:rsidRPr="00A026EE" w:rsidRDefault="002436D2" w:rsidP="002436D2">
      <w:pPr>
        <w:pStyle w:val="Heading2"/>
        <w:ind w:left="576"/>
        <w:rPr>
          <w:rFonts w:cstheme="minorBidi"/>
          <w:sz w:val="24"/>
          <w:szCs w:val="24"/>
        </w:rPr>
      </w:pPr>
      <w:bookmarkStart w:id="64" w:name="_Toc376785750"/>
      <w:bookmarkStart w:id="65" w:name="_Toc379972064"/>
      <w:r w:rsidRPr="00A026EE">
        <w:rPr>
          <w:rFonts w:cstheme="minorBidi"/>
          <w:sz w:val="24"/>
          <w:szCs w:val="24"/>
        </w:rPr>
        <w:lastRenderedPageBreak/>
        <w:t>How to apply a group fix (Series of single fixes)</w:t>
      </w:r>
      <w:bookmarkEnd w:id="64"/>
      <w:bookmarkEnd w:id="65"/>
    </w:p>
    <w:p w:rsidR="002436D2" w:rsidRPr="00A026EE" w:rsidRDefault="002436D2" w:rsidP="009D4BC5">
      <w:pPr>
        <w:rPr>
          <w:rFonts w:cstheme="minorBidi"/>
        </w:rPr>
      </w:pPr>
      <w:r w:rsidRPr="00A026EE">
        <w:rPr>
          <w:rFonts w:cstheme="minorBidi"/>
        </w:rPr>
        <w:t xml:space="preserve">In some cases, we received series of single fixes or one single fix has a chain of pre-requisites. In that </w:t>
      </w:r>
      <w:r w:rsidR="008B6602" w:rsidRPr="00A026EE">
        <w:rPr>
          <w:rFonts w:cstheme="minorBidi"/>
        </w:rPr>
        <w:t>case,</w:t>
      </w:r>
      <w:r w:rsidRPr="00A026EE">
        <w:rPr>
          <w:rFonts w:cstheme="minorBidi"/>
        </w:rPr>
        <w:t xml:space="preserve"> it’s difficult to apply single fixes one by one on all instances. The Oracle utility customer care and billing has a flexibility to apply all single fixes by using utility </w:t>
      </w:r>
      <w:r w:rsidR="009D4BC5" w:rsidRPr="00A026EE">
        <w:rPr>
          <w:rFonts w:cstheme="minorBidi"/>
        </w:rPr>
        <w:t>installSF</w:t>
      </w:r>
      <w:r w:rsidRPr="00A026EE">
        <w:rPr>
          <w:rFonts w:cstheme="minorBidi"/>
        </w:rPr>
        <w:t xml:space="preserve">group  </w:t>
      </w:r>
    </w:p>
    <w:p w:rsidR="002436D2" w:rsidRPr="00A026EE" w:rsidRDefault="002436D2" w:rsidP="002436D2">
      <w:pPr>
        <w:rPr>
          <w:rFonts w:cstheme="minorBidi"/>
          <w:highlight w:val="yellow"/>
        </w:rPr>
      </w:pPr>
    </w:p>
    <w:p w:rsidR="00BE2B40" w:rsidRPr="00A026EE" w:rsidRDefault="00BE2B40" w:rsidP="002436D2">
      <w:pPr>
        <w:rPr>
          <w:rFonts w:cstheme="minorBidi"/>
          <w:color w:val="FF0000"/>
        </w:rPr>
      </w:pPr>
      <w:r w:rsidRPr="00A026EE">
        <w:rPr>
          <w:rFonts w:cstheme="minorBidi"/>
          <w:color w:val="FF0000"/>
        </w:rPr>
        <w:t>Note:</w:t>
      </w:r>
    </w:p>
    <w:p w:rsidR="002436D2" w:rsidRPr="00A026EE" w:rsidRDefault="002436D2" w:rsidP="00BE2B40">
      <w:pPr>
        <w:rPr>
          <w:rFonts w:cstheme="minorBidi"/>
          <w:color w:val="FF0000"/>
        </w:rPr>
      </w:pPr>
      <w:r w:rsidRPr="00A026EE">
        <w:rPr>
          <w:rFonts w:cstheme="minorBidi"/>
          <w:color w:val="FF0000"/>
        </w:rPr>
        <w:t>When preparing the text file with the list of fixes that are to be installed as a group, not all co-requisites of a certain fix have to be included,</w:t>
      </w:r>
      <w:r w:rsidR="00BE2B40" w:rsidRPr="00A026EE">
        <w:rPr>
          <w:rFonts w:cstheme="minorBidi"/>
          <w:color w:val="FF0000"/>
        </w:rPr>
        <w:t xml:space="preserve"> </w:t>
      </w:r>
      <w:r w:rsidRPr="00A026EE">
        <w:rPr>
          <w:rFonts w:cstheme="minorBidi"/>
          <w:color w:val="FF0000"/>
        </w:rPr>
        <w:t>but including all prerequisites is mandatory. Putting only one co-requisite per patch instead of all co-requisites is enough, with the condition that the skipped</w:t>
      </w:r>
      <w:r w:rsidR="00BE2B40" w:rsidRPr="00A026EE">
        <w:rPr>
          <w:rFonts w:cstheme="minorBidi"/>
          <w:color w:val="FF0000"/>
        </w:rPr>
        <w:t xml:space="preserve"> </w:t>
      </w:r>
      <w:r w:rsidRPr="00A026EE">
        <w:rPr>
          <w:rFonts w:cstheme="minorBidi"/>
          <w:color w:val="FF0000"/>
        </w:rPr>
        <w:t xml:space="preserve">Co-requisites aren't also prerequisites of patches to be installed. The utility checks first for missing prerequisites and if it will find prerequisites that are not </w:t>
      </w:r>
      <w:r w:rsidR="00BE2B40" w:rsidRPr="00A026EE">
        <w:rPr>
          <w:rFonts w:cstheme="minorBidi"/>
          <w:color w:val="FF0000"/>
        </w:rPr>
        <w:t>i</w:t>
      </w:r>
      <w:r w:rsidRPr="00A026EE">
        <w:rPr>
          <w:rFonts w:cstheme="minorBidi"/>
          <w:color w:val="FF0000"/>
        </w:rPr>
        <w:t xml:space="preserve">nstalled on the environment and not included in the current installation group list as well, it will record them in the file named missprereq, will notify the installer </w:t>
      </w:r>
    </w:p>
    <w:p w:rsidR="002436D2" w:rsidRPr="00A026EE" w:rsidRDefault="002436D2" w:rsidP="002436D2">
      <w:pPr>
        <w:rPr>
          <w:rFonts w:cstheme="minorBidi"/>
          <w:color w:val="FF0000"/>
        </w:rPr>
      </w:pPr>
      <w:r w:rsidRPr="00A026EE">
        <w:rPr>
          <w:rFonts w:cstheme="minorBidi"/>
          <w:color w:val="FF0000"/>
        </w:rPr>
        <w:t xml:space="preserve">About the situation and exit the installation. This will happen even though a corequisite of a missing prerequisite exists. Afterwards the patch numbers that are missing </w:t>
      </w:r>
    </w:p>
    <w:p w:rsidR="002436D2" w:rsidRPr="00A026EE" w:rsidRDefault="002436D2" w:rsidP="00BE2B40">
      <w:pPr>
        <w:rPr>
          <w:rFonts w:cstheme="minorBidi"/>
          <w:color w:val="FF0000"/>
        </w:rPr>
      </w:pPr>
      <w:r w:rsidRPr="00A026EE">
        <w:rPr>
          <w:rFonts w:cstheme="minorBidi"/>
          <w:color w:val="FF0000"/>
        </w:rPr>
        <w:t>Have to be added to the input file and the group has to be applied one more time. This is why the only co-requisites that may be excluded from the input file are the ones</w:t>
      </w:r>
      <w:r w:rsidR="00BE2B40" w:rsidRPr="00A026EE">
        <w:rPr>
          <w:rFonts w:cstheme="minorBidi"/>
          <w:color w:val="FF0000"/>
        </w:rPr>
        <w:t xml:space="preserve"> t</w:t>
      </w:r>
      <w:r w:rsidR="00C86E23" w:rsidRPr="00A026EE">
        <w:rPr>
          <w:rFonts w:cstheme="minorBidi"/>
          <w:color w:val="FF0000"/>
        </w:rPr>
        <w:t>hat isn’t</w:t>
      </w:r>
      <w:r w:rsidRPr="00A026EE">
        <w:rPr>
          <w:rFonts w:cstheme="minorBidi"/>
          <w:color w:val="FF0000"/>
        </w:rPr>
        <w:t xml:space="preserve"> also prerequisites of patches to be installed.</w:t>
      </w:r>
    </w:p>
    <w:p w:rsidR="002436D2" w:rsidRPr="00A026EE" w:rsidRDefault="002436D2" w:rsidP="002436D2">
      <w:pPr>
        <w:rPr>
          <w:rFonts w:cstheme="minorBidi"/>
        </w:rPr>
      </w:pPr>
    </w:p>
    <w:p w:rsidR="00BE2B40" w:rsidRPr="00A026EE" w:rsidRDefault="00BE2B40" w:rsidP="00550566">
      <w:pPr>
        <w:rPr>
          <w:rFonts w:cstheme="minorBidi"/>
          <w:color w:val="000000"/>
          <w:sz w:val="22"/>
          <w:szCs w:val="22"/>
          <w:lang w:val="en-US"/>
        </w:rPr>
      </w:pPr>
      <w:r w:rsidRPr="00A026EE">
        <w:rPr>
          <w:rFonts w:cstheme="minorBidi"/>
        </w:rPr>
        <w:t xml:space="preserve">The </w:t>
      </w:r>
      <w:r w:rsidR="00D9370A">
        <w:rPr>
          <w:rFonts w:cstheme="minorBidi"/>
        </w:rPr>
        <w:t xml:space="preserve">below is an example of </w:t>
      </w:r>
      <w:r w:rsidR="00550566">
        <w:rPr>
          <w:rFonts w:cstheme="minorBidi"/>
        </w:rPr>
        <w:t xml:space="preserve">implementation of </w:t>
      </w:r>
      <w:r w:rsidR="00D9370A">
        <w:rPr>
          <w:rFonts w:cstheme="minorBidi"/>
        </w:rPr>
        <w:t>group fix installation</w:t>
      </w:r>
      <w:r w:rsidRPr="00A026EE">
        <w:rPr>
          <w:rFonts w:cstheme="minorBidi"/>
        </w:rPr>
        <w:t xml:space="preserve">. </w:t>
      </w:r>
      <w:r w:rsidR="00A4293F" w:rsidRPr="00A026EE">
        <w:rPr>
          <w:rFonts w:cstheme="minorBidi"/>
        </w:rPr>
        <w:t>In th</w:t>
      </w:r>
      <w:r w:rsidR="00B22C5F">
        <w:rPr>
          <w:rFonts w:cstheme="minorBidi"/>
        </w:rPr>
        <w:t>is</w:t>
      </w:r>
      <w:r w:rsidR="00A4293F" w:rsidRPr="00A026EE">
        <w:rPr>
          <w:rFonts w:cstheme="minorBidi"/>
        </w:rPr>
        <w:t xml:space="preserve"> </w:t>
      </w:r>
      <w:r w:rsidR="007031EA" w:rsidRPr="00A026EE">
        <w:rPr>
          <w:rFonts w:cstheme="minorBidi"/>
        </w:rPr>
        <w:t>example,</w:t>
      </w:r>
      <w:r w:rsidR="00A4293F" w:rsidRPr="00A026EE">
        <w:rPr>
          <w:rFonts w:cstheme="minorBidi"/>
        </w:rPr>
        <w:t xml:space="preserve"> to apply one fix </w:t>
      </w:r>
      <w:r w:rsidR="00A4293F" w:rsidRPr="00A026EE">
        <w:rPr>
          <w:rFonts w:cstheme="minorBidi"/>
          <w:color w:val="000000"/>
          <w:sz w:val="22"/>
          <w:szCs w:val="22"/>
          <w:lang w:val="en-US"/>
        </w:rPr>
        <w:t xml:space="preserve">9821216 which has one pre-requisite </w:t>
      </w:r>
      <w:r w:rsidR="00550566">
        <w:rPr>
          <w:rFonts w:cstheme="minorBidi"/>
          <w:color w:val="000000"/>
          <w:sz w:val="22"/>
          <w:szCs w:val="22"/>
          <w:lang w:val="en-US"/>
        </w:rPr>
        <w:t>and this</w:t>
      </w:r>
      <w:r w:rsidR="00A4293F" w:rsidRPr="00A026EE">
        <w:rPr>
          <w:rFonts w:cstheme="minorBidi"/>
          <w:color w:val="000000"/>
          <w:sz w:val="22"/>
          <w:szCs w:val="22"/>
          <w:lang w:val="en-US"/>
        </w:rPr>
        <w:t xml:space="preserve"> has one more prerequisite. </w:t>
      </w:r>
    </w:p>
    <w:p w:rsidR="00A4293F" w:rsidRPr="00A026EE" w:rsidRDefault="00A4293F" w:rsidP="00A4293F">
      <w:pPr>
        <w:rPr>
          <w:rFonts w:cstheme="minorBidi"/>
          <w:color w:val="000000"/>
          <w:sz w:val="22"/>
          <w:szCs w:val="22"/>
          <w:lang w:val="en-US"/>
        </w:rPr>
      </w:pPr>
    </w:p>
    <w:p w:rsidR="00A4293F" w:rsidRPr="00A026EE" w:rsidRDefault="00A4293F" w:rsidP="00A4293F">
      <w:pPr>
        <w:rPr>
          <w:rFonts w:cstheme="minorBidi"/>
          <w:color w:val="000000"/>
          <w:sz w:val="22"/>
          <w:szCs w:val="22"/>
          <w:lang w:val="en-US"/>
        </w:rPr>
      </w:pPr>
      <w:r w:rsidRPr="00A026EE">
        <w:rPr>
          <w:rFonts w:cstheme="minorBidi"/>
          <w:noProof/>
          <w:color w:val="000000"/>
          <w:sz w:val="22"/>
          <w:szCs w:val="22"/>
          <w:lang w:val="en-US"/>
        </w:rPr>
        <w:drawing>
          <wp:inline distT="0" distB="0" distL="0" distR="0" wp14:anchorId="28B5F218" wp14:editId="67154EFE">
            <wp:extent cx="2600325" cy="1619250"/>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2600325" cy="1619250"/>
                    </a:xfrm>
                    <a:prstGeom prst="rect">
                      <a:avLst/>
                    </a:prstGeom>
                    <a:noFill/>
                    <a:ln w="9525">
                      <a:noFill/>
                      <a:miter lim="800000"/>
                      <a:headEnd/>
                      <a:tailEnd/>
                    </a:ln>
                  </pic:spPr>
                </pic:pic>
              </a:graphicData>
            </a:graphic>
          </wp:inline>
        </w:drawing>
      </w:r>
    </w:p>
    <w:p w:rsidR="00A4293F" w:rsidRPr="00A026EE" w:rsidRDefault="00A4293F" w:rsidP="00A4293F">
      <w:pPr>
        <w:rPr>
          <w:rFonts w:cstheme="minorBidi"/>
        </w:rPr>
      </w:pPr>
    </w:p>
    <w:p w:rsidR="00BE2B40" w:rsidRPr="00A026EE" w:rsidRDefault="00BE2B40" w:rsidP="00BE2B40">
      <w:pPr>
        <w:pStyle w:val="ListParagraph"/>
        <w:numPr>
          <w:ilvl w:val="0"/>
          <w:numId w:val="33"/>
        </w:numPr>
        <w:rPr>
          <w:rFonts w:cstheme="minorBidi"/>
        </w:rPr>
      </w:pPr>
      <w:r w:rsidRPr="00A026EE">
        <w:rPr>
          <w:rFonts w:cstheme="minorBidi"/>
        </w:rPr>
        <w:t xml:space="preserve">Download all </w:t>
      </w:r>
      <w:r w:rsidR="00A4293F" w:rsidRPr="00A026EE">
        <w:rPr>
          <w:rFonts w:cstheme="minorBidi"/>
        </w:rPr>
        <w:t>th</w:t>
      </w:r>
      <w:r w:rsidR="00FF0B1D" w:rsidRPr="00A026EE">
        <w:rPr>
          <w:rFonts w:cstheme="minorBidi"/>
        </w:rPr>
        <w:t>r</w:t>
      </w:r>
      <w:r w:rsidR="00A4293F" w:rsidRPr="00A026EE">
        <w:rPr>
          <w:rFonts w:cstheme="minorBidi"/>
        </w:rPr>
        <w:t xml:space="preserve">ee </w:t>
      </w:r>
      <w:r w:rsidRPr="00A026EE">
        <w:rPr>
          <w:rFonts w:cstheme="minorBidi"/>
        </w:rPr>
        <w:t>packages and extract in respective folder like FW or CCB.</w:t>
      </w:r>
    </w:p>
    <w:p w:rsidR="00BE2B40" w:rsidRPr="00A026EE" w:rsidRDefault="00BE2B40" w:rsidP="00BE2B40">
      <w:pPr>
        <w:ind w:left="720"/>
        <w:rPr>
          <w:rFonts w:cstheme="minorBidi"/>
        </w:rPr>
      </w:pPr>
      <w:r w:rsidRPr="00A026EE">
        <w:rPr>
          <w:rFonts w:cstheme="minorBidi"/>
          <w:noProof/>
          <w:lang w:val="en-US"/>
        </w:rPr>
        <w:drawing>
          <wp:inline distT="0" distB="0" distL="0" distR="0" wp14:anchorId="37846308" wp14:editId="6CD7EDF0">
            <wp:extent cx="4743450" cy="111442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4743450" cy="1114425"/>
                    </a:xfrm>
                    <a:prstGeom prst="rect">
                      <a:avLst/>
                    </a:prstGeom>
                    <a:noFill/>
                    <a:ln w="9525">
                      <a:noFill/>
                      <a:miter lim="800000"/>
                      <a:headEnd/>
                      <a:tailEnd/>
                    </a:ln>
                  </pic:spPr>
                </pic:pic>
              </a:graphicData>
            </a:graphic>
          </wp:inline>
        </w:drawing>
      </w:r>
    </w:p>
    <w:p w:rsidR="00A4293F" w:rsidRPr="00A026EE" w:rsidRDefault="00BE2B40" w:rsidP="00A4293F">
      <w:pPr>
        <w:pStyle w:val="ListParagraph"/>
        <w:numPr>
          <w:ilvl w:val="0"/>
          <w:numId w:val="33"/>
        </w:numPr>
        <w:rPr>
          <w:rFonts w:cstheme="minorBidi"/>
        </w:rPr>
      </w:pPr>
      <w:r w:rsidRPr="00A026EE">
        <w:rPr>
          <w:rFonts w:cstheme="minorBidi"/>
        </w:rPr>
        <w:t>Prepare the SR.txt file according to the installation sequence. Pre-requisite</w:t>
      </w:r>
      <w:r w:rsidR="00A4293F" w:rsidRPr="00A026EE">
        <w:rPr>
          <w:rFonts w:cstheme="minorBidi"/>
        </w:rPr>
        <w:t xml:space="preserve"> patch will </w:t>
      </w:r>
      <w:r w:rsidR="007031EA" w:rsidRPr="00A026EE">
        <w:rPr>
          <w:rFonts w:cstheme="minorBidi"/>
        </w:rPr>
        <w:t xml:space="preserve">always </w:t>
      </w:r>
      <w:r w:rsidR="00A4293F" w:rsidRPr="00A026EE">
        <w:rPr>
          <w:rFonts w:cstheme="minorBidi"/>
        </w:rPr>
        <w:t xml:space="preserve">come first. </w:t>
      </w:r>
    </w:p>
    <w:p w:rsidR="00A4293F" w:rsidRPr="00A026EE" w:rsidRDefault="00A4293F" w:rsidP="00A4293F">
      <w:pPr>
        <w:ind w:left="720"/>
        <w:rPr>
          <w:rFonts w:cstheme="minorBidi"/>
        </w:rPr>
      </w:pPr>
    </w:p>
    <w:p w:rsidR="00BE2B40" w:rsidRPr="00A026EE" w:rsidRDefault="00A4293F" w:rsidP="00A4293F">
      <w:pPr>
        <w:ind w:left="720"/>
        <w:rPr>
          <w:rFonts w:cstheme="minorBidi"/>
        </w:rPr>
      </w:pPr>
      <w:r w:rsidRPr="00A026EE">
        <w:rPr>
          <w:rFonts w:cstheme="minorBidi"/>
          <w:noProof/>
          <w:lang w:val="en-US"/>
        </w:rPr>
        <w:drawing>
          <wp:inline distT="0" distB="0" distL="0" distR="0" wp14:anchorId="32D00DB2" wp14:editId="72AA22BA">
            <wp:extent cx="1562100" cy="1847850"/>
            <wp:effectExtent l="1905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1562100" cy="1847850"/>
                    </a:xfrm>
                    <a:prstGeom prst="rect">
                      <a:avLst/>
                    </a:prstGeom>
                    <a:noFill/>
                    <a:ln w="9525">
                      <a:noFill/>
                      <a:miter lim="800000"/>
                      <a:headEnd/>
                      <a:tailEnd/>
                    </a:ln>
                  </pic:spPr>
                </pic:pic>
              </a:graphicData>
            </a:graphic>
          </wp:inline>
        </w:drawing>
      </w:r>
      <w:r w:rsidRPr="00A026EE">
        <w:rPr>
          <w:rFonts w:cstheme="minorBidi"/>
        </w:rPr>
        <w:t xml:space="preserve"> </w:t>
      </w:r>
    </w:p>
    <w:p w:rsidR="00A4293F" w:rsidRPr="00A026EE" w:rsidRDefault="007031EA" w:rsidP="007031EA">
      <w:pPr>
        <w:pStyle w:val="ListParagraph"/>
        <w:numPr>
          <w:ilvl w:val="0"/>
          <w:numId w:val="33"/>
        </w:numPr>
        <w:rPr>
          <w:rFonts w:cstheme="minorBidi"/>
        </w:rPr>
      </w:pPr>
      <w:r w:rsidRPr="00A026EE">
        <w:rPr>
          <w:rFonts w:cstheme="minorBidi"/>
        </w:rPr>
        <w:t xml:space="preserve">Copy the contents in target CC&amp;B </w:t>
      </w:r>
      <w:proofErr w:type="spellStart"/>
      <w:r w:rsidRPr="00A026EE">
        <w:rPr>
          <w:rFonts w:cstheme="minorBidi"/>
        </w:rPr>
        <w:t>unix</w:t>
      </w:r>
      <w:proofErr w:type="spellEnd"/>
      <w:r w:rsidRPr="00A026EE">
        <w:rPr>
          <w:rFonts w:cstheme="minorBidi"/>
        </w:rPr>
        <w:t xml:space="preserve"> application server. </w:t>
      </w:r>
    </w:p>
    <w:p w:rsidR="007031EA" w:rsidRPr="00A026EE" w:rsidRDefault="007031EA" w:rsidP="007031EA">
      <w:pPr>
        <w:ind w:left="720"/>
        <w:rPr>
          <w:rFonts w:cstheme="minorBidi"/>
        </w:rPr>
      </w:pPr>
      <w:r w:rsidRPr="00A026EE">
        <w:rPr>
          <w:rFonts w:cstheme="minorBidi"/>
          <w:noProof/>
          <w:lang w:val="en-US"/>
        </w:rPr>
        <w:drawing>
          <wp:inline distT="0" distB="0" distL="0" distR="0" wp14:anchorId="04033B33" wp14:editId="0B02D04C">
            <wp:extent cx="5943600" cy="3171825"/>
            <wp:effectExtent l="1905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7031EA" w:rsidRPr="00A026EE" w:rsidRDefault="007031EA" w:rsidP="007031EA">
      <w:pPr>
        <w:ind w:left="720"/>
        <w:rPr>
          <w:rFonts w:cstheme="minorBidi"/>
        </w:rPr>
      </w:pPr>
    </w:p>
    <w:p w:rsidR="00D1688E" w:rsidRPr="00A026EE" w:rsidRDefault="00D1688E" w:rsidP="00D1688E">
      <w:pPr>
        <w:pStyle w:val="ListParagraph"/>
        <w:numPr>
          <w:ilvl w:val="0"/>
          <w:numId w:val="33"/>
        </w:numPr>
        <w:rPr>
          <w:rFonts w:cstheme="minorBidi"/>
          <w:color w:val="000000"/>
        </w:rPr>
      </w:pPr>
      <w:r w:rsidRPr="00A026EE">
        <w:rPr>
          <w:rFonts w:cstheme="minorBidi"/>
        </w:rPr>
        <w:t xml:space="preserve">Set the Environment using splenviron.sh </w:t>
      </w:r>
    </w:p>
    <w:p w:rsidR="00D1688E" w:rsidRPr="00A026EE" w:rsidRDefault="00D1688E" w:rsidP="00872AB0">
      <w:pPr>
        <w:pStyle w:val="ListParagraph"/>
        <w:ind w:left="1440"/>
        <w:rPr>
          <w:rFonts w:eastAsia="SimHei" w:cstheme="minorBidi"/>
          <w:noProof/>
          <w:color w:val="E36C0A"/>
        </w:rPr>
      </w:pPr>
      <w:r w:rsidRPr="00A026EE">
        <w:rPr>
          <w:rFonts w:eastAsia="SimHei" w:cstheme="minorBidi"/>
          <w:noProof/>
          <w:color w:val="E36C0A"/>
        </w:rPr>
        <w:t xml:space="preserve">   /spl/apps1/ADDCSPL/bin/splenviron.sh -e </w:t>
      </w:r>
      <w:r w:rsidR="00872AB0" w:rsidRPr="00A026EE">
        <w:rPr>
          <w:rFonts w:eastAsia="SimHei" w:cstheme="minorBidi"/>
          <w:noProof/>
          <w:color w:val="E36C0A"/>
        </w:rPr>
        <w:t>&lt;ENV&gt;</w:t>
      </w:r>
    </w:p>
    <w:p w:rsidR="00D1688E" w:rsidRPr="00A026EE" w:rsidRDefault="00D1688E" w:rsidP="00D1688E">
      <w:pPr>
        <w:pStyle w:val="ListParagraph"/>
        <w:spacing w:after="0"/>
        <w:ind w:left="990"/>
        <w:contextualSpacing/>
        <w:jc w:val="left"/>
        <w:rPr>
          <w:rFonts w:cstheme="minorBidi"/>
          <w:color w:val="000000"/>
        </w:rPr>
      </w:pPr>
    </w:p>
    <w:p w:rsidR="00D1688E" w:rsidRPr="00A026EE" w:rsidRDefault="00D1688E" w:rsidP="00D1688E">
      <w:pPr>
        <w:pStyle w:val="ListParagraph"/>
        <w:numPr>
          <w:ilvl w:val="0"/>
          <w:numId w:val="33"/>
        </w:numPr>
        <w:rPr>
          <w:rFonts w:cstheme="minorBidi"/>
          <w:color w:val="000000"/>
        </w:rPr>
      </w:pPr>
      <w:r w:rsidRPr="00A026EE">
        <w:rPr>
          <w:rFonts w:cstheme="minorBidi"/>
        </w:rPr>
        <w:t>Stopping</w:t>
      </w:r>
      <w:r w:rsidRPr="00A026EE">
        <w:rPr>
          <w:rFonts w:cstheme="minorBidi"/>
          <w:color w:val="000000"/>
        </w:rPr>
        <w:t xml:space="preserve"> the threadpoolworker (Optional) </w:t>
      </w:r>
    </w:p>
    <w:p w:rsidR="00D1688E" w:rsidRPr="00A026EE" w:rsidRDefault="00D1688E" w:rsidP="00D1688E">
      <w:pPr>
        <w:pStyle w:val="ListParagraph"/>
        <w:ind w:left="1440"/>
        <w:rPr>
          <w:rFonts w:eastAsia="SimHei" w:cstheme="minorBidi"/>
          <w:noProof/>
          <w:color w:val="E36C0A"/>
        </w:rPr>
      </w:pPr>
      <w:r w:rsidRPr="00A026EE">
        <w:rPr>
          <w:rFonts w:eastAsia="SimHei" w:cstheme="minorBidi"/>
          <w:noProof/>
          <w:color w:val="E36C0A"/>
        </w:rPr>
        <w:t xml:space="preserve">~/thpwkr -e &lt;ENV&gt; -k </w:t>
      </w:r>
    </w:p>
    <w:p w:rsidR="00D1688E" w:rsidRPr="00A026EE" w:rsidRDefault="00D1688E" w:rsidP="00D1688E">
      <w:pPr>
        <w:pStyle w:val="ListParagraph"/>
        <w:numPr>
          <w:ilvl w:val="0"/>
          <w:numId w:val="33"/>
        </w:numPr>
        <w:rPr>
          <w:rFonts w:cstheme="minorBidi"/>
        </w:rPr>
      </w:pPr>
      <w:r w:rsidRPr="00A026EE">
        <w:rPr>
          <w:rFonts w:cstheme="minorBidi"/>
        </w:rPr>
        <w:t>Stopping the application environment</w:t>
      </w:r>
    </w:p>
    <w:p w:rsidR="00D1688E" w:rsidRPr="00A026EE" w:rsidRDefault="00D1688E" w:rsidP="00D1688E">
      <w:pPr>
        <w:pStyle w:val="ListParagraph"/>
        <w:spacing w:after="0"/>
        <w:ind w:left="1440"/>
        <w:rPr>
          <w:rFonts w:eastAsia="SimHei" w:cstheme="minorBidi"/>
          <w:noProof/>
          <w:color w:val="E36C0A"/>
        </w:rPr>
      </w:pPr>
      <w:r w:rsidRPr="00A026EE">
        <w:rPr>
          <w:rFonts w:eastAsia="SimHei" w:cstheme="minorBidi"/>
          <w:noProof/>
          <w:color w:val="E36C0A"/>
        </w:rPr>
        <w:t>~/wls -e &lt;ENV&gt; -k</w:t>
      </w:r>
    </w:p>
    <w:p w:rsidR="002436D2" w:rsidRPr="00A026EE" w:rsidRDefault="00872AB0" w:rsidP="00872AB0">
      <w:pPr>
        <w:pStyle w:val="ListParagraph"/>
        <w:numPr>
          <w:ilvl w:val="0"/>
          <w:numId w:val="33"/>
        </w:numPr>
        <w:rPr>
          <w:rFonts w:cstheme="minorBidi"/>
        </w:rPr>
      </w:pPr>
      <w:r w:rsidRPr="00A026EE">
        <w:rPr>
          <w:rFonts w:cstheme="minorBidi"/>
        </w:rPr>
        <w:t xml:space="preserve">Run the below command to apply series of fixes using installSFgroup utility. </w:t>
      </w:r>
    </w:p>
    <w:p w:rsidR="00872AB0" w:rsidRPr="00A026EE" w:rsidRDefault="00872AB0" w:rsidP="00872AB0">
      <w:pPr>
        <w:pStyle w:val="ListParagraph"/>
        <w:spacing w:after="0"/>
        <w:ind w:left="1440"/>
        <w:rPr>
          <w:rFonts w:eastAsia="SimHei" w:cstheme="minorBidi"/>
          <w:noProof/>
          <w:color w:val="E36C0A"/>
        </w:rPr>
      </w:pPr>
      <w:r w:rsidRPr="00A026EE">
        <w:rPr>
          <w:rFonts w:cstheme="minorBidi"/>
        </w:rPr>
        <w:t xml:space="preserve">  </w:t>
      </w:r>
      <w:r w:rsidRPr="00A026EE">
        <w:rPr>
          <w:rFonts w:eastAsia="SimHei" w:cstheme="minorBidi"/>
          <w:noProof/>
          <w:color w:val="E36C0A"/>
        </w:rPr>
        <w:t xml:space="preserve">/export/home/cissys/single_fix/FW/IE8_Fixes_Issue1/installSFgroup.sh -p FW -v V2.1.0 -d /export/home/cissys/single_fix/FW/IE8_Fixes_Issue1 </w:t>
      </w:r>
    </w:p>
    <w:p w:rsidR="00872AB0" w:rsidRPr="00A026EE" w:rsidRDefault="00872AB0" w:rsidP="00872AB0">
      <w:pPr>
        <w:pStyle w:val="ListParagraph"/>
        <w:spacing w:after="0"/>
        <w:ind w:left="1440"/>
        <w:rPr>
          <w:rFonts w:cstheme="minorBidi"/>
        </w:rPr>
      </w:pPr>
      <w:r w:rsidRPr="00A026EE">
        <w:rPr>
          <w:rFonts w:eastAsia="SimHei" w:cstheme="minorBidi"/>
          <w:noProof/>
          <w:color w:val="E36C0A"/>
        </w:rPr>
        <w:t>-f /export/home/cissys/single_fix/FW/IE8_Fixes_Issue1/SR.txt</w:t>
      </w:r>
    </w:p>
    <w:p w:rsidR="002436D2" w:rsidRPr="00A026EE" w:rsidRDefault="002436D2" w:rsidP="002436D2">
      <w:pPr>
        <w:ind w:left="720"/>
        <w:rPr>
          <w:rFonts w:cstheme="minorBidi"/>
        </w:rPr>
      </w:pPr>
    </w:p>
    <w:p w:rsidR="002436D2" w:rsidRPr="00A026EE" w:rsidRDefault="00C532E0" w:rsidP="00872AB0">
      <w:pPr>
        <w:rPr>
          <w:rFonts w:cstheme="minorBidi"/>
          <w:sz w:val="16"/>
          <w:szCs w:val="16"/>
        </w:rPr>
      </w:pPr>
      <w:r w:rsidRPr="00A026EE">
        <w:rPr>
          <w:rFonts w:cstheme="minorBidi"/>
          <w:sz w:val="16"/>
          <w:szCs w:val="16"/>
        </w:rPr>
        <w:t>The</w:t>
      </w:r>
      <w:r w:rsidR="00872AB0" w:rsidRPr="00A026EE">
        <w:rPr>
          <w:rFonts w:cstheme="minorBidi"/>
          <w:sz w:val="16"/>
          <w:szCs w:val="16"/>
        </w:rPr>
        <w:t xml:space="preserve"> installSFgroup have the following parameters</w:t>
      </w:r>
    </w:p>
    <w:p w:rsidR="00872AB0" w:rsidRPr="00A026EE" w:rsidRDefault="00872AB0" w:rsidP="00872AB0">
      <w:pPr>
        <w:rPr>
          <w:rFonts w:eastAsia="SimHei" w:cstheme="minorBidi"/>
          <w:noProof/>
          <w:color w:val="E36C0A"/>
        </w:rPr>
      </w:pPr>
      <w:r w:rsidRPr="00A026EE">
        <w:rPr>
          <w:rFonts w:eastAsia="SimHei" w:cstheme="minorBidi"/>
          <w:noProof/>
          <w:color w:val="E36C0A"/>
        </w:rPr>
        <w:t>-p</w:t>
      </w:r>
      <w:r w:rsidRPr="00A026EE">
        <w:rPr>
          <w:rFonts w:cstheme="minorBidi"/>
          <w:sz w:val="16"/>
          <w:szCs w:val="16"/>
        </w:rPr>
        <w:t xml:space="preserve"> </w:t>
      </w:r>
      <w:r w:rsidRPr="00A026EE">
        <w:rPr>
          <w:rFonts w:cstheme="minorBidi"/>
          <w:sz w:val="16"/>
          <w:szCs w:val="16"/>
        </w:rPr>
        <w:tab/>
      </w:r>
      <w:r w:rsidRPr="00A026EE">
        <w:rPr>
          <w:rFonts w:eastAsia="SimHei" w:cstheme="minorBidi"/>
          <w:noProof/>
          <w:color w:val="E36C0A"/>
        </w:rPr>
        <w:t>patch type ( FW or CC&amp;B)</w:t>
      </w:r>
    </w:p>
    <w:p w:rsidR="00872AB0" w:rsidRPr="00A026EE" w:rsidRDefault="00872AB0" w:rsidP="00872AB0">
      <w:pPr>
        <w:rPr>
          <w:rFonts w:eastAsia="SimHei" w:cstheme="minorBidi"/>
          <w:noProof/>
          <w:color w:val="E36C0A"/>
        </w:rPr>
      </w:pPr>
      <w:r w:rsidRPr="00A026EE">
        <w:rPr>
          <w:rFonts w:eastAsia="SimHei" w:cstheme="minorBidi"/>
          <w:noProof/>
          <w:color w:val="E36C0A"/>
        </w:rPr>
        <w:t xml:space="preserve">-v </w:t>
      </w:r>
      <w:r w:rsidRPr="00A026EE">
        <w:rPr>
          <w:rFonts w:eastAsia="SimHei" w:cstheme="minorBidi"/>
          <w:noProof/>
          <w:color w:val="E36C0A"/>
        </w:rPr>
        <w:tab/>
        <w:t>Version of the product</w:t>
      </w:r>
    </w:p>
    <w:p w:rsidR="00872AB0" w:rsidRPr="00A026EE" w:rsidRDefault="00872AB0" w:rsidP="00872AB0">
      <w:pPr>
        <w:rPr>
          <w:rFonts w:eastAsia="SimHei" w:cstheme="minorBidi"/>
          <w:noProof/>
          <w:color w:val="E36C0A"/>
        </w:rPr>
      </w:pPr>
      <w:r w:rsidRPr="00A026EE">
        <w:rPr>
          <w:rFonts w:eastAsia="SimHei" w:cstheme="minorBidi"/>
          <w:noProof/>
          <w:color w:val="E36C0A"/>
        </w:rPr>
        <w:t xml:space="preserve">-d </w:t>
      </w:r>
      <w:r w:rsidRPr="00A026EE">
        <w:rPr>
          <w:rFonts w:eastAsia="SimHei" w:cstheme="minorBidi"/>
          <w:noProof/>
          <w:color w:val="E36C0A"/>
        </w:rPr>
        <w:tab/>
        <w:t>source directory of all patches</w:t>
      </w:r>
    </w:p>
    <w:p w:rsidR="00872AB0" w:rsidRPr="00A026EE" w:rsidRDefault="00872AB0" w:rsidP="00872AB0">
      <w:pPr>
        <w:rPr>
          <w:rFonts w:eastAsia="SimHei" w:cstheme="minorBidi"/>
          <w:noProof/>
          <w:color w:val="E36C0A"/>
        </w:rPr>
      </w:pPr>
      <w:r w:rsidRPr="00A026EE">
        <w:rPr>
          <w:rFonts w:eastAsia="SimHei" w:cstheme="minorBidi"/>
          <w:noProof/>
          <w:color w:val="E36C0A"/>
        </w:rPr>
        <w:t xml:space="preserve">-f </w:t>
      </w:r>
      <w:r w:rsidRPr="00A026EE">
        <w:rPr>
          <w:rFonts w:eastAsia="SimHei" w:cstheme="minorBidi"/>
          <w:noProof/>
          <w:color w:val="E36C0A"/>
        </w:rPr>
        <w:tab/>
        <w:t>input file reference where we specify the patch order</w:t>
      </w:r>
    </w:p>
    <w:p w:rsidR="00C532E0" w:rsidRPr="00A026EE" w:rsidRDefault="00C532E0" w:rsidP="00872AB0">
      <w:pPr>
        <w:rPr>
          <w:rFonts w:cstheme="minorBidi"/>
        </w:rPr>
      </w:pPr>
    </w:p>
    <w:p w:rsidR="00C532E0" w:rsidRPr="00A026EE" w:rsidRDefault="00AE3B80" w:rsidP="00AE3B80">
      <w:pPr>
        <w:pStyle w:val="ListParagraph"/>
        <w:numPr>
          <w:ilvl w:val="0"/>
          <w:numId w:val="33"/>
        </w:numPr>
        <w:rPr>
          <w:rFonts w:cstheme="minorBidi"/>
        </w:rPr>
      </w:pPr>
      <w:r w:rsidRPr="00A026EE">
        <w:rPr>
          <w:rFonts w:cstheme="minorBidi"/>
        </w:rPr>
        <w:t xml:space="preserve">The installation starts and tells the status of each patch individually. </w:t>
      </w:r>
      <w:r w:rsidR="00C532E0" w:rsidRPr="00A026EE">
        <w:rPr>
          <w:rFonts w:cstheme="minorBidi"/>
        </w:rPr>
        <w:t xml:space="preserve">Verify the status of installation </w:t>
      </w:r>
      <w:r w:rsidRPr="00A026EE">
        <w:rPr>
          <w:rFonts w:cstheme="minorBidi"/>
        </w:rPr>
        <w:t xml:space="preserve">of each patch. </w:t>
      </w:r>
    </w:p>
    <w:p w:rsidR="00C532E0" w:rsidRPr="00A026EE" w:rsidRDefault="00C532E0" w:rsidP="00C532E0">
      <w:pPr>
        <w:rPr>
          <w:rFonts w:cstheme="minorBidi"/>
        </w:rPr>
      </w:pPr>
    </w:p>
    <w:p w:rsidR="00933310" w:rsidRPr="00A026EE" w:rsidRDefault="00933310" w:rsidP="00C532E0">
      <w:pPr>
        <w:rPr>
          <w:rFonts w:cstheme="minorBidi"/>
        </w:rPr>
      </w:pPr>
      <w:r w:rsidRPr="00A026EE">
        <w:rPr>
          <w:rFonts w:cstheme="minorBidi"/>
        </w:rPr>
        <w:t>****************************************************************************</w:t>
      </w:r>
      <w:r w:rsidR="00C532E0" w:rsidRPr="00A026EE">
        <w:rPr>
          <w:rFonts w:cstheme="minorBidi"/>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rPr>
        <w:t xml:space="preserve">    </w:t>
      </w:r>
      <w:r w:rsidRPr="00D9370A">
        <w:rPr>
          <w:rFonts w:cstheme="minorBidi"/>
          <w:color w:val="E36C0A" w:themeColor="accent6" w:themeShade="BF"/>
          <w:sz w:val="16"/>
          <w:szCs w:val="16"/>
        </w:rPr>
        <w:t>See Installation Log in /export/home/cissys/single_fix/FW/IE8_Fixes_Issue1/SR.txt.AADCBATCH.install.log</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131205.15:02:02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131205.15:02:04 &lt;info&gt; Startup</w:t>
      </w:r>
      <w:r w:rsidR="00D96C83" w:rsidRPr="00D9370A">
        <w:rPr>
          <w:rFonts w:cstheme="minorBidi"/>
          <w:color w:val="E36C0A" w:themeColor="accent6" w:themeShade="BF"/>
          <w:sz w:val="16"/>
          <w:szCs w:val="16"/>
        </w:rPr>
        <w:t xml:space="preserve"> </w:t>
      </w:r>
      <w:r w:rsidRPr="00D9370A">
        <w:rPr>
          <w:rFonts w:cstheme="minorBidi"/>
          <w:color w:val="E36C0A" w:themeColor="accent6" w:themeShade="BF"/>
          <w:sz w:val="16"/>
          <w:szCs w:val="16"/>
        </w:rPr>
        <w:t>/Shutdown logs will go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/apps3/AADCBATCH/logs/system/spl.sh.log</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131205.15:02:05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131205.15:02:05 &lt;info&gt; </w:t>
      </w:r>
    </w:p>
    <w:p w:rsidR="00C532E0" w:rsidRPr="00D9370A" w:rsidRDefault="00C532E0" w:rsidP="00C532E0">
      <w:pPr>
        <w:rPr>
          <w:rFonts w:cstheme="minorBidi"/>
          <w:color w:val="E36C0A" w:themeColor="accent6" w:themeShade="BF"/>
          <w:sz w:val="16"/>
          <w:szCs w:val="16"/>
        </w:rPr>
      </w:pP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Failed to connect to t3://adpupbla01:7600: Destination unreachable; nested exception is: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        </w:t>
      </w:r>
      <w:proofErr w:type="spellStart"/>
      <w:r w:rsidRPr="00D9370A">
        <w:rPr>
          <w:rFonts w:cstheme="minorBidi"/>
          <w:color w:val="E36C0A" w:themeColor="accent6" w:themeShade="BF"/>
          <w:sz w:val="16"/>
          <w:szCs w:val="16"/>
        </w:rPr>
        <w:t>java.net.ConnectException</w:t>
      </w:r>
      <w:proofErr w:type="spellEnd"/>
      <w:r w:rsidRPr="00D9370A">
        <w:rPr>
          <w:rFonts w:cstheme="minorBidi"/>
          <w:color w:val="E36C0A" w:themeColor="accent6" w:themeShade="BF"/>
          <w:sz w:val="16"/>
          <w:szCs w:val="16"/>
        </w:rPr>
        <w:t>: Connection refused; No available router to destination</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131205.15:02:11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131205.15:02:11 &lt;info&gt; </w:t>
      </w:r>
      <w:proofErr w:type="spellStart"/>
      <w:r w:rsidRPr="00D9370A">
        <w:rPr>
          <w:rFonts w:cstheme="minorBidi"/>
          <w:color w:val="E36C0A" w:themeColor="accent6" w:themeShade="BF"/>
          <w:sz w:val="16"/>
          <w:szCs w:val="16"/>
        </w:rPr>
        <w:t>SCRIPTNAME:checkWLjava</w:t>
      </w:r>
      <w:proofErr w:type="spellEnd"/>
      <w:r w:rsidRPr="00D9370A">
        <w:rPr>
          <w:rFonts w:cstheme="minorBidi"/>
          <w:color w:val="E36C0A" w:themeColor="accent6" w:themeShade="BF"/>
          <w:sz w:val="16"/>
          <w:szCs w:val="16"/>
        </w:rPr>
        <w:t>: Checking whether Java is Up</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131205.15:02:12 &lt;info&gt; </w:t>
      </w:r>
    </w:p>
    <w:p w:rsidR="00C532E0" w:rsidRPr="00D9370A" w:rsidRDefault="00C532E0" w:rsidP="00C532E0">
      <w:pPr>
        <w:rPr>
          <w:rFonts w:cstheme="minorBidi"/>
          <w:color w:val="E36C0A" w:themeColor="accent6" w:themeShade="BF"/>
          <w:sz w:val="16"/>
          <w:szCs w:val="16"/>
        </w:rPr>
      </w:pP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131205.15:02:12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131205:150212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131205:150212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131205:150212 &lt;info&gt;    Validate installation of the Single Fix 9224079</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131205:150212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131205:150213 &lt;info&gt;    About to proceed with the Single Fix 9224079 installation</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About to copy /export/home/cissys/single_fix/FW/IE8_Fixes_Issue1/FW.V2.1.0-9224079/data/splapp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splapp</w:t>
      </w:r>
      <w:proofErr w:type="spellEnd"/>
      <w:r w:rsidRPr="00D9370A">
        <w:rPr>
          <w:rFonts w:cstheme="minorBidi"/>
          <w:color w:val="E36C0A" w:themeColor="accent6" w:themeShade="BF"/>
          <w:sz w:val="16"/>
          <w:szCs w:val="16"/>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About to copy /export/home/cissys/single_fix/FW/IE8_Fixes_Issue1/FW.V2.1.0-9224079/data/etc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etc</w:t>
      </w:r>
      <w:proofErr w:type="spellEnd"/>
      <w:r w:rsidRPr="00D9370A">
        <w:rPr>
          <w:rFonts w:cstheme="minorBidi"/>
          <w:color w:val="E36C0A" w:themeColor="accent6" w:themeShade="BF"/>
          <w:sz w:val="16"/>
          <w:szCs w:val="16"/>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131205:150213 &lt;info&gt;  Log file is /export/home/cissys/single_fix/FW/IE8_Fixes_Issue1/FW.V2.1.0-9224079/AADCBATCH.install.log</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lastRenderedPageBreak/>
        <w:t xml:space="preserve">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131205.15:02:13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Validate installation of the Single Fix 9682406</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About to proceed with the Single Fix 9682406 installation</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About to copy /export/home/cissys/single_fix/FW/IE8_Fixes_Issue1/FW.V2.1.0-9682406/data/etc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etc</w:t>
      </w:r>
      <w:proofErr w:type="spellEnd"/>
      <w:r w:rsidRPr="00D9370A">
        <w:rPr>
          <w:rFonts w:cstheme="minorBidi"/>
          <w:color w:val="E36C0A" w:themeColor="accent6" w:themeShade="BF"/>
          <w:sz w:val="16"/>
          <w:szCs w:val="16"/>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About to copy /export/home/cissys/single_fix/FW/IE8_Fixes_Issue1/FW.V2.1.0-9682406/data/splapp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splapp</w:t>
      </w:r>
      <w:proofErr w:type="spellEnd"/>
      <w:r w:rsidRPr="00D9370A">
        <w:rPr>
          <w:rFonts w:cstheme="minorBidi"/>
          <w:color w:val="E36C0A" w:themeColor="accent6" w:themeShade="BF"/>
          <w:sz w:val="16"/>
          <w:szCs w:val="16"/>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131205:150214 &lt;info&gt;  Log file is /export/home/cissys/single_fix/FW/IE8_Fixes_Issue1/FW.V2.1.0-9682406/AADCBATCH.install.log</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131205.15:02:14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Validate installation of the Single Fix 9821216</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About to proceed with the Single Fix 9821216 installation</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About to copy /export/home/cissys/single_fix/FW/IE8_Fixes_Issue1/FW.V2.1.0-9821216/data/splapp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splapp</w:t>
      </w:r>
      <w:proofErr w:type="spellEnd"/>
      <w:r w:rsidRPr="00D9370A">
        <w:rPr>
          <w:rFonts w:cstheme="minorBidi"/>
          <w:color w:val="E36C0A" w:themeColor="accent6" w:themeShade="BF"/>
          <w:sz w:val="16"/>
          <w:szCs w:val="16"/>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About to copy /export/home/cissys/single_fix/FW/IE8_Fixes_Issue1/FW.V2.1.0-9821216/data/etc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etc</w:t>
      </w:r>
      <w:proofErr w:type="spellEnd"/>
      <w:r w:rsidRPr="00D9370A">
        <w:rPr>
          <w:rFonts w:cstheme="minorBidi"/>
          <w:color w:val="E36C0A" w:themeColor="accent6" w:themeShade="BF"/>
          <w:sz w:val="16"/>
          <w:szCs w:val="16"/>
        </w:rPr>
        <w:t xml:space="preserve">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131205:150215 &lt;info&gt;  Log file is /export/home/cissys/single_fix/FW/IE8_Fixes_Issue1/FW.V2.1.0-9821216/AADCBATCH.install.log</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131205.15:02:15 &lt;info&gt; </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Java version = 1.5.0_12</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Java vendor = Sun Microsystems Inc.</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lastRenderedPageBreak/>
        <w:t>Java OS name = SunOS</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Java OS arch = sparc</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Java OS version = 5.10</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BEADIR=/opt/</w:t>
      </w:r>
      <w:proofErr w:type="spellStart"/>
      <w:r w:rsidRPr="00D9370A">
        <w:rPr>
          <w:rFonts w:cstheme="minorBidi"/>
          <w:color w:val="E36C0A" w:themeColor="accent6" w:themeShade="BF"/>
          <w:sz w:val="16"/>
          <w:szCs w:val="16"/>
        </w:rPr>
        <w:t>bea</w:t>
      </w:r>
      <w:proofErr w:type="spellEnd"/>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Version ................ (SPLVERSION) : V2.1.0</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Database Type ............... (SPLDB) : oracle</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ORACLE_SID ............. (ORACLE_SID) : AADCSPL</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NLS_LANG ................. (NLS_LANG) : AMERICAN_AMERICA.AR8ISO8859P6</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Environment Name ....... (SPLENVIRON) : AADCBATCH</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Environment Code Directory (SPLEBASE) :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 xml:space="preserve">App Output </w:t>
      </w:r>
      <w:proofErr w:type="spellStart"/>
      <w:r w:rsidRPr="00D9370A">
        <w:rPr>
          <w:rFonts w:cstheme="minorBidi"/>
          <w:color w:val="E36C0A" w:themeColor="accent6" w:themeShade="BF"/>
          <w:sz w:val="16"/>
          <w:szCs w:val="16"/>
        </w:rPr>
        <w:t>Dir</w:t>
      </w:r>
      <w:proofErr w:type="spellEnd"/>
      <w:r w:rsidRPr="00D9370A">
        <w:rPr>
          <w:rFonts w:cstheme="minorBidi"/>
          <w:color w:val="E36C0A" w:themeColor="accent6" w:themeShade="BF"/>
          <w:sz w:val="16"/>
          <w:szCs w:val="16"/>
        </w:rPr>
        <w:t xml:space="preserve"> - Logs ... (SPLOUTPUT) :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/interface1/</w:t>
      </w:r>
      <w:proofErr w:type="spellStart"/>
      <w:r w:rsidRPr="00D9370A">
        <w:rPr>
          <w:rFonts w:cstheme="minorBidi"/>
          <w:color w:val="E36C0A" w:themeColor="accent6" w:themeShade="BF"/>
          <w:sz w:val="16"/>
          <w:szCs w:val="16"/>
        </w:rPr>
        <w:t>sploutput</w:t>
      </w:r>
      <w:proofErr w:type="spellEnd"/>
      <w:r w:rsidRPr="00D9370A">
        <w:rPr>
          <w:rFonts w:cstheme="minorBidi"/>
          <w:color w:val="E36C0A" w:themeColor="accent6" w:themeShade="BF"/>
          <w:sz w:val="16"/>
          <w:szCs w:val="16"/>
        </w:rPr>
        <w:t>/AADCSPL</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Build Directory .......... (SPLBUILD) :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w:t>
      </w:r>
      <w:proofErr w:type="spellStart"/>
      <w:r w:rsidRPr="00D9370A">
        <w:rPr>
          <w:rFonts w:cstheme="minorBidi"/>
          <w:color w:val="E36C0A" w:themeColor="accent6" w:themeShade="BF"/>
          <w:sz w:val="16"/>
          <w:szCs w:val="16"/>
        </w:rPr>
        <w:t>cobol</w:t>
      </w:r>
      <w:proofErr w:type="spellEnd"/>
      <w:r w:rsidRPr="00D9370A">
        <w:rPr>
          <w:rFonts w:cstheme="minorBidi"/>
          <w:color w:val="E36C0A" w:themeColor="accent6" w:themeShade="BF"/>
          <w:sz w:val="16"/>
          <w:szCs w:val="16"/>
        </w:rPr>
        <w:t>/build</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Runtime Directory .......... (SPLRUN) :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/apps3/AADCBATCH/runtime</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131205.15:02:23 &lt;info&gt; Startup/Shutdown logs will go to /</w:t>
      </w:r>
      <w:proofErr w:type="spellStart"/>
      <w:r w:rsidRPr="00D9370A">
        <w:rPr>
          <w:rFonts w:cstheme="minorBidi"/>
          <w:color w:val="E36C0A" w:themeColor="accent6" w:themeShade="BF"/>
          <w:sz w:val="16"/>
          <w:szCs w:val="16"/>
        </w:rPr>
        <w:t>spl</w:t>
      </w:r>
      <w:proofErr w:type="spellEnd"/>
      <w:r w:rsidRPr="00D9370A">
        <w:rPr>
          <w:rFonts w:cstheme="minorBidi"/>
          <w:color w:val="E36C0A" w:themeColor="accent6" w:themeShade="BF"/>
          <w:sz w:val="16"/>
          <w:szCs w:val="16"/>
        </w:rPr>
        <w:t>/apps1/ADDCSPL/logs/system/spl.sh.log</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131205.15:02:24 &lt;info&gt; Starting Weblogic Environment on http://adpupbla01:9600</w:t>
      </w:r>
    </w:p>
    <w:p w:rsidR="00C532E0" w:rsidRPr="00D9370A" w:rsidRDefault="00C532E0" w:rsidP="00C532E0">
      <w:pPr>
        <w:rPr>
          <w:rFonts w:cstheme="minorBidi"/>
          <w:color w:val="E36C0A" w:themeColor="accent6" w:themeShade="BF"/>
          <w:sz w:val="16"/>
          <w:szCs w:val="16"/>
        </w:rPr>
      </w:pPr>
      <w:r w:rsidRPr="00D9370A">
        <w:rPr>
          <w:rFonts w:cstheme="minorBidi"/>
          <w:color w:val="E36C0A" w:themeColor="accent6" w:themeShade="BF"/>
          <w:sz w:val="16"/>
          <w:szCs w:val="16"/>
        </w:rPr>
        <w:t>131205.15:02:24 &lt;info&gt; startWebLogic.sh process = 28511</w:t>
      </w:r>
    </w:p>
    <w:p w:rsidR="00933310" w:rsidRPr="00A026EE" w:rsidRDefault="00933310" w:rsidP="00C532E0">
      <w:pPr>
        <w:rPr>
          <w:rFonts w:cstheme="minorBidi"/>
          <w:sz w:val="16"/>
          <w:szCs w:val="16"/>
        </w:rPr>
      </w:pPr>
      <w:r w:rsidRPr="00A026EE">
        <w:rPr>
          <w:rFonts w:cstheme="minorBidi"/>
        </w:rPr>
        <w:t>****************************************************************************</w:t>
      </w:r>
    </w:p>
    <w:p w:rsidR="00C532E0" w:rsidRPr="00A026EE" w:rsidRDefault="00C532E0" w:rsidP="00C532E0">
      <w:pPr>
        <w:rPr>
          <w:rFonts w:cstheme="minorBidi"/>
          <w:sz w:val="16"/>
          <w:szCs w:val="16"/>
        </w:rPr>
      </w:pPr>
    </w:p>
    <w:p w:rsidR="00AE3B80" w:rsidRPr="00A026EE" w:rsidRDefault="00AE3B80" w:rsidP="00C532E0">
      <w:pPr>
        <w:pStyle w:val="ListParagraph"/>
        <w:numPr>
          <w:ilvl w:val="0"/>
          <w:numId w:val="33"/>
        </w:numPr>
        <w:rPr>
          <w:rFonts w:cstheme="minorBidi"/>
          <w:sz w:val="16"/>
          <w:szCs w:val="16"/>
        </w:rPr>
      </w:pPr>
      <w:r w:rsidRPr="00A026EE">
        <w:rPr>
          <w:rFonts w:cstheme="minorBidi"/>
        </w:rPr>
        <w:t xml:space="preserve">The installation will create a </w:t>
      </w:r>
      <w:proofErr w:type="spellStart"/>
      <w:r w:rsidRPr="00A026EE">
        <w:rPr>
          <w:rFonts w:cstheme="minorBidi"/>
        </w:rPr>
        <w:t>tmp</w:t>
      </w:r>
      <w:proofErr w:type="spellEnd"/>
      <w:r w:rsidRPr="00A026EE">
        <w:rPr>
          <w:rFonts w:cstheme="minorBidi"/>
        </w:rPr>
        <w:t xml:space="preserve"> folder having environment reference name along with installation log</w:t>
      </w:r>
      <w:r w:rsidRPr="00A026EE">
        <w:rPr>
          <w:rFonts w:cstheme="minorBidi"/>
          <w:sz w:val="16"/>
          <w:szCs w:val="16"/>
        </w:rPr>
        <w:t>.</w:t>
      </w:r>
    </w:p>
    <w:p w:rsidR="00AE3B80" w:rsidRPr="00A026EE" w:rsidRDefault="00AE3B80" w:rsidP="00AE3B80">
      <w:pPr>
        <w:rPr>
          <w:rFonts w:cstheme="minorBidi"/>
          <w:sz w:val="16"/>
          <w:szCs w:val="16"/>
        </w:rPr>
      </w:pPr>
      <w:r w:rsidRPr="00A026EE">
        <w:rPr>
          <w:rFonts w:cstheme="minorBidi"/>
          <w:sz w:val="16"/>
          <w:szCs w:val="16"/>
        </w:rPr>
        <w:t xml:space="preserve">            </w:t>
      </w:r>
      <w:r w:rsidRPr="00A026EE">
        <w:rPr>
          <w:rFonts w:cstheme="minorBidi"/>
          <w:noProof/>
          <w:sz w:val="16"/>
          <w:szCs w:val="16"/>
          <w:lang w:val="en-US"/>
        </w:rPr>
        <w:drawing>
          <wp:inline distT="0" distB="0" distL="0" distR="0" wp14:anchorId="05FDB301" wp14:editId="70C8D419">
            <wp:extent cx="5905500" cy="3419475"/>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srcRect/>
                    <a:stretch>
                      <a:fillRect/>
                    </a:stretch>
                  </pic:blipFill>
                  <pic:spPr bwMode="auto">
                    <a:xfrm>
                      <a:off x="0" y="0"/>
                      <a:ext cx="5905500" cy="3419475"/>
                    </a:xfrm>
                    <a:prstGeom prst="rect">
                      <a:avLst/>
                    </a:prstGeom>
                    <a:noFill/>
                    <a:ln w="9525">
                      <a:noFill/>
                      <a:miter lim="800000"/>
                      <a:headEnd/>
                      <a:tailEnd/>
                    </a:ln>
                  </pic:spPr>
                </pic:pic>
              </a:graphicData>
            </a:graphic>
          </wp:inline>
        </w:drawing>
      </w:r>
    </w:p>
    <w:p w:rsidR="00AE3B80" w:rsidRPr="00A026EE" w:rsidRDefault="00AE3B80" w:rsidP="00AE3B80">
      <w:pPr>
        <w:rPr>
          <w:rFonts w:cstheme="minorBidi"/>
          <w:sz w:val="16"/>
          <w:szCs w:val="16"/>
        </w:rPr>
      </w:pPr>
    </w:p>
    <w:p w:rsidR="00C532E0" w:rsidRPr="00A026EE" w:rsidRDefault="00C532E0" w:rsidP="00C532E0">
      <w:pPr>
        <w:pStyle w:val="ListParagraph"/>
        <w:numPr>
          <w:ilvl w:val="0"/>
          <w:numId w:val="33"/>
        </w:numPr>
        <w:rPr>
          <w:rFonts w:cstheme="minorBidi"/>
        </w:rPr>
      </w:pPr>
      <w:r w:rsidRPr="00A026EE">
        <w:rPr>
          <w:rFonts w:cstheme="minorBidi"/>
        </w:rPr>
        <w:t xml:space="preserve">The application will automatically start after successful installation. </w:t>
      </w:r>
    </w:p>
    <w:p w:rsidR="00C532E0" w:rsidRPr="00A026EE" w:rsidRDefault="00C532E0" w:rsidP="00C532E0">
      <w:pPr>
        <w:pStyle w:val="ListParagraph"/>
        <w:numPr>
          <w:ilvl w:val="0"/>
          <w:numId w:val="33"/>
        </w:numPr>
        <w:rPr>
          <w:rFonts w:cstheme="minorBidi"/>
        </w:rPr>
      </w:pPr>
      <w:r w:rsidRPr="00A026EE">
        <w:rPr>
          <w:rFonts w:cstheme="minorBidi"/>
        </w:rPr>
        <w:lastRenderedPageBreak/>
        <w:t>Verify functionality of the patch</w:t>
      </w:r>
      <w:r w:rsidR="00E22996" w:rsidRPr="00A026EE">
        <w:rPr>
          <w:rFonts w:cstheme="minorBidi"/>
        </w:rPr>
        <w:t>es</w:t>
      </w:r>
      <w:r w:rsidRPr="00A026EE">
        <w:rPr>
          <w:rFonts w:cstheme="minorBidi"/>
        </w:rPr>
        <w:t xml:space="preserve"> along with application team. </w:t>
      </w:r>
    </w:p>
    <w:p w:rsidR="00D43478" w:rsidRPr="00A026EE" w:rsidRDefault="008C263A" w:rsidP="00C86E23">
      <w:pPr>
        <w:pStyle w:val="Heading1"/>
        <w:ind w:left="360"/>
        <w:rPr>
          <w:rFonts w:cstheme="minorBidi"/>
        </w:rPr>
      </w:pPr>
      <w:bookmarkStart w:id="66" w:name="_Toc365281182"/>
      <w:bookmarkStart w:id="67" w:name="_Toc365281183"/>
      <w:bookmarkStart w:id="68" w:name="_Toc379972065"/>
      <w:bookmarkEnd w:id="66"/>
      <w:r w:rsidRPr="00A026EE">
        <w:rPr>
          <w:rFonts w:cstheme="minorBidi"/>
        </w:rPr>
        <w:lastRenderedPageBreak/>
        <w:t xml:space="preserve">Refresh </w:t>
      </w:r>
      <w:r w:rsidR="009419F0" w:rsidRPr="00A026EE">
        <w:rPr>
          <w:rFonts w:cstheme="minorBidi"/>
        </w:rPr>
        <w:t>Application from production</w:t>
      </w:r>
      <w:bookmarkEnd w:id="67"/>
      <w:bookmarkEnd w:id="68"/>
    </w:p>
    <w:p w:rsidR="00C86E23" w:rsidRPr="00A026EE" w:rsidRDefault="00C86E23" w:rsidP="002436D2">
      <w:pPr>
        <w:pStyle w:val="ListParagraph"/>
        <w:ind w:left="0"/>
        <w:rPr>
          <w:rFonts w:eastAsia="SimHei" w:cstheme="minorBidi"/>
          <w:noProof/>
        </w:rPr>
      </w:pPr>
    </w:p>
    <w:p w:rsidR="007B0263" w:rsidRPr="00A026EE" w:rsidRDefault="007B0263" w:rsidP="007B0263">
      <w:r w:rsidRPr="00A026EE">
        <w:t xml:space="preserve">The application cloning task is one of the very commonly carried out procedures for CC&amp;B Application. A typical example for the reason behind application cloning is to provide the most recent data and application access to the users to perform their testing. There are different environments for CC&amp;B application like FAT, UAT, SIT and some ad hoc environments for specific functionality testing which might get discarded after completion of that testing. </w:t>
      </w:r>
    </w:p>
    <w:p w:rsidR="007B0263" w:rsidRPr="00A026EE" w:rsidRDefault="007B0263" w:rsidP="007B0263">
      <w:r w:rsidRPr="00A026EE">
        <w:t xml:space="preserve">The request for UAT refresh must be approved by the business and backup might be taken if demanded. The Refresh activity has two parts: one is at the application level and the other is at the database level. The refresh activity at the database level is covered under a separate document under “Database Operational Manual”. </w:t>
      </w:r>
    </w:p>
    <w:p w:rsidR="00C86E23" w:rsidRPr="00A026EE" w:rsidRDefault="00C86E23" w:rsidP="00C86E23">
      <w:pPr>
        <w:pStyle w:val="ListParagraph"/>
        <w:ind w:left="432"/>
        <w:rPr>
          <w:rFonts w:eastAsia="SimHei" w:cstheme="minorBidi"/>
          <w:noProof/>
        </w:rPr>
      </w:pPr>
    </w:p>
    <w:p w:rsidR="0065394A" w:rsidRPr="00A026EE" w:rsidRDefault="0065394A" w:rsidP="004E78FF">
      <w:pPr>
        <w:pStyle w:val="Heading2"/>
        <w:rPr>
          <w:rFonts w:eastAsia="SimHei" w:cstheme="minorBidi"/>
          <w:noProof/>
        </w:rPr>
      </w:pPr>
      <w:bookmarkStart w:id="69" w:name="_Toc379972066"/>
      <w:r w:rsidRPr="00A026EE">
        <w:rPr>
          <w:rFonts w:eastAsia="SimHei" w:cstheme="minorBidi"/>
          <w:noProof/>
        </w:rPr>
        <w:t>Assumptions</w:t>
      </w:r>
      <w:bookmarkEnd w:id="69"/>
    </w:p>
    <w:p w:rsidR="0065394A" w:rsidRPr="00A026EE" w:rsidRDefault="0065394A" w:rsidP="009E321C">
      <w:pPr>
        <w:pStyle w:val="ListParagraph"/>
        <w:numPr>
          <w:ilvl w:val="0"/>
          <w:numId w:val="31"/>
        </w:numPr>
        <w:rPr>
          <w:rFonts w:eastAsia="SimHei" w:cstheme="minorBidi"/>
        </w:rPr>
      </w:pPr>
      <w:r w:rsidRPr="00A026EE">
        <w:rPr>
          <w:rFonts w:eastAsia="SimHei" w:cstheme="minorBidi"/>
        </w:rPr>
        <w:t xml:space="preserve">The </w:t>
      </w:r>
      <w:r w:rsidR="009E321C" w:rsidRPr="00A026EE">
        <w:rPr>
          <w:rFonts w:eastAsia="SimHei" w:cstheme="minorBidi"/>
        </w:rPr>
        <w:t>complete</w:t>
      </w:r>
      <w:r w:rsidR="00907428" w:rsidRPr="00A026EE">
        <w:rPr>
          <w:rFonts w:eastAsia="SimHei" w:cstheme="minorBidi"/>
        </w:rPr>
        <w:t xml:space="preserve"> </w:t>
      </w:r>
      <w:r w:rsidRPr="00A026EE">
        <w:rPr>
          <w:rFonts w:eastAsia="SimHei" w:cstheme="minorBidi"/>
        </w:rPr>
        <w:t>database refresh has been done</w:t>
      </w:r>
      <w:r w:rsidR="00907428" w:rsidRPr="00A026EE">
        <w:rPr>
          <w:rFonts w:eastAsia="SimHei" w:cstheme="minorBidi"/>
        </w:rPr>
        <w:t xml:space="preserve"> along with prerequisites schemas</w:t>
      </w:r>
    </w:p>
    <w:p w:rsidR="00907428" w:rsidRPr="00A026EE" w:rsidRDefault="00907428" w:rsidP="001612D8">
      <w:pPr>
        <w:pStyle w:val="ListParagraph"/>
        <w:numPr>
          <w:ilvl w:val="0"/>
          <w:numId w:val="31"/>
        </w:numPr>
        <w:rPr>
          <w:rFonts w:eastAsia="SimHei" w:cstheme="minorBidi"/>
        </w:rPr>
      </w:pPr>
      <w:r w:rsidRPr="00A026EE">
        <w:rPr>
          <w:rFonts w:eastAsia="SimHei" w:cstheme="minorBidi"/>
        </w:rPr>
        <w:t>The database is open in read/write mode to connect to target application instance</w:t>
      </w:r>
    </w:p>
    <w:p w:rsidR="00BB3E55" w:rsidRPr="00A026EE" w:rsidRDefault="00907428" w:rsidP="00D9370A">
      <w:pPr>
        <w:pStyle w:val="ListParagraph"/>
        <w:numPr>
          <w:ilvl w:val="0"/>
          <w:numId w:val="31"/>
        </w:numPr>
        <w:rPr>
          <w:rFonts w:eastAsia="SimHei" w:cstheme="minorBidi"/>
        </w:rPr>
      </w:pPr>
      <w:r w:rsidRPr="00A026EE">
        <w:rPr>
          <w:rFonts w:eastAsia="SimHei" w:cstheme="minorBidi"/>
        </w:rPr>
        <w:t xml:space="preserve">The network connectivity has been </w:t>
      </w:r>
      <w:r w:rsidR="00D9370A">
        <w:rPr>
          <w:rFonts w:eastAsia="SimHei" w:cstheme="minorBidi"/>
        </w:rPr>
        <w:t xml:space="preserve">established </w:t>
      </w:r>
      <w:r w:rsidRPr="00A026EE">
        <w:rPr>
          <w:rFonts w:eastAsia="SimHei" w:cstheme="minorBidi"/>
        </w:rPr>
        <w:t xml:space="preserve"> between application server and database server</w:t>
      </w:r>
    </w:p>
    <w:p w:rsidR="0065394A" w:rsidRPr="00A026EE" w:rsidRDefault="0065394A" w:rsidP="0065394A">
      <w:pPr>
        <w:pStyle w:val="Heading2"/>
        <w:numPr>
          <w:ilvl w:val="0"/>
          <w:numId w:val="0"/>
        </w:numPr>
        <w:ind w:left="1455"/>
        <w:rPr>
          <w:rFonts w:eastAsia="SimHei" w:cstheme="minorBidi"/>
          <w:noProof/>
        </w:rPr>
      </w:pPr>
    </w:p>
    <w:p w:rsidR="00C86E23" w:rsidRPr="00A026EE" w:rsidRDefault="004E78FF" w:rsidP="004E78FF">
      <w:pPr>
        <w:pStyle w:val="Heading2"/>
        <w:rPr>
          <w:rFonts w:eastAsia="SimHei" w:cstheme="minorBidi"/>
          <w:noProof/>
        </w:rPr>
      </w:pPr>
      <w:bookmarkStart w:id="70" w:name="_Toc379972067"/>
      <w:r w:rsidRPr="00A026EE">
        <w:rPr>
          <w:rFonts w:eastAsia="SimHei" w:cstheme="minorBidi"/>
          <w:noProof/>
        </w:rPr>
        <w:t>Application Refresh Procedure</w:t>
      </w:r>
      <w:bookmarkEnd w:id="70"/>
    </w:p>
    <w:p w:rsidR="002436D2" w:rsidRPr="00A026EE" w:rsidRDefault="002436D2" w:rsidP="006F7523">
      <w:pPr>
        <w:pStyle w:val="ListParagraph"/>
        <w:ind w:left="90"/>
        <w:rPr>
          <w:rFonts w:eastAsia="SimHei" w:cstheme="minorBidi"/>
          <w:noProof/>
        </w:rPr>
      </w:pPr>
      <w:r w:rsidRPr="00A026EE">
        <w:rPr>
          <w:rFonts w:eastAsia="SimHei" w:cstheme="minorBidi"/>
          <w:noProof/>
        </w:rPr>
        <w:t xml:space="preserve">Steps involved in cloning a CC&amp;B application from one server to another, assuming source is the Production environment and target a test environment on a new server that has all the pre-requiste softwares installed.( Refer to the document CC&amp;B Installation </w:t>
      </w:r>
      <w:r w:rsidR="008C75C6" w:rsidRPr="00A026EE">
        <w:rPr>
          <w:rFonts w:eastAsia="SimHei" w:cstheme="minorBidi"/>
          <w:noProof/>
        </w:rPr>
        <w:t>Document</w:t>
      </w:r>
      <w:r w:rsidRPr="00A026EE">
        <w:rPr>
          <w:rFonts w:eastAsia="SimHei" w:cstheme="minorBidi"/>
          <w:noProof/>
        </w:rPr>
        <w:t xml:space="preserve">) </w:t>
      </w:r>
    </w:p>
    <w:p w:rsidR="002436D2" w:rsidRPr="00A026EE" w:rsidRDefault="002436D2" w:rsidP="00757BDB">
      <w:pPr>
        <w:pStyle w:val="ListParagraph"/>
        <w:ind w:left="810"/>
        <w:rPr>
          <w:rFonts w:eastAsia="SimHei" w:cstheme="minorBidi"/>
          <w:noProof/>
        </w:rPr>
      </w:pPr>
      <w:r w:rsidRPr="00A026EE">
        <w:rPr>
          <w:rFonts w:eastAsia="SimHei" w:cstheme="minorBidi"/>
          <w:noProof/>
        </w:rPr>
        <w:t>Example used here,</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rPr>
        <w:t xml:space="preserve">Source Environment: </w:t>
      </w:r>
      <w:r w:rsidRPr="00A026EE">
        <w:rPr>
          <w:rFonts w:eastAsia="SimHei" w:cstheme="minorBidi"/>
          <w:noProof/>
          <w:color w:val="E36C0A"/>
        </w:rPr>
        <w:t>ADDCSPL</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rPr>
        <w:t>Source Server:</w:t>
      </w:r>
      <w:r w:rsidRPr="00A026EE">
        <w:rPr>
          <w:rFonts w:eastAsia="SimHei" w:cstheme="minorBidi"/>
          <w:noProof/>
          <w:color w:val="E36C0A"/>
        </w:rPr>
        <w:t xml:space="preserve"> 10.150.3.50</w:t>
      </w:r>
    </w:p>
    <w:p w:rsidR="002436D2" w:rsidRPr="00A026EE" w:rsidRDefault="002436D2" w:rsidP="00757BDB">
      <w:pPr>
        <w:pStyle w:val="ListParagraph"/>
        <w:ind w:left="810"/>
        <w:rPr>
          <w:rFonts w:eastAsia="SimHei" w:cstheme="minorBidi"/>
          <w:noProof/>
          <w:color w:val="E36C0A"/>
        </w:rPr>
      </w:pP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rPr>
        <w:t xml:space="preserve">Target: </w:t>
      </w:r>
      <w:r w:rsidRPr="00A026EE">
        <w:rPr>
          <w:rFonts w:eastAsia="SimHei" w:cstheme="minorBidi"/>
          <w:noProof/>
          <w:color w:val="E36C0A"/>
        </w:rPr>
        <w:t>ADDCTEST</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Target Server: </w:t>
      </w:r>
      <w:r w:rsidRPr="00A026EE">
        <w:rPr>
          <w:rFonts w:eastAsia="SimHei" w:cstheme="minorBidi"/>
          <w:noProof/>
          <w:color w:val="E36C0A"/>
        </w:rPr>
        <w:t>10.150.22.94</w:t>
      </w:r>
    </w:p>
    <w:p w:rsidR="002436D2" w:rsidRPr="00A026EE" w:rsidRDefault="002436D2" w:rsidP="00757BDB">
      <w:pPr>
        <w:pStyle w:val="ListParagraph"/>
        <w:ind w:left="810"/>
        <w:rPr>
          <w:rFonts w:eastAsia="SimHei" w:cstheme="minorBidi"/>
          <w:noProof/>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Cloning of the application is done using ‘</w:t>
      </w:r>
      <w:r w:rsidRPr="00A026EE">
        <w:rPr>
          <w:rFonts w:eastAsia="SimHei" w:cstheme="minorBidi"/>
          <w:noProof/>
          <w:color w:val="E36C0A"/>
        </w:rPr>
        <w:t>cissys</w:t>
      </w:r>
      <w:r w:rsidRPr="00A026EE">
        <w:rPr>
          <w:rFonts w:eastAsia="SimHei" w:cstheme="minorBidi"/>
          <w:noProof/>
        </w:rPr>
        <w:t>’ CC&amp;B Administrator user on the server.</w:t>
      </w: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On the target server, copy the Production Application base </w:t>
      </w:r>
      <w:r w:rsidRPr="00A026EE">
        <w:rPr>
          <w:rFonts w:eastAsia="SimHei" w:cstheme="minorBidi"/>
          <w:noProof/>
          <w:color w:val="E36C0A"/>
        </w:rPr>
        <w:t xml:space="preserve">$SPLEBASE </w:t>
      </w:r>
      <w:r w:rsidRPr="00A026EE">
        <w:rPr>
          <w:rFonts w:eastAsia="SimHei" w:cstheme="minorBidi"/>
          <w:noProof/>
        </w:rPr>
        <w:t xml:space="preserve">in target server directory. </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$SPLEBASE=/spl/apps1/base/ADDCSPL</w:t>
      </w:r>
    </w:p>
    <w:p w:rsidR="002436D2" w:rsidRPr="00A026EE" w:rsidRDefault="002436D2" w:rsidP="00757BDB">
      <w:pPr>
        <w:pStyle w:val="ListParagraph"/>
        <w:ind w:left="954"/>
        <w:rPr>
          <w:rFonts w:eastAsia="SimHei" w:cstheme="minorBidi"/>
          <w:noProof/>
          <w:color w:val="E36C0A"/>
        </w:rPr>
      </w:pPr>
      <w:bookmarkStart w:id="71" w:name="_Toc377550807"/>
      <w:bookmarkStart w:id="72" w:name="_Toc377650635"/>
      <w:r w:rsidRPr="00A026EE">
        <w:rPr>
          <w:rFonts w:eastAsia="SimHei" w:cstheme="minorBidi"/>
          <w:noProof/>
          <w:color w:val="E36C0A"/>
        </w:rPr>
        <w:t>scp -rp cissys@10.150.3.50:/spl/apps1/ADDCSPL .</w:t>
      </w:r>
      <w:bookmarkEnd w:id="71"/>
      <w:bookmarkEnd w:id="72"/>
    </w:p>
    <w:p w:rsidR="002436D2" w:rsidRPr="00A026EE" w:rsidRDefault="002436D2" w:rsidP="00757BDB">
      <w:pPr>
        <w:pStyle w:val="ListParagraph"/>
        <w:ind w:left="954"/>
        <w:outlineLvl w:val="1"/>
        <w:rPr>
          <w:rFonts w:eastAsia="SimHei" w:cstheme="minorBidi"/>
          <w:noProof/>
          <w:color w:val="E36C0A"/>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Create an entry for the new environment </w:t>
      </w:r>
      <w:r w:rsidRPr="00A026EE">
        <w:rPr>
          <w:rFonts w:eastAsia="SimHei" w:cstheme="minorBidi"/>
          <w:noProof/>
          <w:color w:val="E36C0A"/>
        </w:rPr>
        <w:t>ADDCTEST</w:t>
      </w:r>
      <w:r w:rsidRPr="00A026EE">
        <w:rPr>
          <w:rFonts w:eastAsia="SimHei" w:cstheme="minorBidi"/>
          <w:noProof/>
        </w:rPr>
        <w:t xml:space="preserve"> in the </w:t>
      </w:r>
      <w:r w:rsidRPr="00A026EE">
        <w:rPr>
          <w:rFonts w:eastAsia="SimHei" w:cstheme="minorBidi"/>
          <w:noProof/>
          <w:color w:val="E36C0A"/>
        </w:rPr>
        <w:t>/etc/cistab</w:t>
      </w:r>
      <w:r w:rsidRPr="00A026EE">
        <w:rPr>
          <w:rFonts w:eastAsia="SimHei" w:cstheme="minorBidi"/>
          <w:noProof/>
        </w:rPr>
        <w:t xml:space="preserve"> file located on the target server.</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ADDCTEST::/spl/ADDCTEST:/spl/sploutput/ADDCTEST::N</w:t>
      </w:r>
    </w:p>
    <w:p w:rsidR="002436D2" w:rsidRPr="00A026EE" w:rsidRDefault="002436D2" w:rsidP="00757BDB">
      <w:pPr>
        <w:pStyle w:val="ListParagraph"/>
        <w:ind w:left="954"/>
        <w:outlineLvl w:val="1"/>
        <w:rPr>
          <w:rFonts w:cstheme="minorBidi"/>
        </w:rPr>
      </w:pPr>
    </w:p>
    <w:p w:rsidR="002436D2" w:rsidRPr="00A026EE" w:rsidRDefault="002436D2" w:rsidP="00757BDB">
      <w:pPr>
        <w:pStyle w:val="ListParagraph"/>
        <w:ind w:left="954"/>
        <w:outlineLvl w:val="1"/>
        <w:rPr>
          <w:rFonts w:eastAsia="SimHei" w:cstheme="minorBidi"/>
          <w:noProof/>
          <w:color w:val="E36C0A"/>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Rename the application base to </w:t>
      </w:r>
      <w:r w:rsidRPr="00A026EE">
        <w:rPr>
          <w:rFonts w:eastAsia="SimHei" w:cstheme="minorBidi"/>
          <w:noProof/>
          <w:color w:val="E36C0A"/>
        </w:rPr>
        <w:t>ADDCTEST</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mv ADDCSPL ADDCTEST</w:t>
      </w:r>
    </w:p>
    <w:p w:rsidR="002436D2" w:rsidRPr="00A026EE" w:rsidRDefault="002436D2" w:rsidP="00757BDB">
      <w:pPr>
        <w:pStyle w:val="ListParagraph"/>
        <w:ind w:left="954"/>
        <w:rPr>
          <w:rFonts w:cstheme="minorBidi"/>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Create a directory </w:t>
      </w:r>
      <w:r w:rsidRPr="00A026EE">
        <w:rPr>
          <w:rFonts w:eastAsia="SimHei" w:cstheme="minorBidi"/>
          <w:noProof/>
          <w:color w:val="E36C0A"/>
        </w:rPr>
        <w:t>ADDCTEST</w:t>
      </w:r>
      <w:r w:rsidRPr="00A026EE">
        <w:rPr>
          <w:rFonts w:eastAsia="SimHei" w:cstheme="minorBidi"/>
          <w:noProof/>
        </w:rPr>
        <w:t xml:space="preserve"> under</w:t>
      </w:r>
      <w:r w:rsidRPr="00A026EE">
        <w:rPr>
          <w:rFonts w:eastAsia="SimHei" w:cstheme="minorBidi"/>
          <w:noProof/>
          <w:color w:val="E36C0A"/>
        </w:rPr>
        <w:t xml:space="preserve"> /apps/spl/sploutput/</w:t>
      </w:r>
      <w:r w:rsidRPr="00A026EE">
        <w:rPr>
          <w:rFonts w:eastAsia="SimHei" w:cstheme="minorBidi"/>
          <w:noProof/>
        </w:rPr>
        <w:t xml:space="preserve"> the application logs mount point </w:t>
      </w:r>
      <w:r w:rsidRPr="00A026EE">
        <w:rPr>
          <w:rFonts w:eastAsia="SimHei" w:cstheme="minorBidi"/>
          <w:noProof/>
          <w:color w:val="E36C0A"/>
        </w:rPr>
        <w:t>&lt;SPLDIROUT&gt;</w:t>
      </w:r>
      <w:r w:rsidRPr="00A026EE">
        <w:rPr>
          <w:rFonts w:eastAsia="SimHei" w:cstheme="minorBidi"/>
          <w:noProof/>
        </w:rPr>
        <w:t xml:space="preserve"> for the Application Batch logs.</w:t>
      </w:r>
    </w:p>
    <w:p w:rsidR="009D6C8D" w:rsidRDefault="009D6C8D" w:rsidP="00757BDB">
      <w:pPr>
        <w:pStyle w:val="ListParagraph"/>
        <w:numPr>
          <w:ilvl w:val="0"/>
          <w:numId w:val="26"/>
        </w:numPr>
        <w:spacing w:after="200" w:line="276" w:lineRule="auto"/>
        <w:ind w:left="450"/>
        <w:jc w:val="left"/>
        <w:rPr>
          <w:rFonts w:eastAsia="SimHei" w:cstheme="minorBidi"/>
          <w:noProof/>
        </w:rPr>
      </w:pPr>
      <w:r>
        <w:rPr>
          <w:rFonts w:eastAsia="SimHei" w:cstheme="minorBidi"/>
          <w:noProof/>
        </w:rPr>
        <w:t xml:space="preserve">Remove the file dbconnection_overrides.txt from /apps/spl/ADDCTEST/etc. </w:t>
      </w: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Set the environment for </w:t>
      </w:r>
      <w:r w:rsidRPr="00A026EE">
        <w:rPr>
          <w:rFonts w:eastAsia="SimHei" w:cstheme="minorBidi"/>
          <w:noProof/>
          <w:color w:val="E36C0A"/>
        </w:rPr>
        <w:t>ADDCTEST</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/apps/spl/ADDCTEST/bin/splenviron.sh –e ADDCTEST</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cissys@ad-css-web3&gt;/apps/spl/ADDCTEST/bin/splenviron.sh -e ADDCTEST</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Java version = 1.5.0_12</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Java vendor = Sun Microsystems Inc.</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Java OS name = SunOS</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Java OS arch = sparc</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Java OS version = 5.10</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BEADIR=/</w:t>
      </w:r>
      <w:proofErr w:type="spellStart"/>
      <w:r w:rsidRPr="00A66A33">
        <w:rPr>
          <w:rFonts w:cstheme="minorBidi"/>
          <w:color w:val="E36C0A" w:themeColor="accent6" w:themeShade="BF"/>
          <w:sz w:val="16"/>
          <w:szCs w:val="16"/>
        </w:rPr>
        <w:t>spl</w:t>
      </w:r>
      <w:proofErr w:type="spellEnd"/>
      <w:r w:rsidRPr="00A66A33">
        <w:rPr>
          <w:rFonts w:cstheme="minorBidi"/>
          <w:color w:val="E36C0A" w:themeColor="accent6" w:themeShade="BF"/>
          <w:sz w:val="16"/>
          <w:szCs w:val="16"/>
        </w:rPr>
        <w:t>/</w:t>
      </w:r>
      <w:proofErr w:type="spellStart"/>
      <w:r w:rsidRPr="00A66A33">
        <w:rPr>
          <w:rFonts w:cstheme="minorBidi"/>
          <w:color w:val="E36C0A" w:themeColor="accent6" w:themeShade="BF"/>
          <w:sz w:val="16"/>
          <w:szCs w:val="16"/>
        </w:rPr>
        <w:t>bea</w:t>
      </w:r>
      <w:proofErr w:type="spellEnd"/>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Version ................ (SPLVERSION</w:t>
      </w:r>
      <w:r w:rsidR="00F15D20" w:rsidRPr="00A66A33">
        <w:rPr>
          <w:rFonts w:cstheme="minorBidi"/>
          <w:color w:val="E36C0A" w:themeColor="accent6" w:themeShade="BF"/>
          <w:sz w:val="16"/>
          <w:szCs w:val="16"/>
        </w:rPr>
        <w:t>):</w:t>
      </w:r>
      <w:r w:rsidRPr="00A66A33">
        <w:rPr>
          <w:rFonts w:cstheme="minorBidi"/>
          <w:color w:val="E36C0A" w:themeColor="accent6" w:themeShade="BF"/>
          <w:sz w:val="16"/>
          <w:szCs w:val="16"/>
        </w:rPr>
        <w:t xml:space="preserve"> V2.1.0</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Database Type ............... (SPLDB</w:t>
      </w:r>
      <w:r w:rsidR="00F15D20" w:rsidRPr="00A66A33">
        <w:rPr>
          <w:rFonts w:cstheme="minorBidi"/>
          <w:color w:val="E36C0A" w:themeColor="accent6" w:themeShade="BF"/>
          <w:sz w:val="16"/>
          <w:szCs w:val="16"/>
        </w:rPr>
        <w:t>):</w:t>
      </w:r>
      <w:r w:rsidRPr="00A66A33">
        <w:rPr>
          <w:rFonts w:cstheme="minorBidi"/>
          <w:color w:val="E36C0A" w:themeColor="accent6" w:themeShade="BF"/>
          <w:sz w:val="16"/>
          <w:szCs w:val="16"/>
        </w:rPr>
        <w:t xml:space="preserve"> oracle</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ORACLE_SID ............. (ORACLE_SID</w:t>
      </w:r>
      <w:r w:rsidR="00F15D20" w:rsidRPr="00A66A33">
        <w:rPr>
          <w:rFonts w:cstheme="minorBidi"/>
          <w:color w:val="E36C0A" w:themeColor="accent6" w:themeShade="BF"/>
          <w:sz w:val="16"/>
          <w:szCs w:val="16"/>
        </w:rPr>
        <w:t>):</w:t>
      </w:r>
      <w:r w:rsidRPr="00A66A33">
        <w:rPr>
          <w:rFonts w:cstheme="minorBidi"/>
          <w:color w:val="E36C0A" w:themeColor="accent6" w:themeShade="BF"/>
          <w:sz w:val="16"/>
          <w:szCs w:val="16"/>
        </w:rPr>
        <w:t xml:space="preserve"> ADDCTEST</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NLS_LANG ................. (NLS_LANG</w:t>
      </w:r>
      <w:r w:rsidR="00F15D20" w:rsidRPr="00A66A33">
        <w:rPr>
          <w:rFonts w:cstheme="minorBidi"/>
          <w:color w:val="E36C0A" w:themeColor="accent6" w:themeShade="BF"/>
          <w:sz w:val="16"/>
          <w:szCs w:val="16"/>
        </w:rPr>
        <w:t>):</w:t>
      </w:r>
      <w:r w:rsidRPr="00A66A33">
        <w:rPr>
          <w:rFonts w:cstheme="minorBidi"/>
          <w:color w:val="E36C0A" w:themeColor="accent6" w:themeShade="BF"/>
          <w:sz w:val="16"/>
          <w:szCs w:val="16"/>
        </w:rPr>
        <w:t xml:space="preserve"> AMERICAN_AMERICA.AR8ISO8859P6</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Environment Name ....... (SPLENVIRON</w:t>
      </w:r>
      <w:r w:rsidR="00F15D20" w:rsidRPr="00A66A33">
        <w:rPr>
          <w:rFonts w:cstheme="minorBidi"/>
          <w:color w:val="E36C0A" w:themeColor="accent6" w:themeShade="BF"/>
          <w:sz w:val="16"/>
          <w:szCs w:val="16"/>
        </w:rPr>
        <w:t>):</w:t>
      </w:r>
      <w:r w:rsidRPr="00A66A33">
        <w:rPr>
          <w:rFonts w:cstheme="minorBidi"/>
          <w:color w:val="E36C0A" w:themeColor="accent6" w:themeShade="BF"/>
          <w:sz w:val="16"/>
          <w:szCs w:val="16"/>
        </w:rPr>
        <w:t xml:space="preserve"> ADDCTEST</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Environment Code Directory (SPLEBASE) : /</w:t>
      </w:r>
      <w:proofErr w:type="spellStart"/>
      <w:r w:rsidRPr="00A66A33">
        <w:rPr>
          <w:rFonts w:cstheme="minorBidi"/>
          <w:color w:val="E36C0A" w:themeColor="accent6" w:themeShade="BF"/>
          <w:sz w:val="16"/>
          <w:szCs w:val="16"/>
        </w:rPr>
        <w:t>spl</w:t>
      </w:r>
      <w:proofErr w:type="spellEnd"/>
      <w:r w:rsidRPr="00A66A33">
        <w:rPr>
          <w:rFonts w:cstheme="minorBidi"/>
          <w:color w:val="E36C0A" w:themeColor="accent6" w:themeShade="BF"/>
          <w:sz w:val="16"/>
          <w:szCs w:val="16"/>
        </w:rPr>
        <w:t>/ADDCTEST</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 xml:space="preserve">App Output </w:t>
      </w:r>
      <w:proofErr w:type="spellStart"/>
      <w:r w:rsidRPr="00A66A33">
        <w:rPr>
          <w:rFonts w:cstheme="minorBidi"/>
          <w:color w:val="E36C0A" w:themeColor="accent6" w:themeShade="BF"/>
          <w:sz w:val="16"/>
          <w:szCs w:val="16"/>
        </w:rPr>
        <w:t>Dir</w:t>
      </w:r>
      <w:proofErr w:type="spellEnd"/>
      <w:r w:rsidRPr="00A66A33">
        <w:rPr>
          <w:rFonts w:cstheme="minorBidi"/>
          <w:color w:val="E36C0A" w:themeColor="accent6" w:themeShade="BF"/>
          <w:sz w:val="16"/>
          <w:szCs w:val="16"/>
        </w:rPr>
        <w:t xml:space="preserve"> - Logs ... (SPLOUTPUT) : /</w:t>
      </w:r>
      <w:proofErr w:type="spellStart"/>
      <w:r w:rsidRPr="00A66A33">
        <w:rPr>
          <w:rFonts w:cstheme="minorBidi"/>
          <w:color w:val="E36C0A" w:themeColor="accent6" w:themeShade="BF"/>
          <w:sz w:val="16"/>
          <w:szCs w:val="16"/>
        </w:rPr>
        <w:t>spl</w:t>
      </w:r>
      <w:proofErr w:type="spellEnd"/>
      <w:r w:rsidRPr="00A66A33">
        <w:rPr>
          <w:rFonts w:cstheme="minorBidi"/>
          <w:color w:val="E36C0A" w:themeColor="accent6" w:themeShade="BF"/>
          <w:sz w:val="16"/>
          <w:szCs w:val="16"/>
        </w:rPr>
        <w:t>/</w:t>
      </w:r>
      <w:proofErr w:type="spellStart"/>
      <w:r w:rsidRPr="00A66A33">
        <w:rPr>
          <w:rFonts w:cstheme="minorBidi"/>
          <w:color w:val="E36C0A" w:themeColor="accent6" w:themeShade="BF"/>
          <w:sz w:val="16"/>
          <w:szCs w:val="16"/>
        </w:rPr>
        <w:t>sploutput</w:t>
      </w:r>
      <w:proofErr w:type="spellEnd"/>
      <w:r w:rsidRPr="00A66A33">
        <w:rPr>
          <w:rFonts w:cstheme="minorBidi"/>
          <w:color w:val="E36C0A" w:themeColor="accent6" w:themeShade="BF"/>
          <w:sz w:val="16"/>
          <w:szCs w:val="16"/>
        </w:rPr>
        <w:t>/ADDCTEST</w:t>
      </w:r>
    </w:p>
    <w:p w:rsidR="002436D2" w:rsidRPr="00A66A33" w:rsidRDefault="002436D2" w:rsidP="00757BDB">
      <w:pPr>
        <w:ind w:left="810"/>
        <w:contextualSpacing/>
        <w:rPr>
          <w:rFonts w:cstheme="minorBidi"/>
          <w:color w:val="E36C0A" w:themeColor="accent6" w:themeShade="BF"/>
          <w:sz w:val="16"/>
          <w:szCs w:val="16"/>
        </w:rPr>
      </w:pPr>
      <w:r w:rsidRPr="00A66A33">
        <w:rPr>
          <w:rFonts w:cstheme="minorBidi"/>
          <w:color w:val="E36C0A" w:themeColor="accent6" w:themeShade="BF"/>
          <w:sz w:val="16"/>
          <w:szCs w:val="16"/>
        </w:rPr>
        <w:t>Build Directory .......... (SPLBUILD) : /</w:t>
      </w:r>
      <w:proofErr w:type="spellStart"/>
      <w:r w:rsidRPr="00A66A33">
        <w:rPr>
          <w:rFonts w:cstheme="minorBidi"/>
          <w:color w:val="E36C0A" w:themeColor="accent6" w:themeShade="BF"/>
          <w:sz w:val="16"/>
          <w:szCs w:val="16"/>
        </w:rPr>
        <w:t>spl</w:t>
      </w:r>
      <w:proofErr w:type="spellEnd"/>
      <w:r w:rsidRPr="00A66A33">
        <w:rPr>
          <w:rFonts w:cstheme="minorBidi"/>
          <w:color w:val="E36C0A" w:themeColor="accent6" w:themeShade="BF"/>
          <w:sz w:val="16"/>
          <w:szCs w:val="16"/>
        </w:rPr>
        <w:t>/ADDCTEST/</w:t>
      </w:r>
      <w:proofErr w:type="spellStart"/>
      <w:r w:rsidRPr="00A66A33">
        <w:rPr>
          <w:rFonts w:cstheme="minorBidi"/>
          <w:color w:val="E36C0A" w:themeColor="accent6" w:themeShade="BF"/>
          <w:sz w:val="16"/>
          <w:szCs w:val="16"/>
        </w:rPr>
        <w:t>cobol</w:t>
      </w:r>
      <w:proofErr w:type="spellEnd"/>
      <w:r w:rsidRPr="00A66A33">
        <w:rPr>
          <w:rFonts w:cstheme="minorBidi"/>
          <w:color w:val="E36C0A" w:themeColor="accent6" w:themeShade="BF"/>
          <w:sz w:val="16"/>
          <w:szCs w:val="16"/>
        </w:rPr>
        <w:t>/build</w:t>
      </w:r>
    </w:p>
    <w:p w:rsidR="002436D2" w:rsidRPr="00A026EE" w:rsidRDefault="002436D2" w:rsidP="00757BDB">
      <w:pPr>
        <w:ind w:left="810"/>
        <w:contextualSpacing/>
        <w:rPr>
          <w:rFonts w:cstheme="minorBidi"/>
          <w:color w:val="1F497D"/>
          <w:sz w:val="16"/>
          <w:szCs w:val="16"/>
        </w:rPr>
      </w:pPr>
      <w:r w:rsidRPr="00A66A33">
        <w:rPr>
          <w:rFonts w:cstheme="minorBidi"/>
          <w:color w:val="E36C0A" w:themeColor="accent6" w:themeShade="BF"/>
          <w:sz w:val="16"/>
          <w:szCs w:val="16"/>
        </w:rPr>
        <w:t>Runtime Directory .......... (SPLRUN) : /</w:t>
      </w:r>
      <w:proofErr w:type="spellStart"/>
      <w:r w:rsidRPr="00A66A33">
        <w:rPr>
          <w:rFonts w:cstheme="minorBidi"/>
          <w:color w:val="E36C0A" w:themeColor="accent6" w:themeShade="BF"/>
          <w:sz w:val="16"/>
          <w:szCs w:val="16"/>
        </w:rPr>
        <w:t>spl</w:t>
      </w:r>
      <w:proofErr w:type="spellEnd"/>
      <w:r w:rsidRPr="00A66A33">
        <w:rPr>
          <w:rFonts w:cstheme="minorBidi"/>
          <w:color w:val="E36C0A" w:themeColor="accent6" w:themeShade="BF"/>
          <w:sz w:val="16"/>
          <w:szCs w:val="16"/>
        </w:rPr>
        <w:t xml:space="preserve">/ADDCTEST/runtime </w:t>
      </w:r>
    </w:p>
    <w:p w:rsidR="002436D2" w:rsidRPr="00A026EE" w:rsidRDefault="002436D2" w:rsidP="00757BDB">
      <w:pPr>
        <w:ind w:left="810"/>
        <w:contextualSpacing/>
        <w:rPr>
          <w:rFonts w:cstheme="minorBidi"/>
          <w:color w:val="1F497D"/>
          <w:sz w:val="16"/>
          <w:szCs w:val="16"/>
        </w:rPr>
      </w:pPr>
    </w:p>
    <w:p w:rsidR="00995DFA" w:rsidRPr="00A026EE" w:rsidRDefault="002436D2" w:rsidP="002337B8">
      <w:pPr>
        <w:pStyle w:val="ListParagraph"/>
        <w:ind w:left="810"/>
        <w:rPr>
          <w:rFonts w:cstheme="minorBidi"/>
        </w:rPr>
      </w:pPr>
      <w:r w:rsidRPr="00A026EE">
        <w:rPr>
          <w:rFonts w:eastAsia="SimHei" w:cstheme="minorBidi"/>
          <w:noProof/>
          <w:color w:val="E36C0A"/>
        </w:rPr>
        <w:t>$SPLEBASE=/spl/ADDCTEST</w:t>
      </w:r>
    </w:p>
    <w:p w:rsidR="00465CD0" w:rsidRPr="00A026EE" w:rsidRDefault="002436D2" w:rsidP="00465CD0">
      <w:pPr>
        <w:pStyle w:val="ListParagraph"/>
        <w:numPr>
          <w:ilvl w:val="0"/>
          <w:numId w:val="26"/>
        </w:numPr>
        <w:spacing w:after="200" w:line="276" w:lineRule="auto"/>
        <w:ind w:left="450"/>
        <w:jc w:val="left"/>
        <w:rPr>
          <w:rFonts w:eastAsia="SimHei" w:cstheme="minorBidi"/>
          <w:noProof/>
        </w:rPr>
      </w:pPr>
      <w:bookmarkStart w:id="73" w:name="_Toc379801461"/>
      <w:r w:rsidRPr="00A026EE">
        <w:rPr>
          <w:rFonts w:eastAsia="SimHei" w:cstheme="minorBidi"/>
          <w:noProof/>
        </w:rPr>
        <w:t>Execute the shell script $SPLEBASE/bin/configureEnv.sh to configure the environment variables for ADDCTEST environment. Refer to Directory Name and Installation Options Checklist and Environment Configuration Checklists to set the environment variables.</w:t>
      </w:r>
    </w:p>
    <w:p w:rsidR="002436D2" w:rsidRPr="00A026EE" w:rsidRDefault="00465CD0" w:rsidP="008C086D">
      <w:pPr>
        <w:pStyle w:val="ComputerOutput"/>
        <w:rPr>
          <w:rFonts w:ascii="Verdana" w:eastAsia="SimHei" w:hAnsi="Verdana" w:cstheme="minorBidi"/>
        </w:rPr>
      </w:pPr>
      <w:r w:rsidRPr="00A026EE">
        <w:rPr>
          <w:rFonts w:ascii="Verdana" w:eastAsia="SimHei" w:hAnsi="Verdana" w:cstheme="minorBidi"/>
          <w:noProof/>
        </w:rPr>
        <w:lastRenderedPageBreak/>
        <w:t xml:space="preserve">        </w:t>
      </w:r>
      <w:bookmarkEnd w:id="73"/>
      <w:r w:rsidR="00FF1020" w:rsidRPr="00A026EE">
        <w:rPr>
          <w:rFonts w:ascii="Verdana" w:eastAsia="SimHei" w:hAnsi="Verdana" w:cstheme="minorBidi"/>
        </w:rPr>
        <w:t xml:space="preserve">        </w:t>
      </w:r>
      <w:r w:rsidR="00FF1020" w:rsidRPr="00A026EE">
        <w:rPr>
          <w:rFonts w:ascii="Verdana" w:eastAsia="SimHei" w:hAnsi="Verdana" w:cstheme="minorBidi"/>
          <w:noProof/>
          <w:lang w:val="en-US"/>
        </w:rPr>
        <w:drawing>
          <wp:inline distT="0" distB="0" distL="0" distR="0" wp14:anchorId="637DBFC3" wp14:editId="6A327F44">
            <wp:extent cx="54864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5486400" cy="2933700"/>
                    </a:xfrm>
                    <a:prstGeom prst="rect">
                      <a:avLst/>
                    </a:prstGeom>
                    <a:noFill/>
                    <a:ln w="9525">
                      <a:noFill/>
                      <a:miter lim="800000"/>
                      <a:headEnd/>
                      <a:tailEnd/>
                    </a:ln>
                  </pic:spPr>
                </pic:pic>
              </a:graphicData>
            </a:graphic>
          </wp:inline>
        </w:drawing>
      </w:r>
    </w:p>
    <w:p w:rsidR="00465CD0" w:rsidRPr="00A026EE" w:rsidRDefault="00465CD0" w:rsidP="00465CD0">
      <w:pPr>
        <w:pStyle w:val="ListParagraph"/>
        <w:spacing w:after="200" w:line="276" w:lineRule="auto"/>
        <w:ind w:left="450"/>
        <w:jc w:val="left"/>
        <w:rPr>
          <w:rFonts w:eastAsia="SimHei" w:cstheme="minorBidi"/>
          <w:noProof/>
        </w:rPr>
      </w:pPr>
    </w:p>
    <w:p w:rsidR="002436D2" w:rsidRPr="00A026EE" w:rsidRDefault="002436D2" w:rsidP="00757BDB">
      <w:pPr>
        <w:pStyle w:val="ListParagraph"/>
        <w:ind w:left="954"/>
        <w:outlineLvl w:val="1"/>
        <w:rPr>
          <w:rFonts w:cstheme="minorBidi"/>
        </w:rPr>
      </w:pPr>
    </w:p>
    <w:p w:rsidR="002436D2" w:rsidRPr="00A026EE" w:rsidRDefault="002436D2" w:rsidP="003448C1">
      <w:pPr>
        <w:pStyle w:val="ListParagraph"/>
        <w:ind w:left="810"/>
        <w:rPr>
          <w:rFonts w:eastAsia="SimHei" w:cstheme="minorBidi"/>
          <w:noProof/>
          <w:color w:val="E36C0A"/>
        </w:rPr>
      </w:pPr>
      <w:bookmarkStart w:id="74" w:name="_Toc377550808"/>
      <w:bookmarkStart w:id="75" w:name="_Toc377650636"/>
      <w:bookmarkStart w:id="76" w:name="_Toc377651646"/>
      <w:r w:rsidRPr="00A026EE">
        <w:rPr>
          <w:rFonts w:eastAsia="SimHei" w:cstheme="minorBidi"/>
          <w:noProof/>
          <w:color w:val="E36C0A"/>
        </w:rPr>
        <w:t>Note: While cloning from one application to another</w:t>
      </w:r>
      <w:r w:rsidR="00550566">
        <w:rPr>
          <w:rFonts w:eastAsia="SimHei" w:cstheme="minorBidi"/>
          <w:noProof/>
          <w:color w:val="E36C0A"/>
        </w:rPr>
        <w:t>,</w:t>
      </w:r>
      <w:r w:rsidRPr="00A026EE">
        <w:rPr>
          <w:rFonts w:eastAsia="SimHei" w:cstheme="minorBidi"/>
          <w:noProof/>
          <w:color w:val="E36C0A"/>
        </w:rPr>
        <w:t xml:space="preserve"> </w:t>
      </w:r>
      <w:r w:rsidR="00550566">
        <w:rPr>
          <w:rFonts w:eastAsia="SimHei" w:cstheme="minorBidi"/>
          <w:noProof/>
          <w:color w:val="E36C0A"/>
        </w:rPr>
        <w:t>please note that</w:t>
      </w:r>
      <w:r w:rsidRPr="00A026EE">
        <w:rPr>
          <w:rFonts w:eastAsia="SimHei" w:cstheme="minorBidi"/>
          <w:noProof/>
          <w:color w:val="E36C0A"/>
        </w:rPr>
        <w:t xml:space="preserve"> the passwords for ‘system’ and ‘sysuser’, should not be modified at this stage while configuring other parameters specific for the new target environment. </w:t>
      </w:r>
      <w:bookmarkEnd w:id="74"/>
      <w:bookmarkEnd w:id="75"/>
      <w:bookmarkEnd w:id="76"/>
      <w:r w:rsidR="003448C1">
        <w:rPr>
          <w:rFonts w:eastAsia="SimHei" w:cstheme="minorBidi"/>
          <w:noProof/>
          <w:color w:val="E36C0A"/>
        </w:rPr>
        <w:t>They can be modified later (</w:t>
      </w:r>
      <w:r w:rsidRPr="00A026EE">
        <w:rPr>
          <w:rFonts w:eastAsia="SimHei" w:cstheme="minorBidi"/>
          <w:noProof/>
          <w:color w:val="E36C0A"/>
        </w:rPr>
        <w:t xml:space="preserve"> </w:t>
      </w:r>
      <w:r w:rsidR="003448C1">
        <w:rPr>
          <w:rFonts w:eastAsia="SimHei" w:cstheme="minorBidi"/>
          <w:noProof/>
          <w:color w:val="E36C0A"/>
        </w:rPr>
        <w:t>see xvi below).</w:t>
      </w:r>
    </w:p>
    <w:p w:rsidR="002436D2" w:rsidRPr="00A026EE" w:rsidRDefault="002436D2" w:rsidP="00757BDB">
      <w:pPr>
        <w:pStyle w:val="ListParagraph"/>
        <w:ind w:left="954"/>
        <w:outlineLvl w:val="1"/>
        <w:rPr>
          <w:rFonts w:cstheme="minorBidi"/>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Modify other environment variables that cannot be modified by the script directly in </w:t>
      </w:r>
      <w:r w:rsidRPr="00F15D20">
        <w:rPr>
          <w:rFonts w:eastAsia="SimHei" w:cstheme="minorBidi"/>
          <w:noProof/>
        </w:rPr>
        <w:t xml:space="preserve">ENVIRON.INI </w:t>
      </w:r>
      <w:r w:rsidRPr="00A026EE">
        <w:rPr>
          <w:rFonts w:eastAsia="SimHei" w:cstheme="minorBidi"/>
          <w:noProof/>
        </w:rPr>
        <w:t>file.</w:t>
      </w:r>
    </w:p>
    <w:p w:rsidR="002436D2" w:rsidRPr="00A026EE" w:rsidRDefault="002436D2" w:rsidP="00757BDB">
      <w:pPr>
        <w:pStyle w:val="ListParagraph"/>
        <w:ind w:left="954"/>
        <w:rPr>
          <w:rFonts w:cstheme="minorBidi"/>
        </w:rPr>
      </w:pPr>
    </w:p>
    <w:p w:rsidR="002436D2" w:rsidRPr="00A026EE" w:rsidRDefault="002436D2" w:rsidP="00757BDB">
      <w:pPr>
        <w:pStyle w:val="ListParagraph"/>
        <w:ind w:left="954"/>
        <w:rPr>
          <w:rFonts w:cstheme="minorBidi"/>
        </w:rPr>
      </w:pPr>
      <w:r w:rsidRPr="00A026EE">
        <w:rPr>
          <w:rFonts w:cstheme="minorBidi"/>
        </w:rPr>
        <w:t>From:</w:t>
      </w:r>
    </w:p>
    <w:p w:rsidR="002436D2" w:rsidRPr="00A026EE" w:rsidRDefault="002436D2" w:rsidP="00757BDB">
      <w:pPr>
        <w:pStyle w:val="ListParagraph"/>
        <w:ind w:left="954"/>
        <w:rPr>
          <w:rFonts w:eastAsia="SimHei" w:cstheme="minorBidi"/>
          <w:noProof/>
        </w:rPr>
      </w:pPr>
      <w:r w:rsidRPr="00A026EE">
        <w:rPr>
          <w:rFonts w:eastAsia="SimHei" w:cstheme="minorBidi"/>
          <w:noProof/>
        </w:rPr>
        <w:t>SPLOUTPUT=/spl/interface1/sploutput/ADDCSPL</w:t>
      </w:r>
    </w:p>
    <w:p w:rsidR="002436D2" w:rsidRPr="00A026EE" w:rsidRDefault="002436D2" w:rsidP="00757BDB">
      <w:pPr>
        <w:pStyle w:val="ListParagraph"/>
        <w:ind w:left="954"/>
        <w:rPr>
          <w:rFonts w:eastAsia="SimHei" w:cstheme="minorBidi"/>
          <w:noProof/>
        </w:rPr>
      </w:pPr>
      <w:r w:rsidRPr="00A026EE">
        <w:rPr>
          <w:rFonts w:eastAsia="SimHei" w:cstheme="minorBidi"/>
          <w:noProof/>
        </w:rPr>
        <w:t>SPLEBASE=/spl/apps1/base/ADDCSPL</w:t>
      </w:r>
    </w:p>
    <w:p w:rsidR="002436D2" w:rsidRPr="00A026EE" w:rsidRDefault="002436D2" w:rsidP="00757BDB">
      <w:pPr>
        <w:pStyle w:val="ListParagraph"/>
        <w:ind w:left="954"/>
        <w:rPr>
          <w:rFonts w:eastAsia="SimHei" w:cstheme="minorBidi"/>
          <w:noProof/>
        </w:rPr>
      </w:pPr>
      <w:r w:rsidRPr="00A026EE">
        <w:rPr>
          <w:rFonts w:eastAsia="SimHei" w:cstheme="minorBidi"/>
          <w:noProof/>
        </w:rPr>
        <w:t>SPLENVIRON=ADDCSPL</w:t>
      </w:r>
    </w:p>
    <w:p w:rsidR="002436D2" w:rsidRPr="00A026EE" w:rsidRDefault="002436D2" w:rsidP="00757BDB">
      <w:pPr>
        <w:pStyle w:val="ListParagraph"/>
        <w:ind w:left="954"/>
        <w:rPr>
          <w:rFonts w:cstheme="minorBidi"/>
        </w:rPr>
      </w:pPr>
    </w:p>
    <w:p w:rsidR="002436D2" w:rsidRPr="00A026EE" w:rsidRDefault="002436D2" w:rsidP="00757BDB">
      <w:pPr>
        <w:pStyle w:val="ListParagraph"/>
        <w:ind w:left="954"/>
        <w:rPr>
          <w:rFonts w:cstheme="minorBidi"/>
        </w:rPr>
      </w:pPr>
      <w:r w:rsidRPr="00A026EE">
        <w:rPr>
          <w:rFonts w:cstheme="minorBidi"/>
        </w:rPr>
        <w:t>To:</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SPLOUTPUT=/apps/spl/sploutput/ADDCTEST</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SPLEBASE=/apps/spl/ADDCTEST</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SPLENVIRON=ADDCTEST</w:t>
      </w:r>
    </w:p>
    <w:p w:rsidR="002436D2" w:rsidRPr="00A026EE" w:rsidRDefault="002436D2" w:rsidP="00757BDB">
      <w:pPr>
        <w:pStyle w:val="ListParagraph"/>
        <w:ind w:left="954"/>
        <w:rPr>
          <w:rFonts w:cstheme="minorBidi"/>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To modify the memory parameters for Weblogic Server.</w:t>
      </w:r>
    </w:p>
    <w:p w:rsidR="002436D2" w:rsidRPr="00A026EE" w:rsidRDefault="002436D2" w:rsidP="00757BDB">
      <w:pPr>
        <w:pStyle w:val="ListParagraph"/>
        <w:ind w:left="810"/>
        <w:rPr>
          <w:rFonts w:eastAsia="SimHei" w:cstheme="minorBidi"/>
          <w:noProof/>
        </w:rPr>
      </w:pPr>
      <w:r w:rsidRPr="00A026EE">
        <w:rPr>
          <w:rFonts w:eastAsia="SimHei" w:cstheme="minorBidi"/>
          <w:noProof/>
        </w:rPr>
        <w:lastRenderedPageBreak/>
        <w:t xml:space="preserve">Manually modify the file </w:t>
      </w:r>
      <w:r w:rsidRPr="00A026EE">
        <w:rPr>
          <w:rFonts w:eastAsia="SimHei" w:cstheme="minorBidi"/>
          <w:noProof/>
          <w:color w:val="E36C0A"/>
        </w:rPr>
        <w:t xml:space="preserve">$SPLEBASE/etc/startWebLogic.sh.template </w:t>
      </w:r>
      <w:r w:rsidRPr="00A026EE">
        <w:rPr>
          <w:rFonts w:eastAsia="SimHei" w:cstheme="minorBidi"/>
          <w:noProof/>
        </w:rPr>
        <w:t>with the desired memory settings.</w:t>
      </w:r>
    </w:p>
    <w:p w:rsidR="002436D2" w:rsidRPr="00A026EE" w:rsidRDefault="002436D2" w:rsidP="00757BDB">
      <w:pPr>
        <w:pStyle w:val="ListParagraph"/>
        <w:ind w:left="810"/>
        <w:rPr>
          <w:rFonts w:eastAsia="SimHei" w:cstheme="minorBidi"/>
          <w:noProof/>
        </w:rPr>
      </w:pPr>
      <w:r w:rsidRPr="00A026EE">
        <w:rPr>
          <w:rFonts w:eastAsia="SimHei" w:cstheme="minorBidi"/>
          <w:noProof/>
        </w:rPr>
        <w:t>For example,  to reduce the memory settings from the a Production clone to Test/Dev environment, modify the file</w:t>
      </w:r>
      <w:r w:rsidRPr="00A026EE">
        <w:rPr>
          <w:rFonts w:eastAsia="SimHei" w:cstheme="minorBidi"/>
          <w:noProof/>
          <w:color w:val="E36C0A"/>
        </w:rPr>
        <w:t xml:space="preserve"> $SPLEBASE/etc/startWebLogic.sh.template file </w:t>
      </w:r>
      <w:r w:rsidRPr="00A026EE">
        <w:rPr>
          <w:rFonts w:eastAsia="SimHei" w:cstheme="minorBidi"/>
          <w:noProof/>
        </w:rPr>
        <w:t>to make the changes permanent, so that whenever the script</w:t>
      </w:r>
      <w:r w:rsidRPr="00A026EE">
        <w:rPr>
          <w:rFonts w:eastAsia="SimHei" w:cstheme="minorBidi"/>
          <w:noProof/>
          <w:color w:val="E36C0A"/>
        </w:rPr>
        <w:t xml:space="preserve"> initialSetup.sh </w:t>
      </w:r>
      <w:r w:rsidRPr="00A026EE">
        <w:rPr>
          <w:rFonts w:eastAsia="SimHei" w:cstheme="minorBidi"/>
          <w:noProof/>
        </w:rPr>
        <w:t>is executed the changes do not get overwritten.</w:t>
      </w:r>
    </w:p>
    <w:p w:rsidR="002436D2" w:rsidRPr="00A026EE" w:rsidRDefault="002436D2" w:rsidP="00757BDB">
      <w:pPr>
        <w:pStyle w:val="ListParagraph"/>
        <w:ind w:left="810"/>
        <w:rPr>
          <w:rFonts w:eastAsia="SimHei" w:cstheme="minorBidi"/>
          <w:noProof/>
        </w:rPr>
      </w:pPr>
      <w:r w:rsidRPr="00A026EE">
        <w:rPr>
          <w:rFonts w:eastAsia="SimHei" w:cstheme="minorBidi"/>
          <w:noProof/>
        </w:rPr>
        <w:t>From</w:t>
      </w:r>
    </w:p>
    <w:p w:rsidR="002436D2" w:rsidRPr="00A026EE" w:rsidRDefault="002436D2" w:rsidP="00757BDB">
      <w:pPr>
        <w:pStyle w:val="ListParagraph"/>
        <w:ind w:left="954"/>
        <w:rPr>
          <w:rFonts w:eastAsia="SimHei" w:cstheme="minorBidi"/>
          <w:noProof/>
        </w:rPr>
      </w:pPr>
      <w:r w:rsidRPr="00A026EE">
        <w:rPr>
          <w:rFonts w:eastAsia="SimHei" w:cstheme="minorBidi"/>
          <w:noProof/>
        </w:rPr>
        <w:t>MEM_ARGS="-Xms1024m –Xmx2048m -XX:MaxPermSize=300m"</w:t>
      </w:r>
    </w:p>
    <w:p w:rsidR="002436D2" w:rsidRPr="00A026EE" w:rsidRDefault="002436D2" w:rsidP="00757BDB">
      <w:pPr>
        <w:pStyle w:val="ListParagraph"/>
        <w:ind w:left="810"/>
        <w:rPr>
          <w:rFonts w:eastAsia="SimHei" w:cstheme="minorBidi"/>
          <w:noProof/>
        </w:rPr>
      </w:pPr>
      <w:r w:rsidRPr="00A026EE">
        <w:rPr>
          <w:rFonts w:eastAsia="SimHei" w:cstheme="minorBidi"/>
          <w:noProof/>
        </w:rPr>
        <w:t>To</w:t>
      </w:r>
    </w:p>
    <w:p w:rsidR="002436D2" w:rsidRPr="00A026EE" w:rsidRDefault="002436D2" w:rsidP="00757BDB">
      <w:pPr>
        <w:pStyle w:val="ListParagraph"/>
        <w:ind w:left="954"/>
        <w:rPr>
          <w:rFonts w:eastAsia="SimHei" w:cstheme="minorBidi"/>
          <w:noProof/>
          <w:color w:val="E36C0A"/>
        </w:rPr>
      </w:pPr>
      <w:r w:rsidRPr="00A026EE">
        <w:rPr>
          <w:rFonts w:eastAsia="SimHei" w:cstheme="minorBidi"/>
          <w:noProof/>
          <w:color w:val="E36C0A"/>
        </w:rPr>
        <w:t>MEM_ARGS="-Xms768m -Xmx1024m -XX:MaxPermSize=300m"</w:t>
      </w:r>
    </w:p>
    <w:p w:rsidR="002436D2" w:rsidRPr="00A026EE" w:rsidRDefault="002436D2" w:rsidP="00757BDB">
      <w:pPr>
        <w:pStyle w:val="ListParagraph"/>
        <w:ind w:left="810"/>
        <w:rPr>
          <w:rFonts w:eastAsia="SimHei" w:cstheme="minorBidi"/>
          <w:b/>
          <w:noProof/>
        </w:rPr>
      </w:pPr>
    </w:p>
    <w:p w:rsidR="002436D2" w:rsidRPr="00A026EE" w:rsidRDefault="002436D2" w:rsidP="00757BDB">
      <w:pPr>
        <w:pStyle w:val="ListParagraph"/>
        <w:ind w:left="810"/>
        <w:rPr>
          <w:rFonts w:eastAsia="SimHei" w:cstheme="minorBidi"/>
          <w:noProof/>
          <w:color w:val="E36C0A"/>
        </w:rPr>
      </w:pPr>
      <w:r w:rsidRPr="00A026EE">
        <w:rPr>
          <w:rFonts w:eastAsia="SimHei" w:cstheme="minorBidi"/>
          <w:b/>
          <w:noProof/>
          <w:u w:val="single"/>
        </w:rPr>
        <w:t>Note:</w:t>
      </w:r>
      <w:r w:rsidRPr="00A026EE">
        <w:rPr>
          <w:rFonts w:eastAsia="SimHei" w:cstheme="minorBidi"/>
          <w:noProof/>
        </w:rPr>
        <w:t xml:space="preserve"> To change memory parameters for threadpoolworker modify the file </w:t>
      </w:r>
      <w:r w:rsidRPr="00A026EE">
        <w:rPr>
          <w:rFonts w:eastAsia="SimHei" w:cstheme="minorBidi"/>
          <w:noProof/>
          <w:color w:val="E36C0A"/>
        </w:rPr>
        <w:t>$SPLEBASE/bin/threadpoolworker.sh</w:t>
      </w:r>
    </w:p>
    <w:p w:rsidR="002436D2" w:rsidRPr="00A026EE" w:rsidRDefault="002436D2" w:rsidP="00757BDB">
      <w:pPr>
        <w:pStyle w:val="ListParagraph"/>
        <w:ind w:left="810"/>
        <w:rPr>
          <w:rFonts w:eastAsia="SimHei" w:cstheme="minorBidi"/>
          <w:noProof/>
        </w:rPr>
      </w:pPr>
      <w:r w:rsidRPr="00A026EE">
        <w:rPr>
          <w:rFonts w:eastAsia="SimHei" w:cstheme="minorBidi"/>
          <w:noProof/>
        </w:rPr>
        <w:t>Default value: MEM_ARGS="-Xms64m -Xmx256m -XX:MaxPermSize=192m "</w:t>
      </w: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To Remove the RAC database Entry.</w:t>
      </w:r>
    </w:p>
    <w:p w:rsidR="002436D2" w:rsidRPr="00A026EE" w:rsidRDefault="002436D2" w:rsidP="00757BDB">
      <w:pPr>
        <w:pStyle w:val="ListParagraph"/>
        <w:ind w:left="954"/>
        <w:rPr>
          <w:rFonts w:eastAsia="SimHei" w:cstheme="minorBidi"/>
          <w:noProof/>
        </w:rPr>
      </w:pPr>
      <w:r w:rsidRPr="00A026EE">
        <w:rPr>
          <w:rFonts w:eastAsia="SimHei" w:cstheme="minorBidi"/>
          <w:noProof/>
        </w:rPr>
        <w:t xml:space="preserve">This is very important step before we run initial Setup. Make sure you remov the </w:t>
      </w:r>
      <w:r w:rsidRPr="00A026EE">
        <w:rPr>
          <w:rFonts w:eastAsia="SimHei" w:cstheme="minorBidi"/>
          <w:noProof/>
          <w:color w:val="E36C0A"/>
        </w:rPr>
        <w:t>dbconn_override.txt</w:t>
      </w:r>
      <w:r w:rsidRPr="00A026EE">
        <w:rPr>
          <w:rFonts w:eastAsia="SimHei" w:cstheme="minorBidi"/>
          <w:noProof/>
        </w:rPr>
        <w:t xml:space="preserve"> file from </w:t>
      </w:r>
      <w:r w:rsidRPr="00A026EE">
        <w:rPr>
          <w:rFonts w:eastAsia="SimHei" w:cstheme="minorBidi"/>
          <w:noProof/>
          <w:color w:val="E36C0A"/>
        </w:rPr>
        <w:t>$SPLEBASE/etc</w:t>
      </w:r>
      <w:r w:rsidRPr="00A026EE">
        <w:rPr>
          <w:rFonts w:eastAsia="SimHei" w:cstheme="minorBidi"/>
          <w:noProof/>
        </w:rPr>
        <w:t xml:space="preserve"> direcotry. </w:t>
      </w:r>
    </w:p>
    <w:p w:rsidR="002436D2" w:rsidRPr="00A026EE" w:rsidRDefault="002436D2" w:rsidP="00757BDB">
      <w:pPr>
        <w:pStyle w:val="ListParagraph"/>
        <w:ind w:left="954"/>
        <w:rPr>
          <w:rFonts w:eastAsia="SimHei" w:cstheme="minorBidi"/>
          <w:noProof/>
        </w:rPr>
      </w:pPr>
    </w:p>
    <w:p w:rsidR="002436D2" w:rsidRPr="00A026EE" w:rsidRDefault="002436D2" w:rsidP="00757BDB">
      <w:pPr>
        <w:pStyle w:val="ListParagraph"/>
        <w:ind w:left="954"/>
        <w:rPr>
          <w:rFonts w:eastAsia="SimHei" w:cstheme="minorBidi"/>
          <w:noProof/>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Update the Oracle Logo in the following directory for test environments. This will give an idea for which purpose environment is created. </w:t>
      </w:r>
    </w:p>
    <w:p w:rsidR="002436D2" w:rsidRPr="00A026EE" w:rsidRDefault="002436D2" w:rsidP="00757BDB">
      <w:pPr>
        <w:pStyle w:val="ListParagraph"/>
        <w:ind w:left="450" w:firstLine="360"/>
        <w:rPr>
          <w:rFonts w:eastAsia="SimHei" w:cstheme="minorBidi"/>
          <w:noProof/>
          <w:color w:val="E36C0A"/>
        </w:rPr>
      </w:pPr>
      <w:r w:rsidRPr="00A026EE">
        <w:rPr>
          <w:rFonts w:eastAsia="SimHei" w:cstheme="minorBidi"/>
          <w:noProof/>
          <w:color w:val="E36C0A"/>
        </w:rPr>
        <w:t>$SPLEBASE/splapp/applications/root/images</w:t>
      </w:r>
    </w:p>
    <w:p w:rsidR="002436D2" w:rsidRPr="00A026EE" w:rsidRDefault="002436D2" w:rsidP="00757BDB">
      <w:pPr>
        <w:pStyle w:val="ListParagraph"/>
        <w:ind w:left="450" w:firstLine="360"/>
        <w:rPr>
          <w:rFonts w:eastAsia="SimHei" w:cstheme="minorBidi"/>
          <w:noProof/>
          <w:color w:val="E36C0A"/>
        </w:rPr>
      </w:pPr>
      <w:r w:rsidRPr="00A026EE">
        <w:rPr>
          <w:rFonts w:eastAsia="SimHei" w:cstheme="minorBidi"/>
          <w:noProof/>
          <w:color w:val="E36C0A"/>
        </w:rPr>
        <w:t>$SPLEBASE/splapp/applications/appViewer/images</w:t>
      </w:r>
    </w:p>
    <w:p w:rsidR="002436D2" w:rsidRPr="00A026EE" w:rsidRDefault="002436D2" w:rsidP="00757BDB">
      <w:pPr>
        <w:pStyle w:val="ListParagraph"/>
        <w:ind w:left="450" w:firstLine="360"/>
        <w:rPr>
          <w:rFonts w:eastAsia="SimHei" w:cstheme="minorBidi"/>
          <w:noProof/>
          <w:color w:val="E36C0A"/>
        </w:rPr>
      </w:pPr>
      <w:r w:rsidRPr="00A026EE">
        <w:rPr>
          <w:rFonts w:eastAsia="SimHei" w:cstheme="minorBidi"/>
          <w:noProof/>
          <w:color w:val="E36C0A"/>
        </w:rPr>
        <w:t>$SPLEBASE/splapp/applications/help/ENG/images</w:t>
      </w:r>
    </w:p>
    <w:p w:rsidR="002436D2" w:rsidRPr="00A026EE" w:rsidRDefault="002436D2" w:rsidP="00757BDB">
      <w:pPr>
        <w:pStyle w:val="ListParagraph"/>
        <w:ind w:left="450" w:firstLine="360"/>
        <w:rPr>
          <w:rFonts w:eastAsia="SimHei" w:cstheme="minorBidi"/>
          <w:noProof/>
          <w:color w:val="E36C0A"/>
        </w:rPr>
      </w:pPr>
      <w:r w:rsidRPr="00A026EE">
        <w:rPr>
          <w:rFonts w:eastAsia="SimHei" w:cstheme="minorBidi"/>
          <w:noProof/>
          <w:color w:val="E36C0A"/>
          <w:lang w:val="en-US"/>
        </w:rPr>
        <w:drawing>
          <wp:inline distT="0" distB="0" distL="0" distR="0" wp14:anchorId="2E495555" wp14:editId="4E5B5A7F">
            <wp:extent cx="5486400" cy="31686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5486400" cy="316867"/>
                    </a:xfrm>
                    <a:prstGeom prst="rect">
                      <a:avLst/>
                    </a:prstGeom>
                    <a:noFill/>
                    <a:ln w="9525">
                      <a:noFill/>
                      <a:miter lim="800000"/>
                      <a:headEnd/>
                      <a:tailEnd/>
                    </a:ln>
                  </pic:spPr>
                </pic:pic>
              </a:graphicData>
            </a:graphic>
          </wp:inline>
        </w:drawing>
      </w:r>
    </w:p>
    <w:p w:rsidR="002436D2" w:rsidRPr="00A026EE" w:rsidRDefault="002436D2" w:rsidP="00757BDB">
      <w:pPr>
        <w:pStyle w:val="ListParagraph"/>
        <w:ind w:left="450"/>
        <w:rPr>
          <w:rFonts w:eastAsia="SimHei" w:cstheme="minorBidi"/>
          <w:noProof/>
          <w:color w:val="E36C0A"/>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Execute the shell script </w:t>
      </w:r>
      <w:r w:rsidRPr="00A026EE">
        <w:rPr>
          <w:rFonts w:eastAsia="SimHei" w:cstheme="minorBidi"/>
          <w:noProof/>
          <w:color w:val="E36C0A"/>
        </w:rPr>
        <w:t>$SPLEBASE/bin/initialSetup.sh</w:t>
      </w:r>
      <w:r w:rsidRPr="00A026EE">
        <w:rPr>
          <w:rFonts w:eastAsia="SimHei" w:cstheme="minorBidi"/>
          <w:noProof/>
        </w:rPr>
        <w:t xml:space="preserve"> to update different application configuration files with the new environment variables values and to apply changes made to template files across different folders. This script should be executed always after executing </w:t>
      </w:r>
      <w:r w:rsidRPr="00A026EE">
        <w:rPr>
          <w:rFonts w:eastAsia="SimHei" w:cstheme="minorBidi"/>
          <w:noProof/>
          <w:color w:val="E36C0A"/>
        </w:rPr>
        <w:t>configureEnv.sh</w:t>
      </w:r>
    </w:p>
    <w:p w:rsidR="002436D2" w:rsidRPr="00A026EE" w:rsidRDefault="002436D2" w:rsidP="00A66A33">
      <w:pPr>
        <w:pStyle w:val="ComputerOutput"/>
      </w:pPr>
      <w:bookmarkStart w:id="77" w:name="_Toc379801462"/>
      <w:bookmarkStart w:id="78" w:name="_Toc379802289"/>
      <w:r w:rsidRPr="00A026EE">
        <w:rPr>
          <w:noProof/>
          <w:lang w:val="en-US"/>
        </w:rPr>
        <w:lastRenderedPageBreak/>
        <w:drawing>
          <wp:inline distT="0" distB="0" distL="0" distR="0" wp14:anchorId="543D133E" wp14:editId="46181B66">
            <wp:extent cx="6730409" cy="431681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6720297" cy="4310333"/>
                    </a:xfrm>
                    <a:prstGeom prst="rect">
                      <a:avLst/>
                    </a:prstGeom>
                    <a:noFill/>
                    <a:ln w="9525">
                      <a:noFill/>
                      <a:miter lim="800000"/>
                      <a:headEnd/>
                      <a:tailEnd/>
                    </a:ln>
                  </pic:spPr>
                </pic:pic>
              </a:graphicData>
            </a:graphic>
          </wp:inline>
        </w:drawing>
      </w:r>
      <w:bookmarkEnd w:id="77"/>
      <w:bookmarkEnd w:id="78"/>
    </w:p>
    <w:p w:rsidR="002436D2" w:rsidRPr="00A026EE" w:rsidRDefault="002436D2" w:rsidP="00757BDB">
      <w:pPr>
        <w:pStyle w:val="ListParagraph"/>
        <w:ind w:left="954"/>
        <w:outlineLvl w:val="1"/>
        <w:rPr>
          <w:rFonts w:cstheme="minorBidi"/>
        </w:rPr>
      </w:pPr>
    </w:p>
    <w:p w:rsidR="002436D2" w:rsidRPr="00A026EE" w:rsidRDefault="002436D2" w:rsidP="00757BDB">
      <w:pPr>
        <w:pStyle w:val="ListParagraph"/>
        <w:ind w:left="954"/>
        <w:outlineLvl w:val="1"/>
        <w:rPr>
          <w:rFonts w:cstheme="minorBidi"/>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Start up the application </w:t>
      </w:r>
      <w:r w:rsidRPr="00A026EE">
        <w:rPr>
          <w:rFonts w:eastAsia="SimHei" w:cstheme="minorBidi"/>
          <w:noProof/>
          <w:color w:val="E36C0A"/>
        </w:rPr>
        <w:t>ADDCTEST</w:t>
      </w:r>
      <w:r w:rsidRPr="00A026EE">
        <w:rPr>
          <w:rFonts w:eastAsia="SimHei" w:cstheme="minorBidi"/>
          <w:noProof/>
        </w:rPr>
        <w:t xml:space="preserve"> using </w:t>
      </w:r>
      <w:r w:rsidRPr="00A026EE">
        <w:rPr>
          <w:rFonts w:eastAsia="SimHei" w:cstheme="minorBidi"/>
          <w:noProof/>
          <w:color w:val="E36C0A"/>
        </w:rPr>
        <w:t>$SPLEBASE/bin/spl.sh start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cissys@ad-css-web3&gt;spl.sh start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101124.10:09:20 &lt;info&gt; Startup/Shutdown logs will go to /</w:t>
      </w:r>
      <w:proofErr w:type="spellStart"/>
      <w:r w:rsidRPr="00A026EE">
        <w:rPr>
          <w:rFonts w:cstheme="minorBidi"/>
          <w:color w:val="1F497D"/>
          <w:sz w:val="16"/>
          <w:szCs w:val="16"/>
        </w:rPr>
        <w:t>spl</w:t>
      </w:r>
      <w:proofErr w:type="spellEnd"/>
      <w:r w:rsidRPr="00A026EE">
        <w:rPr>
          <w:rFonts w:cstheme="minorBidi"/>
          <w:color w:val="1F497D"/>
          <w:sz w:val="16"/>
          <w:szCs w:val="16"/>
        </w:rPr>
        <w:t>/ADDCTEST/logs/system/spl.sh.log</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101124.10:09:20 &lt;info&gt; Starting Weblogic Environment on http://ad-css-web3:4500</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101124.10:09:20 &lt;info&gt; startWebLogic.sh process = 13578</w:t>
      </w:r>
    </w:p>
    <w:p w:rsidR="002436D2" w:rsidRPr="00A026EE" w:rsidRDefault="002436D2" w:rsidP="00757BDB">
      <w:pPr>
        <w:pStyle w:val="ListParagraph"/>
        <w:ind w:left="810"/>
        <w:rPr>
          <w:rFonts w:eastAsia="SimHei" w:cstheme="minorBidi"/>
          <w:noProof/>
        </w:rPr>
      </w:pPr>
      <w:r w:rsidRPr="00A026EE">
        <w:rPr>
          <w:rFonts w:eastAsia="SimHei" w:cstheme="minorBidi"/>
          <w:b/>
          <w:noProof/>
          <w:u w:val="single"/>
        </w:rPr>
        <w:t>Note:</w:t>
      </w:r>
      <w:r w:rsidRPr="00A026EE">
        <w:rPr>
          <w:rFonts w:eastAsia="SimHei" w:cstheme="minorBidi"/>
          <w:noProof/>
        </w:rPr>
        <w:t xml:space="preserve"> Monitor the WebLogic log file till the application is running to check for any errors or slowness while application is coming up.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tail -f $SPLEBASE/logs/system/weblogic.current.log</w:t>
      </w: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Login to </w:t>
      </w:r>
      <w:hyperlink r:id="rId56" w:history="1">
        <w:r w:rsidRPr="00A026EE">
          <w:rPr>
            <w:rStyle w:val="Hyperlink"/>
            <w:rFonts w:eastAsia="SimHei" w:cstheme="minorBidi"/>
            <w:noProof/>
          </w:rPr>
          <w:t>http://10.150.22.94:6300/</w:t>
        </w:r>
      </w:hyperlink>
      <w:r w:rsidRPr="00A026EE">
        <w:rPr>
          <w:rFonts w:eastAsia="SimHei" w:cstheme="minorBidi"/>
          <w:noProof/>
        </w:rPr>
        <w:t xml:space="preserve"> to verfiy if the application came up successfully using ‘sysuser’</w:t>
      </w:r>
    </w:p>
    <w:p w:rsidR="002436D2" w:rsidRPr="00A026EE" w:rsidRDefault="002436D2" w:rsidP="00757BDB">
      <w:pPr>
        <w:pStyle w:val="ListParagraph"/>
        <w:ind w:left="810"/>
        <w:rPr>
          <w:rFonts w:eastAsia="SimHei" w:cstheme="minorBidi"/>
          <w:noProof/>
        </w:rPr>
      </w:pPr>
      <w:bookmarkStart w:id="79" w:name="_Toc377550809"/>
      <w:bookmarkStart w:id="80" w:name="_Toc377650637"/>
      <w:r w:rsidRPr="00A026EE">
        <w:rPr>
          <w:rFonts w:eastAsia="SimHei" w:cstheme="minorBidi"/>
          <w:noProof/>
        </w:rPr>
        <w:t>User ID: sysuser</w:t>
      </w:r>
      <w:bookmarkEnd w:id="79"/>
      <w:bookmarkEnd w:id="80"/>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   </w:t>
      </w:r>
      <w:bookmarkStart w:id="81" w:name="_Toc377550810"/>
      <w:bookmarkStart w:id="82" w:name="_Toc377650638"/>
      <w:r w:rsidRPr="00A026EE">
        <w:rPr>
          <w:rFonts w:eastAsia="SimHei" w:cstheme="minorBidi"/>
          <w:noProof/>
        </w:rPr>
        <w:t>Password: &lt;password of source environment&gt;</w:t>
      </w:r>
      <w:bookmarkEnd w:id="81"/>
      <w:bookmarkEnd w:id="82"/>
    </w:p>
    <w:p w:rsidR="002436D2" w:rsidRPr="00A026EE" w:rsidRDefault="002436D2" w:rsidP="00A66A33">
      <w:pPr>
        <w:pStyle w:val="ComputerOutput"/>
      </w:pPr>
      <w:bookmarkStart w:id="83" w:name="_Toc379801463"/>
      <w:bookmarkStart w:id="84" w:name="_Toc379802290"/>
      <w:r w:rsidRPr="00A026EE">
        <w:rPr>
          <w:noProof/>
          <w:lang w:val="en-US"/>
        </w:rPr>
        <w:lastRenderedPageBreak/>
        <w:drawing>
          <wp:inline distT="0" distB="0" distL="0" distR="0" wp14:anchorId="75A49BA0" wp14:editId="46F341D6">
            <wp:extent cx="5486400" cy="173921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486400" cy="1739212"/>
                    </a:xfrm>
                    <a:prstGeom prst="rect">
                      <a:avLst/>
                    </a:prstGeom>
                    <a:noFill/>
                    <a:ln w="9525">
                      <a:noFill/>
                      <a:miter lim="800000"/>
                      <a:headEnd/>
                      <a:tailEnd/>
                    </a:ln>
                  </pic:spPr>
                </pic:pic>
              </a:graphicData>
            </a:graphic>
          </wp:inline>
        </w:drawing>
      </w:r>
      <w:bookmarkEnd w:id="83"/>
      <w:bookmarkEnd w:id="84"/>
    </w:p>
    <w:p w:rsidR="002436D2" w:rsidRPr="00A026EE" w:rsidRDefault="002436D2" w:rsidP="00A66A33">
      <w:pPr>
        <w:pStyle w:val="ComputerOutput"/>
      </w:pPr>
      <w:bookmarkStart w:id="85" w:name="_Toc379801464"/>
      <w:bookmarkStart w:id="86" w:name="_Toc379802291"/>
      <w:r w:rsidRPr="00A026EE">
        <w:rPr>
          <w:noProof/>
          <w:lang w:val="en-US"/>
        </w:rPr>
        <w:drawing>
          <wp:inline distT="0" distB="0" distL="0" distR="0" wp14:anchorId="4EEA6001" wp14:editId="1071E766">
            <wp:extent cx="5486400" cy="270393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srcRect/>
                    <a:stretch>
                      <a:fillRect/>
                    </a:stretch>
                  </pic:blipFill>
                  <pic:spPr bwMode="auto">
                    <a:xfrm>
                      <a:off x="0" y="0"/>
                      <a:ext cx="5486400" cy="2703936"/>
                    </a:xfrm>
                    <a:prstGeom prst="rect">
                      <a:avLst/>
                    </a:prstGeom>
                    <a:noFill/>
                    <a:ln w="9525">
                      <a:noFill/>
                      <a:miter lim="800000"/>
                      <a:headEnd/>
                      <a:tailEnd/>
                    </a:ln>
                  </pic:spPr>
                </pic:pic>
              </a:graphicData>
            </a:graphic>
          </wp:inline>
        </w:drawing>
      </w:r>
      <w:bookmarkEnd w:id="85"/>
      <w:bookmarkEnd w:id="86"/>
    </w:p>
    <w:p w:rsidR="002436D2" w:rsidRPr="00A026EE" w:rsidRDefault="002436D2" w:rsidP="00757BDB">
      <w:pPr>
        <w:pStyle w:val="ListParagraph"/>
        <w:ind w:left="810"/>
        <w:outlineLvl w:val="1"/>
        <w:rPr>
          <w:rFonts w:cstheme="minorBidi"/>
        </w:rPr>
      </w:pPr>
    </w:p>
    <w:p w:rsidR="002436D2" w:rsidRPr="00A026EE" w:rsidRDefault="002436D2" w:rsidP="00757BDB">
      <w:pPr>
        <w:pStyle w:val="ListParagraph"/>
        <w:ind w:left="954"/>
        <w:outlineLvl w:val="1"/>
        <w:rPr>
          <w:rFonts w:cstheme="minorBidi"/>
        </w:rPr>
      </w:pPr>
    </w:p>
    <w:p w:rsidR="002436D2" w:rsidRPr="00A026EE" w:rsidRDefault="002436D2" w:rsidP="00A66A33">
      <w:pPr>
        <w:pStyle w:val="ComputerOutput"/>
      </w:pPr>
      <w:bookmarkStart w:id="87" w:name="_Toc379801465"/>
      <w:bookmarkStart w:id="88" w:name="_Toc379802292"/>
      <w:r w:rsidRPr="00A026EE">
        <w:rPr>
          <w:noProof/>
          <w:lang w:val="en-US"/>
        </w:rPr>
        <w:lastRenderedPageBreak/>
        <w:drawing>
          <wp:inline distT="0" distB="0" distL="0" distR="0" wp14:anchorId="17095029" wp14:editId="5B54E885">
            <wp:extent cx="5486400" cy="423736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srcRect/>
                    <a:stretch>
                      <a:fillRect/>
                    </a:stretch>
                  </pic:blipFill>
                  <pic:spPr bwMode="auto">
                    <a:xfrm>
                      <a:off x="0" y="0"/>
                      <a:ext cx="5486400" cy="4237362"/>
                    </a:xfrm>
                    <a:prstGeom prst="rect">
                      <a:avLst/>
                    </a:prstGeom>
                    <a:noFill/>
                    <a:ln w="9525">
                      <a:noFill/>
                      <a:miter lim="800000"/>
                      <a:headEnd/>
                      <a:tailEnd/>
                    </a:ln>
                  </pic:spPr>
                </pic:pic>
              </a:graphicData>
            </a:graphic>
          </wp:inline>
        </w:drawing>
      </w:r>
      <w:bookmarkEnd w:id="87"/>
      <w:bookmarkEnd w:id="88"/>
    </w:p>
    <w:p w:rsidR="002436D2" w:rsidRPr="00A026EE" w:rsidRDefault="002436D2" w:rsidP="00757BDB">
      <w:pPr>
        <w:pStyle w:val="ListParagraph"/>
        <w:ind w:left="810"/>
        <w:outlineLvl w:val="1"/>
        <w:rPr>
          <w:rFonts w:cstheme="minorBidi"/>
        </w:rPr>
      </w:pPr>
    </w:p>
    <w:p w:rsidR="002436D2" w:rsidRPr="00A026EE" w:rsidRDefault="002436D2" w:rsidP="00757BDB">
      <w:pPr>
        <w:pStyle w:val="ListParagraph"/>
        <w:ind w:left="954"/>
        <w:outlineLvl w:val="1"/>
        <w:rPr>
          <w:rFonts w:cstheme="minorBidi"/>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Login to </w:t>
      </w:r>
      <w:hyperlink r:id="rId60" w:history="1">
        <w:r w:rsidRPr="00A026EE">
          <w:rPr>
            <w:rStyle w:val="Hyperlink"/>
            <w:rFonts w:eastAsia="SimHei" w:cstheme="minorBidi"/>
            <w:noProof/>
          </w:rPr>
          <w:t>http://10.150.22.94:6300/console</w:t>
        </w:r>
      </w:hyperlink>
      <w:r w:rsidRPr="00A026EE">
        <w:rPr>
          <w:rFonts w:eastAsia="SimHei" w:cstheme="minorBidi"/>
          <w:noProof/>
        </w:rPr>
        <w:t xml:space="preserve"> to connect to the Weblogic Admin Console using ‘</w:t>
      </w:r>
      <w:r w:rsidRPr="00A026EE">
        <w:rPr>
          <w:rFonts w:eastAsia="SimHei" w:cstheme="minorBidi"/>
          <w:noProof/>
          <w:color w:val="E36C0A"/>
        </w:rPr>
        <w:t>system</w:t>
      </w:r>
      <w:r w:rsidRPr="00A026EE">
        <w:rPr>
          <w:rFonts w:eastAsia="SimHei" w:cstheme="minorBidi"/>
          <w:noProof/>
        </w:rPr>
        <w:t>’</w:t>
      </w:r>
    </w:p>
    <w:p w:rsidR="002436D2" w:rsidRPr="00A026EE" w:rsidRDefault="002436D2" w:rsidP="00757BDB">
      <w:pPr>
        <w:pStyle w:val="ListParagraph"/>
        <w:ind w:left="810"/>
        <w:rPr>
          <w:rFonts w:eastAsia="SimHei" w:cstheme="minorBidi"/>
          <w:noProof/>
        </w:rPr>
      </w:pPr>
      <w:bookmarkStart w:id="89" w:name="_Toc377550811"/>
      <w:bookmarkStart w:id="90" w:name="_Toc377650639"/>
      <w:r w:rsidRPr="00A026EE">
        <w:rPr>
          <w:rFonts w:eastAsia="SimHei" w:cstheme="minorBidi"/>
          <w:noProof/>
        </w:rPr>
        <w:t>User ID: system</w:t>
      </w:r>
      <w:bookmarkEnd w:id="89"/>
      <w:bookmarkEnd w:id="90"/>
    </w:p>
    <w:p w:rsidR="002436D2" w:rsidRPr="00A026EE" w:rsidRDefault="002436D2" w:rsidP="00757BDB">
      <w:pPr>
        <w:pStyle w:val="ListParagraph"/>
        <w:ind w:left="810"/>
        <w:rPr>
          <w:rFonts w:eastAsia="SimHei" w:cstheme="minorBidi"/>
          <w:noProof/>
        </w:rPr>
      </w:pPr>
      <w:bookmarkStart w:id="91" w:name="_Toc377550812"/>
      <w:bookmarkStart w:id="92" w:name="_Toc377650640"/>
      <w:r w:rsidRPr="00A026EE">
        <w:rPr>
          <w:rFonts w:eastAsia="SimHei" w:cstheme="minorBidi"/>
          <w:noProof/>
        </w:rPr>
        <w:t>Password: &lt;password of source environment&gt;</w:t>
      </w:r>
      <w:bookmarkEnd w:id="91"/>
      <w:bookmarkEnd w:id="92"/>
    </w:p>
    <w:p w:rsidR="002436D2" w:rsidRPr="00A026EE" w:rsidRDefault="002436D2" w:rsidP="00A66A33">
      <w:pPr>
        <w:pStyle w:val="ComputerOutput"/>
        <w:rPr>
          <w:rFonts w:eastAsia="SimHei"/>
          <w:noProof/>
        </w:rPr>
      </w:pPr>
      <w:r w:rsidRPr="00A026EE">
        <w:rPr>
          <w:rFonts w:eastAsia="SimHei"/>
          <w:noProof/>
          <w:lang w:val="en-US"/>
        </w:rPr>
        <w:drawing>
          <wp:inline distT="0" distB="0" distL="0" distR="0" wp14:anchorId="65FB5ED7" wp14:editId="777249B3">
            <wp:extent cx="5486400" cy="20152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srcRect/>
                    <a:stretch>
                      <a:fillRect/>
                    </a:stretch>
                  </pic:blipFill>
                  <pic:spPr bwMode="auto">
                    <a:xfrm>
                      <a:off x="0" y="0"/>
                      <a:ext cx="5486400" cy="2015215"/>
                    </a:xfrm>
                    <a:prstGeom prst="rect">
                      <a:avLst/>
                    </a:prstGeom>
                    <a:noFill/>
                    <a:ln w="9525">
                      <a:noFill/>
                      <a:miter lim="800000"/>
                      <a:headEnd/>
                      <a:tailEnd/>
                    </a:ln>
                  </pic:spPr>
                </pic:pic>
              </a:graphicData>
            </a:graphic>
          </wp:inline>
        </w:drawing>
      </w:r>
    </w:p>
    <w:p w:rsidR="008F02C6" w:rsidRPr="00A026EE" w:rsidRDefault="008F02C6" w:rsidP="00757BDB">
      <w:pPr>
        <w:pStyle w:val="ListParagraph"/>
        <w:ind w:left="810"/>
        <w:outlineLvl w:val="1"/>
        <w:rPr>
          <w:rFonts w:eastAsia="SimHei" w:cstheme="minorBidi"/>
          <w:noProof/>
        </w:rPr>
      </w:pPr>
      <w:bookmarkStart w:id="93" w:name="_Toc377550813"/>
      <w:bookmarkStart w:id="94" w:name="_Toc377650641"/>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lastRenderedPageBreak/>
        <w:t>To change the password of ‘</w:t>
      </w:r>
      <w:r w:rsidRPr="00A026EE">
        <w:rPr>
          <w:rFonts w:eastAsia="SimHei" w:cstheme="minorBidi"/>
          <w:noProof/>
          <w:color w:val="E36C0A"/>
        </w:rPr>
        <w:t>system’</w:t>
      </w:r>
      <w:r w:rsidRPr="00A026EE">
        <w:rPr>
          <w:rFonts w:eastAsia="SimHei" w:cstheme="minorBidi"/>
          <w:noProof/>
        </w:rPr>
        <w:t xml:space="preserve"> and ‘</w:t>
      </w:r>
      <w:r w:rsidRPr="00A026EE">
        <w:rPr>
          <w:rFonts w:eastAsia="SimHei" w:cstheme="minorBidi"/>
          <w:noProof/>
          <w:color w:val="E36C0A"/>
        </w:rPr>
        <w:t>sysuser’</w:t>
      </w:r>
      <w:r w:rsidRPr="00A026EE">
        <w:rPr>
          <w:rFonts w:eastAsia="SimHei" w:cstheme="minorBidi"/>
          <w:noProof/>
        </w:rPr>
        <w:t xml:space="preserve"> from Weblogic Admin Console, go to Security </w:t>
      </w:r>
      <w:r w:rsidRPr="00A026EE">
        <w:rPr>
          <w:rFonts w:eastAsia="SimHei" w:cstheme="minorBidi"/>
          <w:noProof/>
          <w:color w:val="E36C0A"/>
        </w:rPr>
        <w:t>Realms -&gt; myrealm -&gt; Users and Groups</w:t>
      </w:r>
      <w:bookmarkEnd w:id="93"/>
      <w:bookmarkEnd w:id="94"/>
    </w:p>
    <w:p w:rsidR="002436D2" w:rsidRPr="00A026EE" w:rsidRDefault="002436D2" w:rsidP="00757BDB">
      <w:pPr>
        <w:pStyle w:val="ListParagraph"/>
        <w:ind w:left="810"/>
        <w:outlineLvl w:val="1"/>
        <w:rPr>
          <w:rFonts w:eastAsia="SimHei" w:cstheme="minorBidi"/>
          <w:noProof/>
        </w:rPr>
      </w:pPr>
    </w:p>
    <w:p w:rsidR="002436D2" w:rsidRPr="00A026EE" w:rsidRDefault="002436D2" w:rsidP="00A66A33">
      <w:pPr>
        <w:pStyle w:val="ComputerOutput"/>
      </w:pPr>
      <w:bookmarkStart w:id="95" w:name="_Toc379801466"/>
      <w:bookmarkStart w:id="96" w:name="_Toc379802293"/>
      <w:r w:rsidRPr="00A026EE">
        <w:rPr>
          <w:noProof/>
          <w:lang w:val="en-US"/>
        </w:rPr>
        <w:drawing>
          <wp:inline distT="0" distB="0" distL="0" distR="0" wp14:anchorId="693C8353" wp14:editId="5187057B">
            <wp:extent cx="5486400" cy="257852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5486400" cy="2578527"/>
                    </a:xfrm>
                    <a:prstGeom prst="rect">
                      <a:avLst/>
                    </a:prstGeom>
                    <a:noFill/>
                    <a:ln w="9525">
                      <a:noFill/>
                      <a:miter lim="800000"/>
                      <a:headEnd/>
                      <a:tailEnd/>
                    </a:ln>
                  </pic:spPr>
                </pic:pic>
              </a:graphicData>
            </a:graphic>
          </wp:inline>
        </w:drawing>
      </w:r>
      <w:bookmarkEnd w:id="95"/>
      <w:bookmarkEnd w:id="96"/>
    </w:p>
    <w:p w:rsidR="002436D2" w:rsidRPr="00A026EE" w:rsidRDefault="002436D2" w:rsidP="00757BDB">
      <w:pPr>
        <w:pStyle w:val="ListParagraph"/>
        <w:ind w:left="810"/>
        <w:outlineLvl w:val="1"/>
        <w:rPr>
          <w:rFonts w:cstheme="minorBidi"/>
        </w:rPr>
      </w:pPr>
    </w:p>
    <w:p w:rsidR="002436D2" w:rsidRPr="00A026EE" w:rsidRDefault="002436D2" w:rsidP="00757BDB">
      <w:pPr>
        <w:pStyle w:val="ListParagraph"/>
        <w:ind w:left="810"/>
        <w:outlineLvl w:val="1"/>
        <w:rPr>
          <w:rFonts w:cstheme="minorBidi"/>
        </w:rPr>
      </w:pPr>
    </w:p>
    <w:p w:rsidR="002436D2" w:rsidRPr="00A026EE" w:rsidRDefault="002436D2" w:rsidP="00A66A33">
      <w:pPr>
        <w:pStyle w:val="ComputerOutput"/>
      </w:pPr>
      <w:bookmarkStart w:id="97" w:name="_Toc379801467"/>
      <w:bookmarkStart w:id="98" w:name="_Toc379802294"/>
      <w:r w:rsidRPr="00A026EE">
        <w:rPr>
          <w:noProof/>
          <w:lang w:val="en-US"/>
        </w:rPr>
        <w:drawing>
          <wp:inline distT="0" distB="0" distL="0" distR="0" wp14:anchorId="5531EC94" wp14:editId="774DD3C9">
            <wp:extent cx="5486400" cy="215007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srcRect/>
                    <a:stretch>
                      <a:fillRect/>
                    </a:stretch>
                  </pic:blipFill>
                  <pic:spPr bwMode="auto">
                    <a:xfrm>
                      <a:off x="0" y="0"/>
                      <a:ext cx="5486400" cy="2150076"/>
                    </a:xfrm>
                    <a:prstGeom prst="rect">
                      <a:avLst/>
                    </a:prstGeom>
                    <a:noFill/>
                    <a:ln w="9525">
                      <a:noFill/>
                      <a:miter lim="800000"/>
                      <a:headEnd/>
                      <a:tailEnd/>
                    </a:ln>
                  </pic:spPr>
                </pic:pic>
              </a:graphicData>
            </a:graphic>
          </wp:inline>
        </w:drawing>
      </w:r>
      <w:bookmarkEnd w:id="97"/>
      <w:bookmarkEnd w:id="98"/>
    </w:p>
    <w:p w:rsidR="002436D2" w:rsidRPr="00A026EE" w:rsidRDefault="002436D2" w:rsidP="00757BDB">
      <w:pPr>
        <w:pStyle w:val="ListParagraph"/>
        <w:ind w:left="810"/>
        <w:outlineLvl w:val="1"/>
        <w:rPr>
          <w:rFonts w:cstheme="minorBidi"/>
        </w:rPr>
      </w:pPr>
    </w:p>
    <w:p w:rsidR="002436D2" w:rsidRPr="00A026EE" w:rsidRDefault="002436D2" w:rsidP="00757BDB">
      <w:pPr>
        <w:pStyle w:val="ListParagraph"/>
        <w:ind w:left="90"/>
        <w:rPr>
          <w:rFonts w:cstheme="minorBidi"/>
          <w:sz w:val="16"/>
          <w:szCs w:val="16"/>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After changing the passwords of ‘</w:t>
      </w:r>
      <w:r w:rsidRPr="00A026EE">
        <w:rPr>
          <w:rFonts w:eastAsia="SimHei" w:cstheme="minorBidi"/>
          <w:noProof/>
          <w:color w:val="E36C0A"/>
        </w:rPr>
        <w:t>system</w:t>
      </w:r>
      <w:r w:rsidRPr="00A026EE">
        <w:rPr>
          <w:rFonts w:eastAsia="SimHei" w:cstheme="minorBidi"/>
          <w:noProof/>
        </w:rPr>
        <w:t>’ and ‘</w:t>
      </w:r>
      <w:r w:rsidRPr="00A026EE">
        <w:rPr>
          <w:rFonts w:eastAsia="SimHei" w:cstheme="minorBidi"/>
          <w:noProof/>
          <w:color w:val="E36C0A"/>
        </w:rPr>
        <w:t>sysuser</w:t>
      </w:r>
      <w:r w:rsidRPr="00A026EE">
        <w:rPr>
          <w:rFonts w:eastAsia="SimHei" w:cstheme="minorBidi"/>
          <w:noProof/>
        </w:rPr>
        <w:t xml:space="preserve">’ on Weblogic Admin Console, the passwords has to be changed on CC&amp;B Application Server by executing </w:t>
      </w:r>
      <w:r w:rsidRPr="00A026EE">
        <w:rPr>
          <w:rFonts w:eastAsia="SimHei" w:cstheme="minorBidi"/>
          <w:noProof/>
          <w:color w:val="E36C0A"/>
        </w:rPr>
        <w:t xml:space="preserve">configureEnv.sh </w:t>
      </w:r>
      <w:r w:rsidRPr="00A026EE">
        <w:rPr>
          <w:rFonts w:eastAsia="SimHei" w:cstheme="minorBidi"/>
          <w:noProof/>
        </w:rPr>
        <w:t xml:space="preserve">and </w:t>
      </w:r>
      <w:r w:rsidRPr="00A026EE">
        <w:rPr>
          <w:rFonts w:eastAsia="SimHei" w:cstheme="minorBidi"/>
          <w:noProof/>
          <w:color w:val="E36C0A"/>
        </w:rPr>
        <w:t>initialSetup.sh</w:t>
      </w:r>
      <w:r w:rsidRPr="00A026EE">
        <w:rPr>
          <w:rFonts w:eastAsia="SimHei" w:cstheme="minorBidi"/>
          <w:noProof/>
        </w:rPr>
        <w:t xml:space="preserve"> followed by a restart of the application.</w:t>
      </w: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 xml:space="preserve">To stop the application use </w:t>
      </w:r>
      <w:r w:rsidRPr="00A026EE">
        <w:rPr>
          <w:rFonts w:eastAsia="SimHei" w:cstheme="minorBidi"/>
          <w:noProof/>
          <w:color w:val="E36C0A"/>
        </w:rPr>
        <w:t>$SPLEBASE/bin/spl.sh stop</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cissys@ad-css-web3&gt;spl.sh stop</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101124.15:32:41 &lt;info&gt; Startup/Shutdown logs will go to /</w:t>
      </w:r>
      <w:proofErr w:type="spellStart"/>
      <w:r w:rsidRPr="00A026EE">
        <w:rPr>
          <w:rFonts w:cstheme="minorBidi"/>
          <w:color w:val="1F497D"/>
          <w:sz w:val="16"/>
          <w:szCs w:val="16"/>
        </w:rPr>
        <w:t>spl</w:t>
      </w:r>
      <w:proofErr w:type="spellEnd"/>
      <w:r w:rsidRPr="00A026EE">
        <w:rPr>
          <w:rFonts w:cstheme="minorBidi"/>
          <w:color w:val="1F497D"/>
          <w:sz w:val="16"/>
          <w:szCs w:val="16"/>
        </w:rPr>
        <w:t>/ADDCTEST/logs/system/spl.sh.log</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101124.15:32:41 &lt;info&gt; Assuming Weblogic is UP</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101124.15:32:41 &lt;info&gt; Stopping Weblogic Environment on advutbla01:6300</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lastRenderedPageBreak/>
        <w:t xml:space="preserve">Server "myserver" was force shutdown </w:t>
      </w:r>
      <w:r w:rsidR="00086614" w:rsidRPr="00A026EE">
        <w:rPr>
          <w:rFonts w:cstheme="minorBidi"/>
          <w:color w:val="1F497D"/>
          <w:sz w:val="16"/>
          <w:szCs w:val="16"/>
        </w:rPr>
        <w:t>successfully...</w:t>
      </w:r>
    </w:p>
    <w:p w:rsidR="002436D2" w:rsidRPr="00A026EE" w:rsidRDefault="002436D2" w:rsidP="00757BDB">
      <w:pPr>
        <w:ind w:left="810"/>
        <w:contextualSpacing/>
        <w:rPr>
          <w:rFonts w:cstheme="minorBidi"/>
          <w:color w:val="1F497D"/>
          <w:sz w:val="16"/>
          <w:szCs w:val="16"/>
        </w:rPr>
      </w:pP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101124.15:32:53 &lt;info&gt; Waiting for WEBLOGIC java process to terminate .</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101124.15:32:57 &lt;info&gt; Weblogic Shutdown Complete</w:t>
      </w: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Another way to start and stop the CC&amp;B Application using the ‘</w:t>
      </w:r>
      <w:r w:rsidRPr="00A026EE">
        <w:rPr>
          <w:rFonts w:eastAsia="SimHei" w:cstheme="minorBidi"/>
          <w:noProof/>
          <w:color w:val="E36C0A"/>
        </w:rPr>
        <w:t>wls</w:t>
      </w:r>
      <w:r w:rsidRPr="00A026EE">
        <w:rPr>
          <w:rFonts w:eastAsia="SimHei" w:cstheme="minorBidi"/>
          <w:noProof/>
        </w:rPr>
        <w:t>’ wrapper script which is available on the home directory of ‘</w:t>
      </w:r>
      <w:r w:rsidRPr="00A026EE">
        <w:rPr>
          <w:rFonts w:eastAsia="SimHei" w:cstheme="minorBidi"/>
          <w:noProof/>
          <w:color w:val="E36C0A"/>
        </w:rPr>
        <w:t>cissys</w:t>
      </w:r>
      <w:r w:rsidRPr="00A026EE">
        <w:rPr>
          <w:rFonts w:eastAsia="SimHei" w:cstheme="minorBidi"/>
          <w:noProof/>
        </w:rPr>
        <w:t>’ user.</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To start, </w:t>
      </w:r>
      <w:r w:rsidRPr="00A026EE">
        <w:rPr>
          <w:rFonts w:eastAsia="SimHei" w:cstheme="minorBidi"/>
          <w:noProof/>
          <w:color w:val="E36C0A"/>
        </w:rPr>
        <w:t>wls -e ADDCTEST -s</w:t>
      </w:r>
    </w:p>
    <w:p w:rsidR="002436D2" w:rsidRPr="00A026EE" w:rsidRDefault="002436D2" w:rsidP="00A66A33">
      <w:pPr>
        <w:pStyle w:val="ComputerOutput"/>
        <w:rPr>
          <w:rFonts w:eastAsia="SimHei"/>
          <w:noProof/>
        </w:rPr>
      </w:pPr>
      <w:r w:rsidRPr="00A026EE">
        <w:rPr>
          <w:rFonts w:eastAsia="SimHei"/>
          <w:noProof/>
          <w:lang w:val="en-US"/>
        </w:rPr>
        <w:drawing>
          <wp:inline distT="0" distB="0" distL="0" distR="0" wp14:anchorId="30AD913E" wp14:editId="0DA9C8AD">
            <wp:extent cx="4827905" cy="19310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4827905" cy="1931035"/>
                    </a:xfrm>
                    <a:prstGeom prst="rect">
                      <a:avLst/>
                    </a:prstGeom>
                    <a:noFill/>
                    <a:ln w="9525">
                      <a:noFill/>
                      <a:miter lim="800000"/>
                      <a:headEnd/>
                      <a:tailEnd/>
                    </a:ln>
                  </pic:spPr>
                </pic:pic>
              </a:graphicData>
            </a:graphic>
          </wp:inline>
        </w:drawing>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To hard kill, </w:t>
      </w:r>
      <w:r w:rsidRPr="00A026EE">
        <w:rPr>
          <w:rFonts w:eastAsia="SimHei" w:cstheme="minorBidi"/>
          <w:noProof/>
          <w:color w:val="E36C0A"/>
        </w:rPr>
        <w:t>wls -e ADDCTEST -k</w:t>
      </w:r>
    </w:p>
    <w:p w:rsidR="002436D2" w:rsidRPr="00A026EE" w:rsidRDefault="002436D2" w:rsidP="00A66A33">
      <w:pPr>
        <w:pStyle w:val="ComputerOutput"/>
        <w:rPr>
          <w:rFonts w:eastAsia="SimHei"/>
          <w:noProof/>
        </w:rPr>
      </w:pPr>
      <w:r w:rsidRPr="00A026EE">
        <w:rPr>
          <w:rFonts w:eastAsia="SimHei"/>
          <w:noProof/>
          <w:lang w:val="en-US"/>
        </w:rPr>
        <w:drawing>
          <wp:inline distT="0" distB="0" distL="0" distR="0" wp14:anchorId="3321A2E6" wp14:editId="2C730FD2">
            <wp:extent cx="4594225" cy="7899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4594225" cy="789940"/>
                    </a:xfrm>
                    <a:prstGeom prst="rect">
                      <a:avLst/>
                    </a:prstGeom>
                    <a:noFill/>
                    <a:ln w="9525">
                      <a:noFill/>
                      <a:miter lim="800000"/>
                      <a:headEnd/>
                      <a:tailEnd/>
                    </a:ln>
                  </pic:spPr>
                </pic:pic>
              </a:graphicData>
            </a:graphic>
          </wp:inline>
        </w:drawing>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wls -h</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USAGE: wls</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-e ENVIRONNAME</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-s &lt;To start the Weblogic Server&gt;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-c &lt;To stop the Weblogic Server&gt;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-k &lt;To hard kill the Weblogic Server&gt;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-r &lt;To reboot the Weblogic Server&gt;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-m &lt;To start the MPL&gt;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-n &lt;To stop the MPL&gt;</w:t>
      </w: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-h &lt;To display usage&gt;</w:t>
      </w:r>
    </w:p>
    <w:p w:rsidR="002436D2" w:rsidRPr="00A026EE" w:rsidRDefault="002436D2" w:rsidP="00757BDB">
      <w:pPr>
        <w:ind w:left="810"/>
        <w:contextualSpacing/>
        <w:rPr>
          <w:rFonts w:cstheme="minorBidi"/>
          <w:color w:val="1F497D"/>
          <w:sz w:val="16"/>
          <w:szCs w:val="16"/>
        </w:rPr>
      </w:pPr>
    </w:p>
    <w:p w:rsidR="002436D2" w:rsidRPr="00A026EE" w:rsidRDefault="002436D2" w:rsidP="00757BDB">
      <w:pPr>
        <w:ind w:left="810"/>
        <w:contextualSpacing/>
        <w:rPr>
          <w:rFonts w:cstheme="minorBidi"/>
          <w:color w:val="1F497D"/>
          <w:sz w:val="16"/>
          <w:szCs w:val="16"/>
        </w:rPr>
      </w:pPr>
      <w:r w:rsidRPr="00A026EE">
        <w:rPr>
          <w:rFonts w:cstheme="minorBidi"/>
          <w:color w:val="1F497D"/>
          <w:sz w:val="16"/>
          <w:szCs w:val="16"/>
        </w:rPr>
        <w:t xml:space="preserve"> USAGE: e.g. wls -e MYENVIRON -r &lt;&lt;To reboot the Weblogic Server&gt;&gt;</w:t>
      </w:r>
    </w:p>
    <w:p w:rsidR="002436D2" w:rsidRPr="00A026EE" w:rsidRDefault="002436D2" w:rsidP="00757BDB">
      <w:pPr>
        <w:ind w:left="810"/>
        <w:contextualSpacing/>
        <w:rPr>
          <w:rFonts w:cstheme="minorBidi"/>
          <w:color w:val="1F497D"/>
          <w:sz w:val="16"/>
          <w:szCs w:val="16"/>
        </w:rPr>
      </w:pPr>
    </w:p>
    <w:p w:rsidR="002436D2" w:rsidRPr="00A026EE" w:rsidRDefault="002436D2" w:rsidP="00757BDB">
      <w:pPr>
        <w:pStyle w:val="ListParagraph"/>
        <w:numPr>
          <w:ilvl w:val="0"/>
          <w:numId w:val="26"/>
        </w:numPr>
        <w:spacing w:after="200" w:line="276" w:lineRule="auto"/>
        <w:ind w:left="450"/>
        <w:jc w:val="left"/>
        <w:rPr>
          <w:rFonts w:eastAsia="SimHei" w:cstheme="minorBidi"/>
          <w:noProof/>
        </w:rPr>
      </w:pPr>
      <w:r w:rsidRPr="00A026EE">
        <w:rPr>
          <w:rFonts w:eastAsia="SimHei" w:cstheme="minorBidi"/>
          <w:noProof/>
        </w:rPr>
        <w:t>Starting and stopping the Batch scheduler</w:t>
      </w:r>
    </w:p>
    <w:p w:rsidR="002436D2" w:rsidRPr="00A026EE" w:rsidRDefault="002436D2" w:rsidP="00757BDB">
      <w:pPr>
        <w:pStyle w:val="ListParagraph"/>
        <w:ind w:left="450"/>
        <w:rPr>
          <w:rFonts w:eastAsia="SimHei" w:cstheme="minorBidi"/>
          <w:noProof/>
        </w:rPr>
      </w:pPr>
      <w:r w:rsidRPr="00A026EE">
        <w:rPr>
          <w:rFonts w:eastAsia="SimHei" w:cstheme="minorBidi"/>
          <w:noProof/>
        </w:rPr>
        <w:t>There are two types of Batch schedulers available in CC&amp;B 2.1.0</w:t>
      </w:r>
    </w:p>
    <w:p w:rsidR="002436D2" w:rsidRPr="00A026EE" w:rsidRDefault="002436D2" w:rsidP="00757BDB">
      <w:pPr>
        <w:pStyle w:val="ListParagraph"/>
        <w:numPr>
          <w:ilvl w:val="0"/>
          <w:numId w:val="27"/>
        </w:numPr>
        <w:spacing w:after="200" w:line="276" w:lineRule="auto"/>
        <w:ind w:left="810"/>
        <w:jc w:val="left"/>
        <w:rPr>
          <w:rFonts w:eastAsia="SimHei" w:cstheme="minorBidi"/>
          <w:noProof/>
        </w:rPr>
      </w:pPr>
      <w:r w:rsidRPr="00A026EE">
        <w:rPr>
          <w:rFonts w:eastAsia="SimHei" w:cstheme="minorBidi"/>
          <w:b/>
          <w:noProof/>
        </w:rPr>
        <w:t>Submitbatch</w:t>
      </w:r>
      <w:r w:rsidRPr="00A026EE">
        <w:rPr>
          <w:rFonts w:eastAsia="SimHei" w:cstheme="minorBidi"/>
          <w:noProof/>
        </w:rPr>
        <w:t xml:space="preserve">  ( Not used ) – the default scheduler provided with the application. Submitbatch is a single process that runs on the application server responsible for starting the batch jobs submitted from the application or from job stream.</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To start and stop the submitbatch daemon use the script </w:t>
      </w:r>
      <w:r w:rsidRPr="00A026EE">
        <w:rPr>
          <w:rFonts w:eastAsia="SimHei" w:cstheme="minorBidi"/>
          <w:noProof/>
          <w:color w:val="E36C0A"/>
        </w:rPr>
        <w:t>$SPLRUN/submitbatch.plx</w:t>
      </w:r>
      <w:r w:rsidRPr="00A026EE">
        <w:rPr>
          <w:rFonts w:eastAsia="SimHei" w:cstheme="minorBidi"/>
          <w:noProof/>
        </w:rPr>
        <w:t xml:space="preserve"> provided by the application.</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To start, </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Execute </w:t>
      </w:r>
      <w:r w:rsidRPr="00A026EE">
        <w:rPr>
          <w:rFonts w:eastAsia="SimHei" w:cstheme="minorBidi"/>
          <w:noProof/>
          <w:color w:val="E36C0A"/>
        </w:rPr>
        <w:t>splenviron.sh</w:t>
      </w:r>
      <w:r w:rsidRPr="00A026EE">
        <w:rPr>
          <w:rFonts w:eastAsia="SimHei" w:cstheme="minorBidi"/>
          <w:noProof/>
        </w:rPr>
        <w:t>, followed by</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lastRenderedPageBreak/>
        <w:t>nohup perl $SPLRUN/submitbatch.plx –s 60  &gt; $SPLSYSTEMLOGS/submitbatch.out 2&gt;&amp;1 &amp;</w:t>
      </w:r>
    </w:p>
    <w:p w:rsidR="002436D2" w:rsidRPr="00A026EE" w:rsidRDefault="002436D2" w:rsidP="00757BDB">
      <w:pPr>
        <w:pStyle w:val="ListParagraph"/>
        <w:ind w:left="810"/>
        <w:rPr>
          <w:rFonts w:eastAsia="SimHei" w:cstheme="minorBidi"/>
          <w:noProof/>
        </w:rPr>
      </w:pPr>
    </w:p>
    <w:p w:rsidR="002436D2" w:rsidRPr="00A026EE" w:rsidRDefault="002436D2" w:rsidP="00757BDB">
      <w:pPr>
        <w:ind w:left="810"/>
        <w:rPr>
          <w:rFonts w:cstheme="minorBidi"/>
        </w:rPr>
      </w:pPr>
      <w:r w:rsidRPr="00A026EE">
        <w:rPr>
          <w:rFonts w:cstheme="minorBidi"/>
        </w:rPr>
        <w:t>This will run as a daemon process and wait 60 seconds before checking the run queue again for jobs to run.</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To stop, </w:t>
      </w:r>
    </w:p>
    <w:p w:rsidR="002436D2" w:rsidRPr="00A026EE" w:rsidRDefault="002436D2" w:rsidP="00757BDB">
      <w:pPr>
        <w:pStyle w:val="ListParagraph"/>
        <w:ind w:left="810"/>
        <w:rPr>
          <w:rFonts w:cstheme="minorBidi"/>
          <w:b/>
          <w:bCs/>
          <w:sz w:val="16"/>
        </w:rPr>
      </w:pPr>
      <w:r w:rsidRPr="00A026EE">
        <w:rPr>
          <w:rFonts w:cstheme="minorBidi"/>
        </w:rPr>
        <w:t>Execute</w:t>
      </w:r>
      <w:r w:rsidRPr="00A026EE">
        <w:rPr>
          <w:rFonts w:cstheme="minorBidi"/>
          <w:b/>
          <w:bCs/>
          <w:sz w:val="16"/>
        </w:rPr>
        <w:t xml:space="preserve"> </w:t>
      </w:r>
      <w:r w:rsidRPr="00A026EE">
        <w:rPr>
          <w:rFonts w:eastAsia="SimHei" w:cstheme="minorBidi"/>
          <w:noProof/>
          <w:color w:val="E36C0A"/>
        </w:rPr>
        <w:t>splenviron.sh</w:t>
      </w:r>
      <w:r w:rsidRPr="00A026EE">
        <w:rPr>
          <w:rFonts w:cstheme="minorBidi"/>
        </w:rPr>
        <w:t>, followed by</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perl $SPLRUN/submitbatch.plx –k</w:t>
      </w:r>
    </w:p>
    <w:p w:rsidR="002436D2" w:rsidRPr="00A026EE" w:rsidRDefault="002436D2" w:rsidP="00757BDB">
      <w:pPr>
        <w:pStyle w:val="ListParagraph"/>
        <w:ind w:left="810"/>
        <w:rPr>
          <w:rFonts w:eastAsia="SimHei" w:cstheme="minorBidi"/>
          <w:noProof/>
        </w:rPr>
      </w:pPr>
      <w:r w:rsidRPr="00A026EE">
        <w:rPr>
          <w:rFonts w:eastAsia="SimHei" w:cstheme="minorBidi"/>
          <w:noProof/>
        </w:rPr>
        <w:t>OR</w:t>
      </w:r>
    </w:p>
    <w:p w:rsidR="002436D2" w:rsidRPr="00A026EE" w:rsidRDefault="002436D2" w:rsidP="00757BDB">
      <w:pPr>
        <w:pStyle w:val="ListParagraph"/>
        <w:ind w:left="810"/>
        <w:rPr>
          <w:rFonts w:eastAsia="SimHei" w:cstheme="minorBidi"/>
          <w:noProof/>
        </w:rPr>
      </w:pPr>
      <w:r w:rsidRPr="00A026EE">
        <w:rPr>
          <w:rFonts w:eastAsia="SimHei" w:cstheme="minorBidi"/>
          <w:noProof/>
        </w:rPr>
        <w:t>Do a hard kill on all the parent and child processes of submitbatch process.</w:t>
      </w:r>
    </w:p>
    <w:p w:rsidR="002436D2" w:rsidRPr="00A026EE" w:rsidRDefault="002436D2" w:rsidP="00757BDB">
      <w:pPr>
        <w:pStyle w:val="ListParagraph"/>
        <w:numPr>
          <w:ilvl w:val="0"/>
          <w:numId w:val="27"/>
        </w:numPr>
        <w:spacing w:after="200" w:line="276" w:lineRule="auto"/>
        <w:ind w:left="810"/>
        <w:jc w:val="left"/>
        <w:rPr>
          <w:rFonts w:eastAsia="SimHei" w:cstheme="minorBidi"/>
          <w:noProof/>
        </w:rPr>
      </w:pPr>
      <w:r w:rsidRPr="00A026EE">
        <w:rPr>
          <w:rFonts w:eastAsia="SimHei" w:cstheme="minorBidi"/>
          <w:b/>
          <w:noProof/>
        </w:rPr>
        <w:t>Threadpoolworker</w:t>
      </w:r>
      <w:r w:rsidRPr="00A026EE">
        <w:rPr>
          <w:rFonts w:eastAsia="SimHei" w:cstheme="minorBidi"/>
          <w:noProof/>
        </w:rPr>
        <w:t xml:space="preserve"> - Threadpoolworker is a set of processes that runs on the application server responsible for starting the batch jobs submitted from the application or from the job stream. Threadpoolworker processes allows batch jobs with multiple threads to run at the same time.  The threadpoolworker is a standalone process which use application EBASE to get file references. </w:t>
      </w:r>
    </w:p>
    <w:p w:rsidR="002436D2" w:rsidRPr="00A026EE" w:rsidRDefault="002436D2" w:rsidP="00757BDB">
      <w:pPr>
        <w:pStyle w:val="ListParagraph"/>
        <w:ind w:left="810"/>
        <w:rPr>
          <w:rFonts w:eastAsia="SimHei" w:cstheme="minorBidi"/>
          <w:noProof/>
        </w:rPr>
      </w:pPr>
      <w:r w:rsidRPr="00A026EE">
        <w:rPr>
          <w:rFonts w:eastAsia="SimHei" w:cstheme="minorBidi"/>
          <w:noProof/>
        </w:rPr>
        <w:t>To start and stop the threadpoolworker processes use the wrapper script thpwkr which is available on the home directory of ‘</w:t>
      </w:r>
      <w:r w:rsidRPr="00A026EE">
        <w:rPr>
          <w:rFonts w:eastAsia="SimHei" w:cstheme="minorBidi"/>
          <w:noProof/>
          <w:color w:val="E36C0A"/>
        </w:rPr>
        <w:t>cissys</w:t>
      </w:r>
      <w:r w:rsidRPr="00A026EE">
        <w:rPr>
          <w:rFonts w:eastAsia="SimHei" w:cstheme="minorBidi"/>
          <w:noProof/>
        </w:rPr>
        <w:t>’ user.</w:t>
      </w:r>
    </w:p>
    <w:p w:rsidR="002436D2" w:rsidRPr="00A026EE" w:rsidRDefault="002436D2" w:rsidP="00757BDB">
      <w:pPr>
        <w:pStyle w:val="ListParagraph"/>
        <w:ind w:left="810"/>
        <w:rPr>
          <w:rFonts w:eastAsia="SimHei" w:cstheme="minorBidi"/>
          <w:noProof/>
        </w:rPr>
      </w:pPr>
      <w:r w:rsidRPr="00A026EE">
        <w:rPr>
          <w:rFonts w:eastAsia="SimHei" w:cstheme="minorBidi"/>
          <w:noProof/>
        </w:rPr>
        <w:t xml:space="preserve">To start, </w:t>
      </w:r>
      <w:r w:rsidRPr="00A026EE">
        <w:rPr>
          <w:rFonts w:eastAsia="SimHei" w:cstheme="minorBidi"/>
          <w:noProof/>
          <w:color w:val="E36C0A"/>
        </w:rPr>
        <w:t>thpwkr -e ADDCTEST -s</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rPr>
        <w:t xml:space="preserve">This script will set the environment and start the threadpoolworkers configured in the script </w:t>
      </w:r>
      <w:r w:rsidRPr="00A026EE">
        <w:rPr>
          <w:rFonts w:eastAsia="SimHei" w:cstheme="minorBidi"/>
          <w:noProof/>
          <w:color w:val="E36C0A"/>
        </w:rPr>
        <w:t>start_threadpool.sh</w:t>
      </w:r>
    </w:p>
    <w:p w:rsidR="002436D2" w:rsidRPr="00A026EE" w:rsidRDefault="002436D2" w:rsidP="00757BDB">
      <w:pPr>
        <w:pStyle w:val="ListParagraph"/>
        <w:ind w:left="810"/>
        <w:rPr>
          <w:rFonts w:eastAsia="SimHei" w:cstheme="minorBidi"/>
          <w:noProof/>
        </w:rPr>
      </w:pPr>
      <w:r w:rsidRPr="00A026EE">
        <w:rPr>
          <w:rFonts w:eastAsia="SimHei" w:cstheme="minorBidi"/>
          <w:noProof/>
        </w:rPr>
        <w:t>In Production,</w:t>
      </w:r>
      <w:r w:rsidRPr="00A026EE">
        <w:rPr>
          <w:rFonts w:eastAsia="SimHei" w:cstheme="minorBidi"/>
          <w:noProof/>
          <w:color w:val="E36C0A"/>
        </w:rPr>
        <w:t xml:space="preserve"> start_threadpool.sh </w:t>
      </w:r>
      <w:r w:rsidRPr="00A026EE">
        <w:rPr>
          <w:rFonts w:eastAsia="SimHei" w:cstheme="minorBidi"/>
          <w:noProof/>
        </w:rPr>
        <w:t>starts 7 threadpoolworkers, one being the primary (</w:t>
      </w:r>
      <w:r w:rsidRPr="00A026EE">
        <w:rPr>
          <w:rFonts w:eastAsia="SimHei" w:cstheme="minorBidi"/>
          <w:noProof/>
          <w:color w:val="E36C0A"/>
        </w:rPr>
        <w:t>-d Y</w:t>
      </w:r>
      <w:r w:rsidRPr="00A026EE">
        <w:rPr>
          <w:rFonts w:eastAsia="SimHei" w:cstheme="minorBidi"/>
          <w:noProof/>
        </w:rPr>
        <w:t>) responsible for polling and assigning batch jobs to other 6 threadpoolworkers (</w:t>
      </w:r>
      <w:r w:rsidRPr="00A026EE">
        <w:rPr>
          <w:rFonts w:eastAsia="SimHei" w:cstheme="minorBidi"/>
          <w:noProof/>
          <w:color w:val="E36C0A"/>
        </w:rPr>
        <w:t>-d N</w:t>
      </w:r>
      <w:r w:rsidRPr="00A026EE">
        <w:rPr>
          <w:rFonts w:eastAsia="SimHei" w:cstheme="minorBidi"/>
          <w:noProof/>
        </w:rPr>
        <w:t>) that executes the batch jobs.</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$SPLEBASE/bin/threadpoolworker.sh -p DEFAULT=3 -d Y &gt;$SPLSYSTEMLOGS/threadpool_DEFAULT1_`date +"%Y%m%d_%H%M%S"`.out 2&gt;&amp;1 &amp;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$SPLEBASE/bin/threadpoolworker.sh -p DEFAULT=5 -d N &gt;$SPLSYSTEMLOGS/threadpool_DEFAULT2_`date +"%Y%m%d_%H%M%S"`.out 2&gt;&amp;1 &amp;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$SPLEBASE/bin/threadpoolworker.sh -p DEFAULT=5 -d N &gt;$SPLSYSTEMLOGS/threadpool_DEFAULT3_`date +"%Y%m%d_%H%M%S"`.out 2&gt;&amp;1 &amp;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$SPLEBASE/bin/threadpoolworker.sh -p DEFAULT=5 -d N &gt;$SPLSYSTEMLOGS/threadpool_DEFAULT4_`date +"%Y%m%d_%H%M%S"`.out 2&gt;&amp;1 &amp;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$SPLEBASE/bin/threadpoolworker.sh -p DEFAULT=5 -d N &gt;$SPLSYSTEMLOGS/threadpool_DEFAULT5_`date +"%Y%m%d_%H%M%S"`.out 2&gt;&amp;1 &amp;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t>nohup $SPLEBASE/bin/threadpoolworker.sh -p DEFAULT=5 -d N &gt;$SPLSYSTEMLOGS/threadpool_DEFAULT6_`date +"%Y%m%d_%H%M%S"`.out 2&gt;&amp;1 &amp;</w:t>
      </w: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color w:val="E36C0A"/>
        </w:rPr>
        <w:lastRenderedPageBreak/>
        <w:t>nohup $SPLEBASE/bin/threadpoolworker.sh -p DEFAULT=5 -d N &gt;$SPLSYSTEMLOGS/threadpool_DEFAULT7_`date +"%Y%m%d_%H%M%S"`.out 2&gt;&amp;1 &amp;</w:t>
      </w:r>
    </w:p>
    <w:p w:rsidR="002436D2" w:rsidRPr="00A026EE" w:rsidRDefault="002436D2" w:rsidP="00757BDB">
      <w:pPr>
        <w:pStyle w:val="ListParagraph"/>
        <w:ind w:left="810"/>
        <w:rPr>
          <w:rFonts w:eastAsia="SimHei" w:cstheme="minorBidi"/>
          <w:noProof/>
          <w:color w:val="E36C0A"/>
        </w:rPr>
      </w:pPr>
    </w:p>
    <w:p w:rsidR="002436D2" w:rsidRPr="00A026EE" w:rsidRDefault="002436D2" w:rsidP="00757BDB">
      <w:pPr>
        <w:pStyle w:val="ListParagraph"/>
        <w:ind w:left="810"/>
        <w:rPr>
          <w:rFonts w:eastAsia="SimHei" w:cstheme="minorBidi"/>
          <w:noProof/>
          <w:color w:val="E36C0A"/>
        </w:rPr>
      </w:pPr>
      <w:r w:rsidRPr="00A026EE">
        <w:rPr>
          <w:rFonts w:eastAsia="SimHei" w:cstheme="minorBidi"/>
          <w:noProof/>
        </w:rPr>
        <w:t xml:space="preserve">To stop, </w:t>
      </w:r>
      <w:r w:rsidRPr="00A026EE">
        <w:rPr>
          <w:rFonts w:eastAsia="SimHei" w:cstheme="minorBidi"/>
          <w:noProof/>
          <w:color w:val="E36C0A"/>
        </w:rPr>
        <w:t>thpwkr -e ADDCTEST -k</w:t>
      </w:r>
    </w:p>
    <w:p w:rsidR="002436D2" w:rsidRPr="00A026EE" w:rsidRDefault="002436D2" w:rsidP="00757BDB">
      <w:pPr>
        <w:pStyle w:val="ListParagraph"/>
        <w:ind w:left="810"/>
        <w:rPr>
          <w:rFonts w:eastAsia="SimHei" w:cstheme="minorBidi"/>
          <w:noProof/>
        </w:rPr>
      </w:pPr>
      <w:r w:rsidRPr="00A026EE">
        <w:rPr>
          <w:rFonts w:eastAsia="SimHei" w:cstheme="minorBidi"/>
          <w:noProof/>
        </w:rPr>
        <w:t>This will hard kill all the processes of the threadpoolworkers including the cobjruns</w:t>
      </w:r>
    </w:p>
    <w:p w:rsidR="002436D2" w:rsidRPr="00A026EE" w:rsidRDefault="002436D2" w:rsidP="00757BDB">
      <w:pPr>
        <w:pStyle w:val="ListParagraph"/>
        <w:ind w:left="450"/>
        <w:rPr>
          <w:rFonts w:eastAsia="SimHei" w:cstheme="minorBidi"/>
          <w:noProof/>
        </w:rPr>
      </w:pPr>
    </w:p>
    <w:p w:rsidR="008C75C6" w:rsidRPr="00A026EE" w:rsidRDefault="006F5544" w:rsidP="008C75C6">
      <w:pPr>
        <w:pStyle w:val="Heading2"/>
        <w:rPr>
          <w:rFonts w:eastAsia="SimHei" w:cstheme="minorBidi"/>
          <w:noProof/>
        </w:rPr>
      </w:pPr>
      <w:bookmarkStart w:id="99" w:name="_Toc379972068"/>
      <w:r w:rsidRPr="00A026EE">
        <w:rPr>
          <w:rFonts w:eastAsia="SimHei" w:cstheme="minorBidi"/>
          <w:noProof/>
        </w:rPr>
        <w:t>Post clon</w:t>
      </w:r>
      <w:r w:rsidR="008C75C6" w:rsidRPr="00A026EE">
        <w:rPr>
          <w:rFonts w:eastAsia="SimHei" w:cstheme="minorBidi"/>
          <w:noProof/>
        </w:rPr>
        <w:t>ing Steps</w:t>
      </w:r>
      <w:bookmarkEnd w:id="99"/>
      <w:r w:rsidR="008C75C6" w:rsidRPr="00A026EE">
        <w:rPr>
          <w:rFonts w:eastAsia="SimHei" w:cstheme="minorBidi"/>
          <w:noProof/>
        </w:rPr>
        <w:t xml:space="preserve"> </w:t>
      </w:r>
    </w:p>
    <w:p w:rsidR="008C75C6" w:rsidRPr="00A026EE" w:rsidRDefault="008C75C6" w:rsidP="008C75C6">
      <w:pPr>
        <w:ind w:left="90"/>
        <w:rPr>
          <w:rFonts w:eastAsia="SimHei" w:cstheme="minorBidi"/>
        </w:rPr>
      </w:pPr>
      <w:r w:rsidRPr="00A026EE">
        <w:rPr>
          <w:rFonts w:eastAsia="SimHei" w:cstheme="minorBidi"/>
        </w:rPr>
        <w:t>Before starting the newly cloned environment, there are some post cloning steps which should be under consideration</w:t>
      </w:r>
    </w:p>
    <w:p w:rsidR="008C75C6" w:rsidRPr="00A026EE" w:rsidRDefault="008C75C6" w:rsidP="008C75C6">
      <w:pPr>
        <w:ind w:left="90"/>
        <w:rPr>
          <w:rFonts w:eastAsia="SimHei" w:cstheme="minorBidi"/>
        </w:rPr>
      </w:pPr>
    </w:p>
    <w:p w:rsidR="008C75C6" w:rsidRPr="00A026EE" w:rsidRDefault="008C75C6" w:rsidP="008C75C6">
      <w:pPr>
        <w:pStyle w:val="Heading3"/>
        <w:ind w:left="900"/>
        <w:rPr>
          <w:rFonts w:eastAsia="SimHei" w:cstheme="minorBidi"/>
        </w:rPr>
      </w:pPr>
      <w:bookmarkStart w:id="100" w:name="_Toc379972069"/>
      <w:r w:rsidRPr="00A026EE">
        <w:rPr>
          <w:rFonts w:eastAsia="SimHei" w:cstheme="minorBidi"/>
        </w:rPr>
        <w:t>Remove Batch Streams Schedules</w:t>
      </w:r>
      <w:bookmarkEnd w:id="100"/>
      <w:r w:rsidRPr="00A026EE">
        <w:rPr>
          <w:rFonts w:eastAsia="SimHei" w:cstheme="minorBidi"/>
        </w:rPr>
        <w:t xml:space="preserve"> </w:t>
      </w:r>
    </w:p>
    <w:p w:rsidR="008C75C6" w:rsidRPr="00A026EE" w:rsidRDefault="008C75C6" w:rsidP="008C75C6">
      <w:pPr>
        <w:pStyle w:val="ListParagraph"/>
        <w:rPr>
          <w:rFonts w:eastAsia="SimHei" w:cstheme="minorBidi"/>
          <w:noProof/>
        </w:rPr>
      </w:pPr>
    </w:p>
    <w:p w:rsidR="002436D2" w:rsidRPr="00A026EE" w:rsidRDefault="002436D2" w:rsidP="008C75C6">
      <w:pPr>
        <w:pStyle w:val="ListParagraph"/>
        <w:rPr>
          <w:rFonts w:eastAsia="SimHei" w:cstheme="minorBidi"/>
          <w:noProof/>
        </w:rPr>
      </w:pPr>
      <w:r w:rsidRPr="00A026EE">
        <w:rPr>
          <w:rFonts w:eastAsia="SimHei" w:cstheme="minorBidi"/>
          <w:noProof/>
        </w:rPr>
        <w:t>Before starting the threadpoolworker on any cloned environment, execute the following sql statements on the DB to remove all future schedules for Batch jobs. If this is not done, when the threadpoolworker is started all the batches will start together impacting performance on the cloned environment.</w:t>
      </w:r>
    </w:p>
    <w:p w:rsidR="008C75C6" w:rsidRPr="00A026EE" w:rsidRDefault="008C75C6" w:rsidP="002436D2">
      <w:pPr>
        <w:pStyle w:val="ListParagraph"/>
        <w:ind w:left="360"/>
        <w:rPr>
          <w:rFonts w:eastAsia="SimHei" w:cstheme="minorBidi"/>
          <w:i/>
          <w:noProof/>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DELETE FROM cisadm.ci_wf_proc_sched_k</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WHERE wf_proc_sched_id IN (SELECT wf_proc_sched_id</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FROM cisadm.ci_wf_proc_sched</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WHERE wfp_sched_stat_flg = 'P');</w:t>
      </w:r>
    </w:p>
    <w:p w:rsidR="002436D2" w:rsidRPr="00A026EE" w:rsidRDefault="002436D2" w:rsidP="00A814A8">
      <w:pPr>
        <w:pStyle w:val="ListParagraph"/>
        <w:rPr>
          <w:rFonts w:eastAsia="SimHei" w:cstheme="minorBidi"/>
          <w:noProof/>
          <w:color w:val="E36C0A"/>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DELETE FROM cisadm.ci_wf_proc_sched</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WHERE wfp_sched_stat_flg = 'P';</w:t>
      </w:r>
    </w:p>
    <w:p w:rsidR="002436D2" w:rsidRPr="00A026EE" w:rsidRDefault="002436D2" w:rsidP="00A814A8">
      <w:pPr>
        <w:pStyle w:val="ListParagraph"/>
        <w:rPr>
          <w:rFonts w:eastAsia="SimHei" w:cstheme="minorBidi"/>
          <w:noProof/>
          <w:color w:val="E36C0A"/>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DELETE FROM cisadm.ci_batch_job_k</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WHERE batch_job_id IN (SELECT batch_job_id</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FROM cisadm.ci_batch_job</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WHERE batch_job_stat_flg = 'PD');</w:t>
      </w:r>
    </w:p>
    <w:p w:rsidR="002436D2" w:rsidRPr="00A026EE" w:rsidRDefault="002436D2" w:rsidP="00A814A8">
      <w:pPr>
        <w:pStyle w:val="ListParagraph"/>
        <w:rPr>
          <w:rFonts w:eastAsia="SimHei" w:cstheme="minorBidi"/>
          <w:noProof/>
          <w:color w:val="E36C0A"/>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DELETE FROM cisadm.ci_batch_job</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WHERE batch_job_stat_flg = 'PD';</w:t>
      </w:r>
    </w:p>
    <w:p w:rsidR="002436D2" w:rsidRPr="00A026EE" w:rsidRDefault="002436D2" w:rsidP="00A814A8">
      <w:pPr>
        <w:pStyle w:val="ListParagraph"/>
        <w:rPr>
          <w:rFonts w:eastAsia="SimHei" w:cstheme="minorBidi"/>
          <w:noProof/>
          <w:color w:val="E36C0A"/>
        </w:rPr>
      </w:pPr>
    </w:p>
    <w:p w:rsidR="002436D2" w:rsidRPr="00A026EE" w:rsidRDefault="002436D2" w:rsidP="00A814A8">
      <w:pPr>
        <w:pStyle w:val="ListParagraph"/>
        <w:rPr>
          <w:rFonts w:eastAsia="SimHei" w:cstheme="minorBidi"/>
          <w:noProof/>
          <w:color w:val="E36C0A"/>
        </w:rPr>
      </w:pPr>
    </w:p>
    <w:p w:rsidR="008C75C6" w:rsidRPr="00A026EE" w:rsidRDefault="008C75C6" w:rsidP="002436D2">
      <w:pPr>
        <w:ind w:left="720"/>
        <w:contextualSpacing/>
        <w:rPr>
          <w:rFonts w:cstheme="minorBidi"/>
          <w:color w:val="1F497D"/>
          <w:sz w:val="16"/>
          <w:szCs w:val="16"/>
        </w:rPr>
      </w:pPr>
    </w:p>
    <w:p w:rsidR="008C75C6" w:rsidRPr="00A026EE" w:rsidRDefault="008C75C6" w:rsidP="008C75C6">
      <w:pPr>
        <w:pStyle w:val="ListParagraph"/>
        <w:spacing w:after="200" w:line="276" w:lineRule="auto"/>
        <w:ind w:left="360"/>
        <w:jc w:val="left"/>
        <w:rPr>
          <w:rFonts w:eastAsia="SimHei" w:cstheme="minorBidi"/>
          <w:noProof/>
        </w:rPr>
      </w:pPr>
    </w:p>
    <w:p w:rsidR="008C75C6" w:rsidRPr="00A026EE" w:rsidRDefault="008C75C6" w:rsidP="008C75C6">
      <w:pPr>
        <w:pStyle w:val="Heading3"/>
        <w:ind w:left="900"/>
        <w:rPr>
          <w:rFonts w:eastAsia="SimHei" w:cstheme="minorBidi"/>
        </w:rPr>
      </w:pPr>
      <w:bookmarkStart w:id="101" w:name="_Toc379972070"/>
      <w:r w:rsidRPr="00A026EE">
        <w:rPr>
          <w:rFonts w:eastAsia="SimHei" w:cstheme="minorBidi"/>
        </w:rPr>
        <w:t>Expire Users from Application</w:t>
      </w:r>
      <w:bookmarkEnd w:id="101"/>
      <w:r w:rsidRPr="00A026EE">
        <w:rPr>
          <w:rFonts w:eastAsia="SimHei" w:cstheme="minorBidi"/>
        </w:rPr>
        <w:t xml:space="preserve"> </w:t>
      </w:r>
    </w:p>
    <w:p w:rsidR="008C75C6" w:rsidRPr="00A026EE" w:rsidRDefault="008C75C6" w:rsidP="006F5544">
      <w:pPr>
        <w:pStyle w:val="ListParagraph"/>
        <w:spacing w:after="200" w:line="276" w:lineRule="auto"/>
        <w:jc w:val="left"/>
        <w:rPr>
          <w:rFonts w:eastAsia="SimHei" w:cstheme="minorBidi"/>
          <w:noProof/>
        </w:rPr>
      </w:pPr>
      <w:r w:rsidRPr="00A026EE">
        <w:rPr>
          <w:rFonts w:eastAsia="SimHei" w:cstheme="minorBidi"/>
          <w:noProof/>
        </w:rPr>
        <w:t xml:space="preserve">This is not applicable to all environments. Usually </w:t>
      </w:r>
      <w:r w:rsidR="006F5544" w:rsidRPr="00A026EE">
        <w:rPr>
          <w:rFonts w:eastAsia="SimHei" w:cstheme="minorBidi"/>
          <w:noProof/>
        </w:rPr>
        <w:t>this step is performed</w:t>
      </w:r>
      <w:r w:rsidRPr="00A026EE">
        <w:rPr>
          <w:rFonts w:eastAsia="SimHei" w:cstheme="minorBidi"/>
          <w:noProof/>
        </w:rPr>
        <w:t xml:space="preserve"> </w:t>
      </w:r>
      <w:r w:rsidR="006F5544" w:rsidRPr="00A026EE">
        <w:rPr>
          <w:rFonts w:eastAsia="SimHei" w:cstheme="minorBidi"/>
          <w:noProof/>
        </w:rPr>
        <w:t>in</w:t>
      </w:r>
      <w:r w:rsidRPr="00A026EE">
        <w:rPr>
          <w:rFonts w:eastAsia="SimHei" w:cstheme="minorBidi"/>
          <w:noProof/>
        </w:rPr>
        <w:t xml:space="preserve"> development environment to restrict end user accessibility. </w:t>
      </w:r>
    </w:p>
    <w:p w:rsidR="008C75C6" w:rsidRPr="00A026EE" w:rsidRDefault="008C75C6" w:rsidP="008C75C6">
      <w:pPr>
        <w:pStyle w:val="Heading4"/>
        <w:numPr>
          <w:ilvl w:val="0"/>
          <w:numId w:val="0"/>
        </w:numPr>
        <w:ind w:left="2214"/>
        <w:rPr>
          <w:rFonts w:eastAsia="SimHei" w:cstheme="minorBidi"/>
          <w:noProof/>
        </w:rPr>
      </w:pPr>
      <w:r w:rsidRPr="00A026EE">
        <w:rPr>
          <w:rFonts w:eastAsia="SimHei" w:cstheme="minorBidi"/>
        </w:rPr>
        <w:t xml:space="preserve"> </w:t>
      </w:r>
    </w:p>
    <w:p w:rsidR="002436D2" w:rsidRPr="00A026EE" w:rsidRDefault="002436D2" w:rsidP="002436D2">
      <w:pPr>
        <w:pStyle w:val="ListParagraph"/>
        <w:ind w:left="360"/>
        <w:rPr>
          <w:rFonts w:eastAsia="SimHei" w:cstheme="minorBidi"/>
          <w:noProof/>
        </w:rPr>
      </w:pPr>
      <w:r w:rsidRPr="00A026EE">
        <w:rPr>
          <w:rFonts w:eastAsia="SimHei" w:cstheme="minorBidi"/>
          <w:noProof/>
        </w:rPr>
        <w:t>Set the expiration date of the user ids on SC_USR_GRP_USR table to current sysdate or past date to avoid the access of users to cloned environment.</w:t>
      </w:r>
    </w:p>
    <w:p w:rsidR="002436D2" w:rsidRPr="00A026EE" w:rsidRDefault="002436D2" w:rsidP="002436D2">
      <w:pPr>
        <w:ind w:left="720"/>
        <w:contextualSpacing/>
        <w:rPr>
          <w:rFonts w:eastAsia="SimHei" w:cstheme="minorBidi"/>
          <w:noProof/>
        </w:rPr>
      </w:pPr>
      <w:r w:rsidRPr="00A026EE">
        <w:rPr>
          <w:rFonts w:eastAsia="SimHei" w:cstheme="minorBidi"/>
          <w:noProof/>
        </w:rPr>
        <w:t xml:space="preserve">Eg. </w:t>
      </w:r>
    </w:p>
    <w:p w:rsidR="00A814A8" w:rsidRPr="00A026EE" w:rsidRDefault="00A814A8" w:rsidP="002436D2">
      <w:pPr>
        <w:ind w:left="720"/>
        <w:contextualSpacing/>
        <w:rPr>
          <w:rFonts w:eastAsia="SimHei" w:cstheme="minorBidi"/>
          <w:noProof/>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UPDATE sc_usr_grp_usr</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 xml:space="preserve">   SET expiration_dt = TO_DATE ('28-Nov-2100', 'DD-MON-YYYY')</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WHERE user_id IN ('CDX', 'SYSUSER',  'CISREAD');</w:t>
      </w:r>
    </w:p>
    <w:p w:rsidR="002436D2" w:rsidRPr="00A026EE" w:rsidRDefault="002436D2" w:rsidP="002436D2">
      <w:pPr>
        <w:contextualSpacing/>
        <w:rPr>
          <w:rFonts w:cstheme="minorBidi"/>
          <w:color w:val="1F497D"/>
          <w:sz w:val="16"/>
          <w:szCs w:val="16"/>
        </w:rPr>
      </w:pPr>
    </w:p>
    <w:p w:rsidR="008C75C6" w:rsidRPr="00A026EE" w:rsidRDefault="00372CA1" w:rsidP="00372CA1">
      <w:pPr>
        <w:pStyle w:val="Heading3"/>
        <w:ind w:left="900"/>
        <w:rPr>
          <w:rFonts w:eastAsia="SimHei" w:cstheme="minorBidi"/>
        </w:rPr>
      </w:pPr>
      <w:bookmarkStart w:id="102" w:name="_Toc379972071"/>
      <w:r w:rsidRPr="00A026EE">
        <w:rPr>
          <w:rFonts w:eastAsia="SimHei" w:cstheme="minorBidi"/>
        </w:rPr>
        <w:t>Remove MPL Sender Configuration.</w:t>
      </w:r>
      <w:bookmarkEnd w:id="102"/>
      <w:r w:rsidRPr="00A026EE">
        <w:rPr>
          <w:rFonts w:eastAsia="SimHei" w:cstheme="minorBidi"/>
        </w:rPr>
        <w:t xml:space="preserve"> </w:t>
      </w:r>
      <w:r w:rsidR="008C75C6" w:rsidRPr="00A026EE">
        <w:rPr>
          <w:rFonts w:eastAsia="SimHei" w:cstheme="minorBidi"/>
        </w:rPr>
        <w:t xml:space="preserve"> </w:t>
      </w:r>
    </w:p>
    <w:p w:rsidR="008C75C6" w:rsidRPr="00A026EE" w:rsidRDefault="00372CA1" w:rsidP="00372CA1">
      <w:pPr>
        <w:pStyle w:val="ListParagraph"/>
        <w:spacing w:after="200" w:line="276" w:lineRule="auto"/>
        <w:jc w:val="left"/>
        <w:rPr>
          <w:rFonts w:eastAsia="SimHei" w:cstheme="minorBidi"/>
          <w:noProof/>
        </w:rPr>
      </w:pPr>
      <w:r w:rsidRPr="00A026EE">
        <w:rPr>
          <w:rFonts w:eastAsia="SimHei" w:cstheme="minorBidi"/>
          <w:noProof/>
        </w:rPr>
        <w:t xml:space="preserve">This is very important step to remove the production MDM web service call from CC&amp;B. The configuration is inherited from production. </w:t>
      </w:r>
    </w:p>
    <w:p w:rsidR="002436D2" w:rsidRPr="00A026EE" w:rsidRDefault="002436D2" w:rsidP="002436D2">
      <w:pPr>
        <w:contextualSpacing/>
        <w:rPr>
          <w:rFonts w:cstheme="minorBidi"/>
          <w:color w:val="1F497D"/>
          <w:sz w:val="16"/>
          <w:szCs w:val="16"/>
        </w:rPr>
      </w:pPr>
    </w:p>
    <w:p w:rsidR="002436D2" w:rsidRPr="00A026EE" w:rsidRDefault="002436D2" w:rsidP="002436D2">
      <w:pPr>
        <w:contextualSpacing/>
        <w:rPr>
          <w:rFonts w:cstheme="minorBidi"/>
          <w:color w:val="1F497D"/>
          <w:sz w:val="16"/>
          <w:szCs w:val="16"/>
        </w:rPr>
      </w:pPr>
      <w:r w:rsidRPr="00A026EE">
        <w:rPr>
          <w:rFonts w:cstheme="minorBidi"/>
          <w:color w:val="1F497D"/>
          <w:sz w:val="16"/>
          <w:szCs w:val="16"/>
        </w:rPr>
        <w:tab/>
      </w:r>
      <w:r w:rsidRPr="00A026EE">
        <w:rPr>
          <w:rFonts w:cstheme="minorBidi"/>
          <w:noProof/>
          <w:color w:val="1F497D"/>
          <w:sz w:val="16"/>
          <w:szCs w:val="16"/>
          <w:lang w:val="en-US"/>
        </w:rPr>
        <w:drawing>
          <wp:inline distT="0" distB="0" distL="0" distR="0" wp14:anchorId="04E2D3A4" wp14:editId="0CDDE7FD">
            <wp:extent cx="9202420" cy="30867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9202420" cy="3086735"/>
                    </a:xfrm>
                    <a:prstGeom prst="rect">
                      <a:avLst/>
                    </a:prstGeom>
                    <a:noFill/>
                    <a:ln w="9525">
                      <a:noFill/>
                      <a:miter lim="800000"/>
                      <a:headEnd/>
                      <a:tailEnd/>
                    </a:ln>
                  </pic:spPr>
                </pic:pic>
              </a:graphicData>
            </a:graphic>
          </wp:inline>
        </w:drawing>
      </w:r>
    </w:p>
    <w:p w:rsidR="002436D2" w:rsidRPr="00A026EE" w:rsidRDefault="002436D2" w:rsidP="002436D2">
      <w:pPr>
        <w:contextualSpacing/>
        <w:rPr>
          <w:rFonts w:cstheme="minorBidi"/>
          <w:color w:val="1F497D"/>
          <w:sz w:val="16"/>
          <w:szCs w:val="16"/>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Update CI_XAI_SENDER</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set active_sw = 'N';</w:t>
      </w:r>
    </w:p>
    <w:p w:rsidR="002436D2" w:rsidRPr="00A026EE" w:rsidRDefault="002436D2" w:rsidP="00A814A8">
      <w:pPr>
        <w:pStyle w:val="ListParagraph"/>
        <w:rPr>
          <w:rFonts w:eastAsia="SimHei" w:cstheme="minorBidi"/>
          <w:noProof/>
          <w:color w:val="E36C0A"/>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lastRenderedPageBreak/>
        <w:t>update CI_XAI_SNDR_CTX</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set ctxt_val = '-----'</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where sender_ctxt_flg like 'HTU%';</w:t>
      </w:r>
    </w:p>
    <w:p w:rsidR="002436D2" w:rsidRPr="00A026EE" w:rsidRDefault="002436D2" w:rsidP="00A814A8">
      <w:pPr>
        <w:pStyle w:val="ListParagraph"/>
        <w:rPr>
          <w:rFonts w:eastAsia="SimHei" w:cstheme="minorBidi"/>
          <w:noProof/>
          <w:color w:val="E36C0A"/>
        </w:rPr>
      </w:pPr>
    </w:p>
    <w:p w:rsidR="002436D2" w:rsidRPr="00A026EE" w:rsidRDefault="002436D2" w:rsidP="002436D2">
      <w:pPr>
        <w:contextualSpacing/>
        <w:rPr>
          <w:rFonts w:cstheme="minorBidi"/>
          <w:color w:val="1F497D"/>
          <w:sz w:val="16"/>
          <w:szCs w:val="16"/>
        </w:rPr>
      </w:pPr>
    </w:p>
    <w:p w:rsidR="002436D2" w:rsidRPr="00A026EE" w:rsidRDefault="002436D2" w:rsidP="002436D2">
      <w:pPr>
        <w:ind w:left="720"/>
        <w:contextualSpacing/>
        <w:rPr>
          <w:rFonts w:cstheme="minorBidi"/>
          <w:color w:val="1F497D"/>
          <w:sz w:val="16"/>
          <w:szCs w:val="16"/>
        </w:rPr>
      </w:pPr>
    </w:p>
    <w:p w:rsidR="002436D2" w:rsidRPr="00A026EE" w:rsidRDefault="002436D2" w:rsidP="001612D8">
      <w:pPr>
        <w:pStyle w:val="ListParagraph"/>
        <w:numPr>
          <w:ilvl w:val="0"/>
          <w:numId w:val="26"/>
        </w:numPr>
        <w:spacing w:after="200" w:line="276" w:lineRule="auto"/>
        <w:jc w:val="left"/>
        <w:rPr>
          <w:rFonts w:eastAsia="SimHei" w:cstheme="minorBidi"/>
          <w:noProof/>
        </w:rPr>
      </w:pPr>
      <w:r w:rsidRPr="00A026EE">
        <w:rPr>
          <w:rFonts w:eastAsia="SimHei" w:cstheme="minorBidi"/>
          <w:noProof/>
        </w:rPr>
        <w:t xml:space="preserve">Update Feature Configuration Table to remove sender details : </w:t>
      </w:r>
    </w:p>
    <w:p w:rsidR="00791839" w:rsidRPr="00A026EE" w:rsidRDefault="00791839" w:rsidP="00791839">
      <w:pPr>
        <w:spacing w:after="200" w:line="276" w:lineRule="auto"/>
        <w:jc w:val="left"/>
        <w:rPr>
          <w:rFonts w:eastAsia="SimHei" w:cstheme="minorBidi"/>
          <w:noProof/>
        </w:rPr>
      </w:pPr>
      <w:r w:rsidRPr="00A026EE">
        <w:rPr>
          <w:rFonts w:eastAsia="SimHei" w:cstheme="minorBidi"/>
          <w:noProof/>
          <w:lang w:val="en-US"/>
        </w:rPr>
        <w:drawing>
          <wp:inline distT="0" distB="0" distL="0" distR="0" wp14:anchorId="38198B3C" wp14:editId="46FF4AB9">
            <wp:extent cx="6181090" cy="271875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6181090" cy="2718750"/>
                    </a:xfrm>
                    <a:prstGeom prst="rect">
                      <a:avLst/>
                    </a:prstGeom>
                    <a:noFill/>
                    <a:ln w="9525">
                      <a:noFill/>
                      <a:miter lim="800000"/>
                      <a:headEnd/>
                      <a:tailEnd/>
                    </a:ln>
                  </pic:spPr>
                </pic:pic>
              </a:graphicData>
            </a:graphic>
          </wp:inline>
        </w:drawing>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Update CI_WFM_OPT</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Set WFM_OPT_VAL=’---‘</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Where WFM_NAME=’CM_SOAP_UP’;</w:t>
      </w:r>
    </w:p>
    <w:p w:rsidR="00791839" w:rsidRPr="00A026EE" w:rsidRDefault="00791839" w:rsidP="00791839">
      <w:pPr>
        <w:pStyle w:val="ListParagraph"/>
        <w:spacing w:after="200" w:line="276" w:lineRule="auto"/>
        <w:ind w:left="360"/>
        <w:jc w:val="left"/>
        <w:rPr>
          <w:rFonts w:eastAsia="SimHei" w:cstheme="minorBidi"/>
          <w:noProof/>
        </w:rPr>
      </w:pPr>
    </w:p>
    <w:p w:rsidR="002436D2" w:rsidRPr="00A026EE" w:rsidRDefault="002436D2" w:rsidP="001612D8">
      <w:pPr>
        <w:pStyle w:val="ListParagraph"/>
        <w:numPr>
          <w:ilvl w:val="0"/>
          <w:numId w:val="26"/>
        </w:numPr>
        <w:spacing w:after="200" w:line="276" w:lineRule="auto"/>
        <w:jc w:val="left"/>
        <w:rPr>
          <w:rFonts w:eastAsia="SimHei" w:cstheme="minorBidi"/>
          <w:noProof/>
        </w:rPr>
      </w:pPr>
      <w:r w:rsidRPr="00A026EE">
        <w:rPr>
          <w:rFonts w:eastAsia="SimHei" w:cstheme="minorBidi"/>
          <w:noProof/>
        </w:rPr>
        <w:t xml:space="preserve">Database Parameter Settings </w:t>
      </w:r>
    </w:p>
    <w:p w:rsidR="002436D2" w:rsidRPr="00A026EE" w:rsidRDefault="002436D2" w:rsidP="002436D2">
      <w:pPr>
        <w:pStyle w:val="ListParagraph"/>
        <w:rPr>
          <w:rFonts w:eastAsia="SimHei" w:cstheme="minorBidi"/>
          <w:noProof/>
          <w:color w:val="E36C0A"/>
        </w:rPr>
      </w:pPr>
      <w:r w:rsidRPr="00A026EE">
        <w:rPr>
          <w:rFonts w:eastAsia="SimHei" w:cstheme="minorBidi"/>
          <w:noProof/>
          <w:color w:val="E36C0A"/>
        </w:rPr>
        <w:t>alter system set optimizer_index_caching=85 scope = both;</w:t>
      </w:r>
    </w:p>
    <w:p w:rsidR="002436D2" w:rsidRPr="00A026EE" w:rsidRDefault="002436D2" w:rsidP="002436D2">
      <w:pPr>
        <w:pStyle w:val="ListParagraph"/>
        <w:rPr>
          <w:rFonts w:eastAsia="SimHei" w:cstheme="minorBidi"/>
          <w:noProof/>
          <w:color w:val="E36C0A"/>
        </w:rPr>
      </w:pPr>
      <w:r w:rsidRPr="00A026EE">
        <w:rPr>
          <w:rFonts w:eastAsia="SimHei" w:cstheme="minorBidi"/>
          <w:noProof/>
          <w:color w:val="E36C0A"/>
        </w:rPr>
        <w:t>alter system set optimizer_index_cost_adj=15 scope = both;</w:t>
      </w:r>
    </w:p>
    <w:p w:rsidR="002436D2" w:rsidRPr="00A026EE" w:rsidRDefault="002436D2" w:rsidP="002436D2">
      <w:pPr>
        <w:pStyle w:val="ListParagraph"/>
        <w:rPr>
          <w:rFonts w:eastAsia="SimHei" w:cstheme="minorBidi"/>
          <w:noProof/>
          <w:color w:val="E36C0A"/>
        </w:rPr>
      </w:pPr>
      <w:r w:rsidRPr="00A026EE">
        <w:rPr>
          <w:rFonts w:eastAsia="SimHei" w:cstheme="minorBidi"/>
          <w:noProof/>
          <w:color w:val="E36C0A"/>
        </w:rPr>
        <w:t>alter system set open_cursors=10000 scope = both;</w:t>
      </w:r>
    </w:p>
    <w:p w:rsidR="002436D2" w:rsidRPr="00A026EE" w:rsidRDefault="002436D2" w:rsidP="002436D2">
      <w:pPr>
        <w:contextualSpacing/>
        <w:rPr>
          <w:rFonts w:cstheme="minorBidi"/>
          <w:color w:val="1F497D"/>
          <w:sz w:val="18"/>
          <w:szCs w:val="18"/>
        </w:rPr>
      </w:pPr>
    </w:p>
    <w:p w:rsidR="002436D2" w:rsidRPr="00A026EE" w:rsidRDefault="002436D2" w:rsidP="001612D8">
      <w:pPr>
        <w:pStyle w:val="ListParagraph"/>
        <w:numPr>
          <w:ilvl w:val="0"/>
          <w:numId w:val="26"/>
        </w:numPr>
        <w:spacing w:after="200" w:line="276" w:lineRule="auto"/>
        <w:jc w:val="left"/>
        <w:rPr>
          <w:rFonts w:eastAsia="SimHei" w:cstheme="minorBidi"/>
          <w:noProof/>
        </w:rPr>
      </w:pPr>
      <w:r w:rsidRPr="00A026EE">
        <w:rPr>
          <w:rFonts w:eastAsia="SimHei" w:cstheme="minorBidi"/>
          <w:noProof/>
        </w:rPr>
        <w:t xml:space="preserve">Update DOC1 Algorithm Reference </w:t>
      </w:r>
    </w:p>
    <w:p w:rsidR="002436D2" w:rsidRPr="00A026EE" w:rsidRDefault="002436D2" w:rsidP="002436D2">
      <w:pPr>
        <w:pStyle w:val="ListParagraph"/>
        <w:rPr>
          <w:rFonts w:eastAsia="SimHei" w:cstheme="minorBidi"/>
          <w:noProof/>
        </w:rPr>
      </w:pP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update /*** 47 rows **/ CI_ALG_PARM</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set alg_parm_val = replace (alg_parm_val,'/CCB_DOC1_PRD_Share/','/CCB_DOC1_UAT_Share/')</w:t>
      </w:r>
    </w:p>
    <w:p w:rsidR="002436D2" w:rsidRPr="00A026EE" w:rsidRDefault="002436D2" w:rsidP="00A814A8">
      <w:pPr>
        <w:pStyle w:val="ListParagraph"/>
        <w:rPr>
          <w:rFonts w:eastAsia="SimHei" w:cstheme="minorBidi"/>
          <w:noProof/>
          <w:color w:val="E36C0A"/>
        </w:rPr>
      </w:pPr>
      <w:r w:rsidRPr="00A026EE">
        <w:rPr>
          <w:rFonts w:eastAsia="SimHei" w:cstheme="minorBidi"/>
          <w:noProof/>
          <w:color w:val="E36C0A"/>
        </w:rPr>
        <w:t>where alg_parm_val like '/CCB_DOC1_PRD_Share/%';</w:t>
      </w:r>
    </w:p>
    <w:p w:rsidR="00A814A8" w:rsidRPr="00A026EE" w:rsidRDefault="00A814A8" w:rsidP="00A814A8">
      <w:pPr>
        <w:pStyle w:val="ListParagraph"/>
        <w:rPr>
          <w:rFonts w:eastAsia="SimHei" w:cstheme="minorBidi"/>
          <w:noProof/>
          <w:color w:val="E36C0A"/>
        </w:rPr>
      </w:pPr>
    </w:p>
    <w:p w:rsidR="002436D2" w:rsidRPr="00A026EE" w:rsidRDefault="002436D2" w:rsidP="001612D8">
      <w:pPr>
        <w:pStyle w:val="ListParagraph"/>
        <w:numPr>
          <w:ilvl w:val="0"/>
          <w:numId w:val="26"/>
        </w:numPr>
        <w:spacing w:after="200" w:line="276" w:lineRule="auto"/>
        <w:jc w:val="left"/>
        <w:rPr>
          <w:rFonts w:eastAsia="SimHei" w:cstheme="minorBidi"/>
          <w:noProof/>
        </w:rPr>
      </w:pPr>
      <w:r w:rsidRPr="00A026EE">
        <w:rPr>
          <w:rFonts w:eastAsia="SimHei" w:cstheme="minorBidi"/>
          <w:noProof/>
        </w:rPr>
        <w:t xml:space="preserve">Update Emirates ID </w:t>
      </w:r>
      <w:r w:rsidR="006A0361" w:rsidRPr="00A026EE">
        <w:rPr>
          <w:rFonts w:eastAsia="SimHei" w:cstheme="minorBidi"/>
          <w:noProof/>
        </w:rPr>
        <w:t xml:space="preserve">Configuration </w:t>
      </w:r>
      <w:r w:rsidRPr="00A026EE">
        <w:rPr>
          <w:rFonts w:eastAsia="SimHei" w:cstheme="minorBidi"/>
          <w:noProof/>
        </w:rPr>
        <w:t xml:space="preserve"> </w:t>
      </w:r>
    </w:p>
    <w:p w:rsidR="002436D2" w:rsidRPr="00A026EE" w:rsidRDefault="002436D2" w:rsidP="006A0361">
      <w:pPr>
        <w:pStyle w:val="ListParagraph"/>
        <w:rPr>
          <w:rFonts w:eastAsia="SimHei" w:cstheme="minorBidi"/>
          <w:noProof/>
        </w:rPr>
      </w:pPr>
      <w:r w:rsidRPr="00A026EE">
        <w:rPr>
          <w:rFonts w:eastAsia="SimHei" w:cstheme="minorBidi"/>
          <w:noProof/>
        </w:rPr>
        <w:t xml:space="preserve">Make sure you have Updated the </w:t>
      </w:r>
      <w:r w:rsidR="006A0361" w:rsidRPr="00A026EE">
        <w:rPr>
          <w:rFonts w:eastAsia="SimHei" w:cstheme="minorBidi"/>
          <w:noProof/>
        </w:rPr>
        <w:t xml:space="preserve">feature configuration and </w:t>
      </w:r>
      <w:r w:rsidRPr="00A026EE">
        <w:rPr>
          <w:rFonts w:eastAsia="SimHei" w:cstheme="minorBidi"/>
          <w:noProof/>
        </w:rPr>
        <w:t xml:space="preserve">location of Emirates ID photo in </w:t>
      </w:r>
      <w:r w:rsidR="00E22996" w:rsidRPr="00A026EE">
        <w:rPr>
          <w:rFonts w:eastAsia="SimHei" w:cstheme="minorBidi"/>
          <w:noProof/>
        </w:rPr>
        <w:t xml:space="preserve">feature configuration and </w:t>
      </w:r>
      <w:r w:rsidR="00A814A8" w:rsidRPr="00A026EE">
        <w:rPr>
          <w:rFonts w:eastAsia="SimHei" w:cstheme="minorBidi"/>
          <w:noProof/>
        </w:rPr>
        <w:t>UI Map</w:t>
      </w:r>
      <w:r w:rsidRPr="00A026EE">
        <w:rPr>
          <w:rFonts w:eastAsia="SimHei" w:cstheme="minorBidi"/>
          <w:noProof/>
        </w:rPr>
        <w:t xml:space="preserve"> </w:t>
      </w:r>
      <w:r w:rsidR="006A0361" w:rsidRPr="00A026EE">
        <w:rPr>
          <w:rFonts w:eastAsia="SimHei" w:cstheme="minorBidi"/>
          <w:noProof/>
        </w:rPr>
        <w:t xml:space="preserve">in newly refreshed application. </w:t>
      </w:r>
    </w:p>
    <w:p w:rsidR="006A0361" w:rsidRPr="00A026EE" w:rsidRDefault="006A0361" w:rsidP="006A0361">
      <w:pPr>
        <w:pStyle w:val="ListParagraph"/>
        <w:rPr>
          <w:rFonts w:eastAsia="SimHei" w:cstheme="minorBidi"/>
          <w:noProof/>
        </w:rPr>
      </w:pPr>
    </w:p>
    <w:p w:rsidR="006A0361" w:rsidRPr="00A026EE" w:rsidRDefault="006A0361" w:rsidP="006A0361">
      <w:pPr>
        <w:pStyle w:val="ListParagraph"/>
        <w:rPr>
          <w:rFonts w:eastAsia="SimHei" w:cstheme="minorBidi"/>
          <w:noProof/>
        </w:rPr>
      </w:pPr>
      <w:r w:rsidRPr="00A026EE">
        <w:rPr>
          <w:rFonts w:eastAsia="SimHei" w:cstheme="minorBidi"/>
          <w:noProof/>
          <w:lang w:val="en-US"/>
        </w:rPr>
        <w:drawing>
          <wp:inline distT="0" distB="0" distL="0" distR="0" wp14:anchorId="4AE27173" wp14:editId="6C27253D">
            <wp:extent cx="6181090" cy="3907981"/>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6181090" cy="3907981"/>
                    </a:xfrm>
                    <a:prstGeom prst="rect">
                      <a:avLst/>
                    </a:prstGeom>
                    <a:noFill/>
                    <a:ln w="9525">
                      <a:noFill/>
                      <a:miter lim="800000"/>
                      <a:headEnd/>
                      <a:tailEnd/>
                    </a:ln>
                  </pic:spPr>
                </pic:pic>
              </a:graphicData>
            </a:graphic>
          </wp:inline>
        </w:drawing>
      </w:r>
    </w:p>
    <w:p w:rsidR="002436D2" w:rsidRPr="00A026EE" w:rsidRDefault="002436D2" w:rsidP="002436D2">
      <w:pPr>
        <w:pStyle w:val="ListParagraph"/>
        <w:rPr>
          <w:rFonts w:eastAsia="SimHei" w:cstheme="minorBidi"/>
          <w:noProof/>
        </w:rPr>
      </w:pPr>
    </w:p>
    <w:p w:rsidR="00095CC3" w:rsidRPr="00A026EE" w:rsidRDefault="00095CC3" w:rsidP="002436D2">
      <w:pPr>
        <w:pStyle w:val="ListParagraph"/>
        <w:rPr>
          <w:rFonts w:eastAsia="SimHei" w:cstheme="minorBidi"/>
          <w:noProof/>
        </w:rPr>
      </w:pPr>
      <w:r w:rsidRPr="00A026EE">
        <w:rPr>
          <w:rFonts w:eastAsia="SimHei" w:cstheme="minorBidi"/>
          <w:noProof/>
          <w:lang w:val="en-US"/>
        </w:rPr>
        <w:lastRenderedPageBreak/>
        <w:drawing>
          <wp:inline distT="0" distB="0" distL="0" distR="0" wp14:anchorId="34CC748B" wp14:editId="229FDB2E">
            <wp:extent cx="6181090" cy="365585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6181090" cy="3655854"/>
                    </a:xfrm>
                    <a:prstGeom prst="rect">
                      <a:avLst/>
                    </a:prstGeom>
                    <a:noFill/>
                    <a:ln w="9525">
                      <a:noFill/>
                      <a:miter lim="800000"/>
                      <a:headEnd/>
                      <a:tailEnd/>
                    </a:ln>
                  </pic:spPr>
                </pic:pic>
              </a:graphicData>
            </a:graphic>
          </wp:inline>
        </w:drawing>
      </w:r>
    </w:p>
    <w:p w:rsidR="002436D2" w:rsidRPr="00A026EE" w:rsidRDefault="002436D2" w:rsidP="002436D2">
      <w:pPr>
        <w:pStyle w:val="ListParagraph"/>
        <w:rPr>
          <w:rFonts w:eastAsia="SimHei" w:cstheme="minorBidi"/>
          <w:noProof/>
        </w:rPr>
      </w:pPr>
    </w:p>
    <w:p w:rsidR="002436D2" w:rsidRPr="00A026EE" w:rsidRDefault="002436D2" w:rsidP="002436D2">
      <w:pPr>
        <w:pStyle w:val="ListParagraph"/>
        <w:rPr>
          <w:rFonts w:eastAsia="SimHei" w:cstheme="minorBidi"/>
          <w:noProof/>
        </w:rPr>
      </w:pPr>
    </w:p>
    <w:p w:rsidR="002436D2" w:rsidRPr="00A026EE" w:rsidRDefault="002436D2" w:rsidP="002436D2">
      <w:pPr>
        <w:pStyle w:val="ListParagraph"/>
        <w:rPr>
          <w:rFonts w:eastAsia="SimHei" w:cstheme="minorBidi"/>
          <w:noProof/>
        </w:rPr>
      </w:pPr>
    </w:p>
    <w:p w:rsidR="002436D2" w:rsidRPr="00A026EE" w:rsidRDefault="002436D2" w:rsidP="002436D2">
      <w:pPr>
        <w:pStyle w:val="ListParagraph"/>
        <w:rPr>
          <w:rFonts w:cstheme="minorBidi"/>
          <w:color w:val="1F497D"/>
          <w:sz w:val="18"/>
          <w:szCs w:val="18"/>
        </w:rPr>
      </w:pPr>
    </w:p>
    <w:p w:rsidR="00167431" w:rsidRPr="00A026EE" w:rsidRDefault="00167431" w:rsidP="00167431">
      <w:pPr>
        <w:rPr>
          <w:rFonts w:cstheme="minorBidi"/>
        </w:rPr>
      </w:pPr>
    </w:p>
    <w:p w:rsidR="00167431" w:rsidRPr="00A026EE" w:rsidRDefault="00167431" w:rsidP="00167431">
      <w:pPr>
        <w:pStyle w:val="ListParagraph"/>
        <w:rPr>
          <w:rFonts w:cstheme="minorBidi"/>
        </w:rPr>
      </w:pPr>
    </w:p>
    <w:p w:rsidR="00870456" w:rsidRPr="00A026EE" w:rsidRDefault="00870456" w:rsidP="00870456">
      <w:pPr>
        <w:rPr>
          <w:rFonts w:cstheme="minorBidi"/>
          <w:b/>
        </w:rPr>
      </w:pPr>
    </w:p>
    <w:p w:rsidR="00870456" w:rsidRPr="00A026EE" w:rsidRDefault="00870456" w:rsidP="00870456">
      <w:pPr>
        <w:pStyle w:val="ListParagraph"/>
        <w:rPr>
          <w:rFonts w:cstheme="minorBidi"/>
          <w:b/>
        </w:rPr>
      </w:pPr>
    </w:p>
    <w:p w:rsidR="00172133" w:rsidRPr="00A026EE" w:rsidRDefault="00172133" w:rsidP="00172133">
      <w:pPr>
        <w:rPr>
          <w:rFonts w:cstheme="minorBidi"/>
        </w:rPr>
      </w:pPr>
    </w:p>
    <w:p w:rsidR="00E9245C" w:rsidRPr="00A026EE" w:rsidRDefault="00E9245C" w:rsidP="00E9245C">
      <w:pPr>
        <w:ind w:left="720"/>
        <w:rPr>
          <w:rFonts w:cstheme="minorBidi"/>
        </w:rPr>
      </w:pPr>
    </w:p>
    <w:p w:rsidR="00BB193A" w:rsidRPr="00A026EE" w:rsidRDefault="004E37E9" w:rsidP="00BB193A">
      <w:pPr>
        <w:pStyle w:val="Heading1"/>
        <w:ind w:left="630"/>
        <w:rPr>
          <w:rFonts w:cstheme="minorBidi"/>
        </w:rPr>
      </w:pPr>
      <w:bookmarkStart w:id="103" w:name="_Toc379972072"/>
      <w:r w:rsidRPr="00A026EE">
        <w:rPr>
          <w:rFonts w:cstheme="minorBidi"/>
        </w:rPr>
        <w:lastRenderedPageBreak/>
        <w:t xml:space="preserve">Standby </w:t>
      </w:r>
      <w:r w:rsidR="00AF3DFD" w:rsidRPr="00A026EE">
        <w:rPr>
          <w:rFonts w:cstheme="minorBidi"/>
        </w:rPr>
        <w:t>Application</w:t>
      </w:r>
      <w:r w:rsidRPr="00A026EE">
        <w:rPr>
          <w:rFonts w:cstheme="minorBidi"/>
        </w:rPr>
        <w:t xml:space="preserve"> Setup</w:t>
      </w:r>
      <w:bookmarkEnd w:id="103"/>
      <w:r w:rsidRPr="00A026EE">
        <w:rPr>
          <w:rFonts w:cstheme="minorBidi"/>
        </w:rPr>
        <w:t xml:space="preserve"> </w:t>
      </w:r>
      <w:bookmarkStart w:id="104" w:name="_Toc364569244"/>
    </w:p>
    <w:p w:rsidR="005C0879" w:rsidRPr="00A026EE" w:rsidRDefault="005C0879" w:rsidP="005C0879">
      <w:pPr>
        <w:rPr>
          <w:rFonts w:cstheme="minorBidi"/>
        </w:rPr>
      </w:pPr>
    </w:p>
    <w:p w:rsidR="00A026EE" w:rsidRPr="00A026EE" w:rsidRDefault="00A026EE" w:rsidP="00A026EE">
      <w:r w:rsidRPr="00A026EE">
        <w:t xml:space="preserve">Like the other critical IT Applications, the infrastructure components of ADDC CC&amp;B application are hosted across two datacentres to provide a higher level of application’s availability, and mainly  in case of a need to fully shutdown one datacentre. These two datacentres are ADWEA Datacentre and ADDC Datacentre. The CCB database’s two primary nodes are located at ADDC datacentre and the standby database node is running at ADWEA DC. Three application servers are running in ADDC DC along with a dedicated XAI instance and one application server having batch and dedicated XAI instance is running in ADWEA DC. </w:t>
      </w:r>
    </w:p>
    <w:p w:rsidR="00A026EE" w:rsidRPr="00A026EE" w:rsidRDefault="00A026EE" w:rsidP="00A026EE">
      <w:r w:rsidRPr="00A026EE">
        <w:t xml:space="preserve">The standby database node, running in ADWEA datacentre, is being synchronized with the primary node at ADDC datacentre using maximum performance approach. In case of a planned or unplanned full datacentre shutdown at ADDC, switch over to the nodes in ADWEA datacentre can be quickly arranged to ensure that the CC&amp;B application is made available to end users with minimum downtime. As per the records of the related changes, the switchover or failover of CC&amp;B application and database to the ADWEA DC nodes is completed with a full downtime of 30 minutes. </w:t>
      </w:r>
    </w:p>
    <w:p w:rsidR="00DE621A" w:rsidRPr="00A026EE" w:rsidRDefault="00DE621A" w:rsidP="00DE621A">
      <w:pPr>
        <w:rPr>
          <w:rFonts w:cstheme="minorBidi"/>
        </w:rPr>
      </w:pPr>
    </w:p>
    <w:p w:rsidR="00DE621A" w:rsidRPr="00A026EE" w:rsidRDefault="00DE621A" w:rsidP="00DE621A">
      <w:pPr>
        <w:pStyle w:val="Heading2"/>
        <w:ind w:left="576"/>
        <w:rPr>
          <w:rFonts w:cstheme="minorBidi"/>
        </w:rPr>
      </w:pPr>
      <w:bookmarkStart w:id="105" w:name="_Toc379972073"/>
      <w:r w:rsidRPr="00A026EE">
        <w:rPr>
          <w:rFonts w:cstheme="minorBidi"/>
        </w:rPr>
        <w:t>Assumptions</w:t>
      </w:r>
      <w:bookmarkEnd w:id="105"/>
    </w:p>
    <w:p w:rsidR="00DE621A" w:rsidRPr="00A026EE" w:rsidRDefault="00DE621A" w:rsidP="001612D8">
      <w:pPr>
        <w:pStyle w:val="ListParagraph"/>
        <w:numPr>
          <w:ilvl w:val="0"/>
          <w:numId w:val="30"/>
        </w:numPr>
        <w:rPr>
          <w:rFonts w:cstheme="minorBidi"/>
        </w:rPr>
      </w:pPr>
      <w:r w:rsidRPr="00A026EE">
        <w:rPr>
          <w:rFonts w:cstheme="minorBidi"/>
        </w:rPr>
        <w:t>The standby database is completely synchronize</w:t>
      </w:r>
      <w:r w:rsidR="00F23EBE" w:rsidRPr="00A026EE">
        <w:rPr>
          <w:rFonts w:cstheme="minorBidi"/>
        </w:rPr>
        <w:t>d</w:t>
      </w:r>
      <w:r w:rsidRPr="00A026EE">
        <w:rPr>
          <w:rFonts w:cstheme="minorBidi"/>
        </w:rPr>
        <w:t xml:space="preserve"> </w:t>
      </w:r>
      <w:r w:rsidR="00D14038" w:rsidRPr="00A026EE">
        <w:rPr>
          <w:rFonts w:cstheme="minorBidi"/>
        </w:rPr>
        <w:t>with primary database</w:t>
      </w:r>
    </w:p>
    <w:p w:rsidR="00DE621A" w:rsidRPr="00A026EE" w:rsidRDefault="00DE621A" w:rsidP="001612D8">
      <w:pPr>
        <w:pStyle w:val="ListParagraph"/>
        <w:numPr>
          <w:ilvl w:val="0"/>
          <w:numId w:val="30"/>
        </w:numPr>
        <w:rPr>
          <w:rFonts w:cstheme="minorBidi"/>
        </w:rPr>
      </w:pPr>
      <w:r w:rsidRPr="00A026EE">
        <w:rPr>
          <w:rFonts w:cstheme="minorBidi"/>
        </w:rPr>
        <w:t xml:space="preserve">The database switch over has been done which is covered under CC&amp;B database operation Manual. </w:t>
      </w:r>
    </w:p>
    <w:p w:rsidR="00D14038" w:rsidRPr="00A026EE" w:rsidRDefault="00D14038" w:rsidP="001612D8">
      <w:pPr>
        <w:pStyle w:val="ListParagraph"/>
        <w:numPr>
          <w:ilvl w:val="0"/>
          <w:numId w:val="30"/>
        </w:numPr>
        <w:rPr>
          <w:rFonts w:cstheme="minorBidi"/>
        </w:rPr>
      </w:pPr>
      <w:r w:rsidRPr="00A026EE">
        <w:rPr>
          <w:rFonts w:cstheme="minorBidi"/>
        </w:rPr>
        <w:t>The standby database is open with read/write access for application</w:t>
      </w:r>
    </w:p>
    <w:p w:rsidR="00DE621A" w:rsidRDefault="00DE621A" w:rsidP="001612D8">
      <w:pPr>
        <w:pStyle w:val="ListParagraph"/>
        <w:numPr>
          <w:ilvl w:val="0"/>
          <w:numId w:val="30"/>
        </w:numPr>
        <w:rPr>
          <w:rFonts w:cstheme="minorBidi"/>
        </w:rPr>
      </w:pPr>
      <w:r w:rsidRPr="00A026EE">
        <w:rPr>
          <w:rFonts w:cstheme="minorBidi"/>
        </w:rPr>
        <w:t xml:space="preserve">The network connectivity is done from application server to standby database server. </w:t>
      </w:r>
    </w:p>
    <w:p w:rsidR="009367C8" w:rsidRPr="00A026EE" w:rsidRDefault="009367C8" w:rsidP="001612D8">
      <w:pPr>
        <w:pStyle w:val="ListParagraph"/>
        <w:numPr>
          <w:ilvl w:val="0"/>
          <w:numId w:val="30"/>
        </w:numPr>
        <w:rPr>
          <w:rFonts w:cstheme="minorBidi"/>
        </w:rPr>
      </w:pPr>
      <w:r>
        <w:rPr>
          <w:rFonts w:cstheme="minorBidi"/>
        </w:rPr>
        <w:t xml:space="preserve">Monitoring is disable from both HP site scope and BSM . </w:t>
      </w:r>
    </w:p>
    <w:p w:rsidR="00C56B3D" w:rsidRPr="00A026EE" w:rsidRDefault="00C56B3D" w:rsidP="00C56B3D">
      <w:pPr>
        <w:rPr>
          <w:rFonts w:cstheme="minorBidi"/>
        </w:rPr>
      </w:pPr>
    </w:p>
    <w:p w:rsidR="005F4E6D" w:rsidRPr="00A026EE" w:rsidRDefault="005F4E6D" w:rsidP="005F4E6D">
      <w:pPr>
        <w:pStyle w:val="Heading2"/>
        <w:rPr>
          <w:rFonts w:eastAsia="SimHei" w:cstheme="minorBidi"/>
          <w:noProof/>
        </w:rPr>
      </w:pPr>
      <w:bookmarkStart w:id="106" w:name="_Toc379972074"/>
      <w:r w:rsidRPr="00A026EE">
        <w:rPr>
          <w:rFonts w:eastAsia="SimHei" w:cstheme="minorBidi"/>
          <w:noProof/>
        </w:rPr>
        <w:t>Setup Connectivity to Standby Database</w:t>
      </w:r>
      <w:bookmarkEnd w:id="106"/>
    </w:p>
    <w:p w:rsidR="005F4E6D" w:rsidRPr="00A026EE" w:rsidRDefault="005F4E6D" w:rsidP="005F4E6D">
      <w:pPr>
        <w:rPr>
          <w:rFonts w:eastAsia="SimHei" w:cstheme="minorBidi"/>
          <w:noProof/>
        </w:rPr>
      </w:pPr>
      <w:r w:rsidRPr="00A026EE">
        <w:rPr>
          <w:rFonts w:eastAsia="SimHei" w:cstheme="minorBidi"/>
          <w:noProof/>
        </w:rPr>
        <w:t xml:space="preserve"> </w:t>
      </w:r>
    </w:p>
    <w:p w:rsidR="00AD5250" w:rsidRPr="00A026EE" w:rsidRDefault="00AD5250" w:rsidP="00AD5250">
      <w:pPr>
        <w:rPr>
          <w:rFonts w:eastAsia="SimHei" w:cstheme="minorBidi"/>
          <w:noProof/>
        </w:rPr>
      </w:pPr>
      <w:r w:rsidRPr="00A026EE">
        <w:rPr>
          <w:rFonts w:eastAsia="SimHei" w:cstheme="minorBidi"/>
          <w:noProof/>
        </w:rPr>
        <w:t>Example used here,</w:t>
      </w:r>
    </w:p>
    <w:p w:rsidR="00AD5250" w:rsidRPr="00A026EE" w:rsidRDefault="00AD5250" w:rsidP="00AD5250">
      <w:pPr>
        <w:pStyle w:val="ListParagraph"/>
        <w:rPr>
          <w:rFonts w:eastAsia="SimHei" w:cstheme="minorBidi"/>
          <w:noProof/>
          <w:color w:val="E36C0A"/>
        </w:rPr>
      </w:pPr>
      <w:r w:rsidRPr="00A026EE">
        <w:rPr>
          <w:rFonts w:eastAsia="SimHei" w:cstheme="minorBidi"/>
          <w:noProof/>
        </w:rPr>
        <w:t xml:space="preserve">Application Instance Environment: </w:t>
      </w:r>
      <w:r w:rsidRPr="00A026EE">
        <w:rPr>
          <w:rFonts w:eastAsia="SimHei" w:cstheme="minorBidi"/>
          <w:noProof/>
          <w:color w:val="E36C0A"/>
        </w:rPr>
        <w:t>ADDCSPL</w:t>
      </w:r>
    </w:p>
    <w:p w:rsidR="00AD5250" w:rsidRPr="00A026EE" w:rsidRDefault="00AD5250" w:rsidP="00AD5250">
      <w:pPr>
        <w:pStyle w:val="ListParagraph"/>
        <w:rPr>
          <w:rFonts w:eastAsia="SimHei" w:cstheme="minorBidi"/>
          <w:noProof/>
          <w:color w:val="E36C0A"/>
        </w:rPr>
      </w:pPr>
      <w:r w:rsidRPr="00A026EE">
        <w:rPr>
          <w:rFonts w:eastAsia="SimHei" w:cstheme="minorBidi"/>
          <w:noProof/>
        </w:rPr>
        <w:t xml:space="preserve">XAI Instance Environment: </w:t>
      </w:r>
      <w:r w:rsidRPr="00A026EE">
        <w:rPr>
          <w:rFonts w:eastAsia="SimHei" w:cstheme="minorBidi"/>
          <w:noProof/>
        </w:rPr>
        <w:tab/>
      </w:r>
      <w:r w:rsidRPr="00A026EE">
        <w:rPr>
          <w:rFonts w:eastAsia="SimHei" w:cstheme="minorBidi"/>
          <w:noProof/>
        </w:rPr>
        <w:tab/>
      </w:r>
      <w:r w:rsidRPr="00A026EE">
        <w:rPr>
          <w:rFonts w:eastAsia="SimHei" w:cstheme="minorBidi"/>
          <w:noProof/>
          <w:color w:val="E36C0A"/>
        </w:rPr>
        <w:t>ADDCSPL2</w:t>
      </w:r>
    </w:p>
    <w:p w:rsidR="00AD5250" w:rsidRPr="00A026EE" w:rsidRDefault="00AD5250" w:rsidP="00AD5250">
      <w:pPr>
        <w:pStyle w:val="ListParagraph"/>
        <w:rPr>
          <w:rFonts w:eastAsia="SimHei" w:cstheme="minorBidi"/>
          <w:noProof/>
          <w:color w:val="E36C0A"/>
        </w:rPr>
      </w:pPr>
      <w:r w:rsidRPr="00A026EE">
        <w:rPr>
          <w:rFonts w:eastAsia="SimHei" w:cstheme="minorBidi"/>
          <w:noProof/>
        </w:rPr>
        <w:t xml:space="preserve">Batch Instance Environment: </w:t>
      </w:r>
      <w:r w:rsidRPr="00A026EE">
        <w:rPr>
          <w:rFonts w:eastAsia="SimHei" w:cstheme="minorBidi"/>
          <w:noProof/>
        </w:rPr>
        <w:tab/>
      </w:r>
      <w:r w:rsidRPr="00A026EE">
        <w:rPr>
          <w:rFonts w:eastAsia="SimHei" w:cstheme="minorBidi"/>
          <w:noProof/>
          <w:color w:val="E36C0A"/>
        </w:rPr>
        <w:t>ADDCBATCH</w:t>
      </w:r>
    </w:p>
    <w:p w:rsidR="00C56B3D" w:rsidRPr="00A026EE" w:rsidRDefault="00C56B3D" w:rsidP="00AD5250">
      <w:pPr>
        <w:ind w:firstLine="720"/>
        <w:rPr>
          <w:rFonts w:cstheme="minorBidi"/>
        </w:rPr>
      </w:pPr>
      <w:r w:rsidRPr="00A026EE">
        <w:rPr>
          <w:rFonts w:cstheme="minorBidi"/>
        </w:rPr>
        <w:t xml:space="preserve">Application Server IP : </w:t>
      </w:r>
      <w:r w:rsidR="00AD5250" w:rsidRPr="00A026EE">
        <w:rPr>
          <w:rFonts w:cstheme="minorBidi"/>
        </w:rPr>
        <w:tab/>
      </w:r>
      <w:r w:rsidR="00AD5250" w:rsidRPr="00A026EE">
        <w:rPr>
          <w:rFonts w:cstheme="minorBidi"/>
        </w:rPr>
        <w:tab/>
      </w:r>
      <w:r w:rsidRPr="00A026EE">
        <w:rPr>
          <w:rFonts w:eastAsia="SimHei" w:cstheme="minorBidi"/>
          <w:noProof/>
          <w:color w:val="E36C0A"/>
        </w:rPr>
        <w:t>10.150.3.55</w:t>
      </w:r>
    </w:p>
    <w:p w:rsidR="00C56B3D" w:rsidRPr="00A026EE" w:rsidRDefault="00C56B3D" w:rsidP="00AD5250">
      <w:pPr>
        <w:ind w:firstLine="720"/>
        <w:rPr>
          <w:rFonts w:cstheme="minorBidi"/>
        </w:rPr>
      </w:pPr>
      <w:r w:rsidRPr="00A026EE">
        <w:rPr>
          <w:rFonts w:cstheme="minorBidi"/>
        </w:rPr>
        <w:t xml:space="preserve">Database Server IP : </w:t>
      </w:r>
      <w:r w:rsidR="00AD5250" w:rsidRPr="00A026EE">
        <w:rPr>
          <w:rFonts w:cstheme="minorBidi"/>
        </w:rPr>
        <w:tab/>
      </w:r>
      <w:r w:rsidR="00AD5250" w:rsidRPr="00A026EE">
        <w:rPr>
          <w:rFonts w:cstheme="minorBidi"/>
        </w:rPr>
        <w:tab/>
      </w:r>
      <w:r w:rsidRPr="00A026EE">
        <w:rPr>
          <w:rFonts w:eastAsia="SimHei" w:cstheme="minorBidi"/>
          <w:noProof/>
          <w:color w:val="E36C0A"/>
        </w:rPr>
        <w:t>10.150.7.40</w:t>
      </w:r>
    </w:p>
    <w:p w:rsidR="00C56B3D" w:rsidRPr="00A026EE" w:rsidRDefault="00C56B3D" w:rsidP="00C56B3D">
      <w:pPr>
        <w:rPr>
          <w:rFonts w:cstheme="minorBidi"/>
        </w:rPr>
      </w:pPr>
    </w:p>
    <w:p w:rsidR="00C56B3D" w:rsidRPr="00A026EE" w:rsidRDefault="00C56B3D" w:rsidP="001612D8">
      <w:pPr>
        <w:pStyle w:val="ListParagraph"/>
        <w:numPr>
          <w:ilvl w:val="0"/>
          <w:numId w:val="32"/>
        </w:numPr>
        <w:rPr>
          <w:rFonts w:cstheme="minorBidi"/>
        </w:rPr>
      </w:pPr>
      <w:r w:rsidRPr="00A026EE">
        <w:rPr>
          <w:rFonts w:cstheme="minorBidi"/>
        </w:rPr>
        <w:t xml:space="preserve">Shutdown all application instances on the other nodes. </w:t>
      </w:r>
    </w:p>
    <w:p w:rsidR="00C56B3D" w:rsidRPr="00A026EE" w:rsidRDefault="00C56B3D" w:rsidP="00F23EBE">
      <w:pPr>
        <w:pStyle w:val="ListParagraph"/>
        <w:numPr>
          <w:ilvl w:val="0"/>
          <w:numId w:val="32"/>
        </w:numPr>
        <w:rPr>
          <w:rFonts w:cstheme="minorBidi"/>
        </w:rPr>
      </w:pPr>
      <w:r w:rsidRPr="00A026EE">
        <w:rPr>
          <w:rFonts w:cstheme="minorBidi"/>
        </w:rPr>
        <w:t xml:space="preserve">Login </w:t>
      </w:r>
      <w:r w:rsidR="00F23EBE" w:rsidRPr="00A026EE">
        <w:rPr>
          <w:rFonts w:cstheme="minorBidi"/>
        </w:rPr>
        <w:t xml:space="preserve">as </w:t>
      </w:r>
      <w:r w:rsidRPr="00A026EE">
        <w:rPr>
          <w:rFonts w:cstheme="minorBidi"/>
        </w:rPr>
        <w:t xml:space="preserve">cissys </w:t>
      </w:r>
      <w:r w:rsidR="00F23EBE" w:rsidRPr="00A026EE">
        <w:rPr>
          <w:rFonts w:cstheme="minorBidi"/>
        </w:rPr>
        <w:t>“</w:t>
      </w:r>
      <w:r w:rsidRPr="00A026EE">
        <w:rPr>
          <w:rFonts w:cstheme="minorBidi"/>
        </w:rPr>
        <w:t>application admin</w:t>
      </w:r>
      <w:r w:rsidR="00F23EBE" w:rsidRPr="00A026EE">
        <w:rPr>
          <w:rFonts w:cstheme="minorBidi"/>
        </w:rPr>
        <w:t>”</w:t>
      </w:r>
      <w:r w:rsidRPr="00A026EE">
        <w:rPr>
          <w:rFonts w:cstheme="minorBidi"/>
        </w:rPr>
        <w:t xml:space="preserve"> user to 10.150.3.55</w:t>
      </w:r>
    </w:p>
    <w:p w:rsidR="00C56B3D" w:rsidRPr="00A026EE" w:rsidRDefault="0044292B" w:rsidP="00F23EBE">
      <w:pPr>
        <w:pStyle w:val="ListParagraph"/>
        <w:numPr>
          <w:ilvl w:val="0"/>
          <w:numId w:val="32"/>
        </w:numPr>
        <w:rPr>
          <w:rFonts w:cstheme="minorBidi"/>
        </w:rPr>
      </w:pPr>
      <w:r w:rsidRPr="00A026EE">
        <w:rPr>
          <w:rFonts w:cstheme="minorBidi"/>
        </w:rPr>
        <w:lastRenderedPageBreak/>
        <w:t>Make sure all three instances are shutdown prior to configuring standby database.</w:t>
      </w:r>
    </w:p>
    <w:p w:rsidR="0044292B" w:rsidRPr="00A026EE" w:rsidRDefault="0044292B"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 xml:space="preserve">Set the environment for </w:t>
      </w:r>
      <w:r w:rsidRPr="00A026EE">
        <w:rPr>
          <w:rFonts w:eastAsia="SimHei" w:cstheme="minorBidi"/>
          <w:noProof/>
          <w:color w:val="E36C0A"/>
        </w:rPr>
        <w:t>ADDCSPL</w:t>
      </w:r>
    </w:p>
    <w:p w:rsidR="0044292B" w:rsidRPr="00A026EE" w:rsidRDefault="0044292B" w:rsidP="0044292B">
      <w:pPr>
        <w:ind w:left="1080"/>
        <w:rPr>
          <w:rFonts w:eastAsia="SimHei" w:cstheme="minorBidi"/>
          <w:noProof/>
          <w:color w:val="E36C0A"/>
        </w:rPr>
      </w:pPr>
      <w:r w:rsidRPr="00A026EE">
        <w:rPr>
          <w:rFonts w:eastAsia="SimHei" w:cstheme="minorBidi"/>
          <w:noProof/>
          <w:color w:val="E36C0A"/>
        </w:rPr>
        <w:t>bash-3.00$ . /spl/apps1/ADDCSPL/bin/splenviron.sh -e ADDCSPL</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Java version = 1.5.0_21</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Java vendor = Sun Microsystems Inc.</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Java OS name = SunOS</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Java OS arch = sparc</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Java OS version = 5.10</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BEADIR=/opt/bea</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Version ................ (SPLVERSION) : V2.1.0</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Database Type ............... (SPLDB) : oracle</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ORACLE_SID ............. (ORACLE_SID) : ADDCSPL</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NLS_LANG ................. (NLS_LANG) : AMERICAN_AMERICA.AR8ISO8859P6</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Environment Name ....... (SPLENVIRON) : ADDCSPL</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Environment Code Directory (SPLEBASE) : /spl/apps1/ADDCSPL</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App Output Dir - Logs ... (SPLOUTPUT) : /spl/interface1/sploutput/ADDCSPL</w:t>
      </w:r>
    </w:p>
    <w:p w:rsidR="0044292B" w:rsidRPr="009C5AC5" w:rsidRDefault="0044292B" w:rsidP="0044292B">
      <w:pPr>
        <w:ind w:left="1080"/>
        <w:rPr>
          <w:rFonts w:eastAsia="SimHei" w:cstheme="minorBidi"/>
          <w:noProof/>
          <w:color w:val="E36C0A"/>
        </w:rPr>
      </w:pPr>
      <w:r w:rsidRPr="009C5AC5">
        <w:rPr>
          <w:rFonts w:eastAsia="SimHei" w:cstheme="minorBidi"/>
          <w:noProof/>
          <w:color w:val="E36C0A"/>
        </w:rPr>
        <w:t>Build Directory .......... (SPLBUILD) : /spl/apps1/ADDCSPL/cobol/build</w:t>
      </w:r>
    </w:p>
    <w:p w:rsidR="0044292B" w:rsidRDefault="0044292B" w:rsidP="0044292B">
      <w:pPr>
        <w:ind w:left="1080"/>
        <w:rPr>
          <w:rFonts w:eastAsia="SimHei" w:cstheme="minorBidi"/>
          <w:noProof/>
          <w:color w:val="E36C0A"/>
        </w:rPr>
      </w:pPr>
      <w:r w:rsidRPr="009C5AC5">
        <w:rPr>
          <w:rFonts w:eastAsia="SimHei" w:cstheme="minorBidi"/>
          <w:noProof/>
          <w:color w:val="E36C0A"/>
        </w:rPr>
        <w:t>Runtime Directory .......... (SPLRUN) : /spl/apps1/ADDCSPL/runtime</w:t>
      </w:r>
    </w:p>
    <w:p w:rsidR="009C5AC5" w:rsidRPr="009C5AC5" w:rsidRDefault="009C5AC5" w:rsidP="0044292B">
      <w:pPr>
        <w:ind w:left="1080"/>
        <w:rPr>
          <w:rFonts w:eastAsia="SimHei" w:cstheme="minorBidi"/>
          <w:noProof/>
          <w:color w:val="E36C0A"/>
        </w:rPr>
      </w:pPr>
    </w:p>
    <w:p w:rsidR="007C502B" w:rsidRPr="00A026EE" w:rsidRDefault="007C502B"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Go</w:t>
      </w:r>
      <w:r w:rsidR="00F23EBE" w:rsidRPr="00A026EE">
        <w:rPr>
          <w:rFonts w:eastAsia="SimHei" w:cstheme="minorBidi"/>
          <w:noProof/>
        </w:rPr>
        <w:t xml:space="preserve"> to</w:t>
      </w:r>
      <w:r w:rsidRPr="00A026EE">
        <w:rPr>
          <w:rFonts w:eastAsia="SimHei" w:cstheme="minorBidi"/>
          <w:noProof/>
        </w:rPr>
        <w:t xml:space="preserve"> $SPLEBASE/etc and backup ENVIRON.INI file</w:t>
      </w:r>
    </w:p>
    <w:p w:rsidR="007C502B" w:rsidRPr="00A026EE" w:rsidRDefault="007C502B" w:rsidP="007C502B">
      <w:pPr>
        <w:ind w:left="1080"/>
        <w:rPr>
          <w:rFonts w:eastAsia="SimHei" w:cstheme="minorBidi"/>
          <w:noProof/>
          <w:color w:val="E36C0A"/>
        </w:rPr>
      </w:pPr>
      <w:r w:rsidRPr="00A026EE">
        <w:rPr>
          <w:rFonts w:eastAsia="SimHei" w:cstheme="minorBidi"/>
          <w:noProof/>
          <w:color w:val="E36C0A"/>
        </w:rPr>
        <w:t>bash-3.00$ cp ENVIRON.INI ENVIRON.INI_bkp_orig</w:t>
      </w:r>
    </w:p>
    <w:p w:rsidR="007C502B" w:rsidRPr="00A026EE" w:rsidRDefault="007C502B"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Rename dbconn_override.txt which is used to connect only with RAC database</w:t>
      </w:r>
      <w:r w:rsidR="00351035" w:rsidRPr="00A026EE">
        <w:rPr>
          <w:rFonts w:eastAsia="SimHei" w:cstheme="minorBidi"/>
          <w:noProof/>
        </w:rPr>
        <w:t>. Make sure this file is not be accessible with it’s orignal name otherwise , setup will write the configuration of RAC database in ENVIRON.INI file.</w:t>
      </w:r>
    </w:p>
    <w:p w:rsidR="007C502B" w:rsidRPr="00A026EE" w:rsidRDefault="007C502B" w:rsidP="007C502B">
      <w:pPr>
        <w:ind w:left="1080"/>
        <w:rPr>
          <w:rFonts w:eastAsia="SimHei" w:cstheme="minorBidi"/>
          <w:noProof/>
          <w:color w:val="E36C0A"/>
        </w:rPr>
      </w:pPr>
      <w:r w:rsidRPr="00A026EE">
        <w:rPr>
          <w:rFonts w:eastAsia="SimHei" w:cstheme="minorBidi"/>
          <w:noProof/>
          <w:color w:val="E36C0A"/>
        </w:rPr>
        <w:t>bash-3.00$ mv dbconn_override.txt dbconn_override.txt4rac</w:t>
      </w:r>
    </w:p>
    <w:p w:rsidR="007C502B" w:rsidRPr="00A026EE" w:rsidRDefault="007C502B" w:rsidP="0044292B">
      <w:pPr>
        <w:ind w:left="1080"/>
        <w:rPr>
          <w:rFonts w:cstheme="minorBidi"/>
          <w:color w:val="1F497D"/>
          <w:sz w:val="16"/>
          <w:szCs w:val="16"/>
        </w:rPr>
      </w:pPr>
    </w:p>
    <w:p w:rsidR="00943A4E" w:rsidRPr="00A026EE" w:rsidRDefault="00943A4E"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 xml:space="preserve">Execute the shell script $SPLEBASE/bin/configureEnv.sh to configure the environment variables for </w:t>
      </w:r>
      <w:r w:rsidR="00A24006" w:rsidRPr="00A026EE">
        <w:rPr>
          <w:rFonts w:eastAsia="SimHei" w:cstheme="minorBidi"/>
          <w:noProof/>
        </w:rPr>
        <w:t>ADDCSPL</w:t>
      </w:r>
      <w:r w:rsidRPr="00A026EE">
        <w:rPr>
          <w:rFonts w:eastAsia="SimHei" w:cstheme="minorBidi"/>
          <w:noProof/>
        </w:rPr>
        <w:t xml:space="preserve"> environment. Refer to Directory Name and Installation Options Checklist and Environment Configuration Checklists to set the environment variables.</w:t>
      </w:r>
    </w:p>
    <w:p w:rsidR="00A24006" w:rsidRPr="00A026EE" w:rsidRDefault="00A24006" w:rsidP="00A24006">
      <w:pPr>
        <w:spacing w:after="200" w:line="276" w:lineRule="auto"/>
        <w:jc w:val="left"/>
        <w:rPr>
          <w:rFonts w:eastAsia="SimHei" w:cstheme="minorBidi"/>
          <w:noProof/>
        </w:rPr>
      </w:pPr>
      <w:r w:rsidRPr="00A026EE">
        <w:rPr>
          <w:rFonts w:eastAsia="SimHei" w:cstheme="minorBidi"/>
          <w:noProof/>
          <w:lang w:val="en-US"/>
        </w:rPr>
        <w:lastRenderedPageBreak/>
        <w:drawing>
          <wp:inline distT="0" distB="0" distL="0" distR="0" wp14:anchorId="69A82FA7" wp14:editId="7438FF7E">
            <wp:extent cx="6181090" cy="313048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6181090" cy="3130487"/>
                    </a:xfrm>
                    <a:prstGeom prst="rect">
                      <a:avLst/>
                    </a:prstGeom>
                    <a:noFill/>
                    <a:ln w="9525">
                      <a:noFill/>
                      <a:miter lim="800000"/>
                      <a:headEnd/>
                      <a:tailEnd/>
                    </a:ln>
                  </pic:spPr>
                </pic:pic>
              </a:graphicData>
            </a:graphic>
          </wp:inline>
        </w:drawing>
      </w:r>
    </w:p>
    <w:p w:rsidR="00943A4E" w:rsidRPr="00A026EE" w:rsidRDefault="00943A4E" w:rsidP="0044292B">
      <w:pPr>
        <w:ind w:left="1080"/>
        <w:rPr>
          <w:rFonts w:cstheme="minorBidi"/>
          <w:color w:val="1F497D"/>
          <w:sz w:val="16"/>
          <w:szCs w:val="16"/>
        </w:rPr>
      </w:pPr>
    </w:p>
    <w:p w:rsidR="00A24006" w:rsidRPr="00A026EE" w:rsidRDefault="00A24006"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Update the following parameter under database configuration</w:t>
      </w:r>
    </w:p>
    <w:p w:rsidR="0044292B" w:rsidRPr="00A026EE" w:rsidRDefault="0044292B" w:rsidP="0044292B">
      <w:pPr>
        <w:spacing w:after="200" w:line="276" w:lineRule="auto"/>
        <w:ind w:left="720" w:firstLine="720"/>
        <w:jc w:val="left"/>
        <w:rPr>
          <w:rFonts w:eastAsia="SimHei" w:cstheme="minorBidi"/>
          <w:noProof/>
        </w:rPr>
      </w:pPr>
    </w:p>
    <w:p w:rsidR="00AC5898" w:rsidRPr="00A026EE" w:rsidRDefault="00AC5898" w:rsidP="00AC5898">
      <w:pPr>
        <w:pStyle w:val="ListParagraph"/>
        <w:rPr>
          <w:rFonts w:cstheme="minorBidi"/>
          <w:b/>
          <w:bCs/>
        </w:rPr>
      </w:pPr>
      <w:r w:rsidRPr="00A026EE">
        <w:rPr>
          <w:rFonts w:cstheme="minorBidi"/>
          <w:b/>
          <w:bCs/>
        </w:rPr>
        <w:t>3. Database Configuration</w:t>
      </w:r>
    </w:p>
    <w:p w:rsidR="00AC5898" w:rsidRPr="00A026EE" w:rsidRDefault="00AC5898" w:rsidP="00AC5898">
      <w:pPr>
        <w:ind w:left="1080"/>
        <w:rPr>
          <w:rFonts w:eastAsia="SimHei" w:cstheme="minorBidi"/>
          <w:noProof/>
          <w:color w:val="E36C0A"/>
        </w:rPr>
      </w:pPr>
      <w:r w:rsidRPr="00A026EE">
        <w:rPr>
          <w:rFonts w:cstheme="minorBidi"/>
        </w:rPr>
        <w:t xml:space="preserve">      </w:t>
      </w:r>
      <w:r w:rsidRPr="00A026EE">
        <w:rPr>
          <w:rFonts w:eastAsia="SimHei" w:cstheme="minorBidi"/>
          <w:noProof/>
          <w:color w:val="E36C0A"/>
        </w:rPr>
        <w:t>USERID of the User of the Database:                   cisuser</w:t>
      </w:r>
    </w:p>
    <w:p w:rsidR="00AC5898" w:rsidRPr="00A026EE" w:rsidRDefault="00AC5898" w:rsidP="00A00525">
      <w:pPr>
        <w:ind w:left="1080"/>
        <w:rPr>
          <w:rFonts w:eastAsia="SimHei" w:cstheme="minorBidi"/>
          <w:noProof/>
          <w:color w:val="E36C0A"/>
        </w:rPr>
      </w:pPr>
      <w:r w:rsidRPr="00A026EE">
        <w:rPr>
          <w:rFonts w:eastAsia="SimHei" w:cstheme="minorBidi"/>
          <w:noProof/>
          <w:color w:val="E36C0A"/>
        </w:rPr>
        <w:t xml:space="preserve">      Password of the User of the Database:                 </w:t>
      </w:r>
      <w:r w:rsidR="00A00525" w:rsidRPr="00A026EE">
        <w:rPr>
          <w:rFonts w:eastAsia="SimHei" w:cstheme="minorBidi"/>
          <w:noProof/>
          <w:color w:val="E36C0A"/>
        </w:rPr>
        <w:t>*********</w:t>
      </w:r>
    </w:p>
    <w:p w:rsidR="00AC5898" w:rsidRPr="00A026EE" w:rsidRDefault="00AC5898" w:rsidP="00AC5898">
      <w:pPr>
        <w:ind w:left="1080"/>
        <w:rPr>
          <w:rFonts w:eastAsia="SimHei" w:cstheme="minorBidi"/>
          <w:noProof/>
          <w:color w:val="E36C0A"/>
        </w:rPr>
      </w:pPr>
      <w:r w:rsidRPr="00A026EE">
        <w:rPr>
          <w:rFonts w:eastAsia="SimHei" w:cstheme="minorBidi"/>
          <w:noProof/>
          <w:color w:val="E36C0A"/>
        </w:rPr>
        <w:t xml:space="preserve">      Oracle Database Name:                                 ADDCSPL_STBY</w:t>
      </w:r>
    </w:p>
    <w:p w:rsidR="00AC5898" w:rsidRPr="00A026EE" w:rsidRDefault="00AC5898" w:rsidP="00AC5898">
      <w:pPr>
        <w:ind w:left="1080"/>
        <w:rPr>
          <w:rFonts w:eastAsia="SimHei" w:cstheme="minorBidi"/>
          <w:noProof/>
          <w:color w:val="E36C0A"/>
        </w:rPr>
      </w:pPr>
    </w:p>
    <w:p w:rsidR="00AC5898" w:rsidRPr="00A026EE" w:rsidRDefault="00AC5898" w:rsidP="00AC5898">
      <w:pPr>
        <w:ind w:left="1080"/>
        <w:rPr>
          <w:rFonts w:eastAsia="SimHei" w:cstheme="minorBidi"/>
          <w:noProof/>
          <w:color w:val="E36C0A"/>
        </w:rPr>
      </w:pPr>
      <w:r w:rsidRPr="00A026EE">
        <w:rPr>
          <w:rFonts w:cstheme="minorBidi"/>
        </w:rPr>
        <w:t xml:space="preserve">      </w:t>
      </w:r>
      <w:r w:rsidRPr="00A026EE">
        <w:rPr>
          <w:rFonts w:eastAsia="SimHei" w:cstheme="minorBidi"/>
          <w:noProof/>
          <w:color w:val="E36C0A"/>
        </w:rPr>
        <w:t>Oracle Client Character Set NLS_LANG:                 AMERICAN_AMERICA.AR8ISO8859P6</w:t>
      </w:r>
    </w:p>
    <w:p w:rsidR="00AC5898" w:rsidRPr="00A026EE" w:rsidRDefault="00AC5898" w:rsidP="00AC5898">
      <w:pPr>
        <w:ind w:left="1080"/>
        <w:rPr>
          <w:rFonts w:eastAsia="SimHei" w:cstheme="minorBidi"/>
          <w:noProof/>
          <w:color w:val="E36C0A"/>
        </w:rPr>
      </w:pPr>
      <w:r w:rsidRPr="00A026EE">
        <w:rPr>
          <w:rFonts w:eastAsia="SimHei" w:cstheme="minorBidi"/>
          <w:noProof/>
          <w:color w:val="E36C0A"/>
        </w:rPr>
        <w:t xml:space="preserve">      Host name of database server:                         10.150.7.40</w:t>
      </w:r>
    </w:p>
    <w:p w:rsidR="0044292B" w:rsidRPr="00A026EE" w:rsidRDefault="00AC5898" w:rsidP="00AC5898">
      <w:pPr>
        <w:ind w:left="1080"/>
        <w:rPr>
          <w:rFonts w:eastAsia="SimHei" w:cstheme="minorBidi"/>
          <w:noProof/>
          <w:color w:val="E36C0A"/>
        </w:rPr>
      </w:pPr>
      <w:r w:rsidRPr="00A026EE">
        <w:rPr>
          <w:rFonts w:eastAsia="SimHei" w:cstheme="minorBidi"/>
          <w:noProof/>
          <w:color w:val="E36C0A"/>
        </w:rPr>
        <w:t xml:space="preserve">      Port name for database connection:                    1521</w:t>
      </w:r>
    </w:p>
    <w:p w:rsidR="00BB193A" w:rsidRPr="00A026EE" w:rsidRDefault="00BB193A" w:rsidP="00BB193A">
      <w:pPr>
        <w:spacing w:after="0"/>
        <w:rPr>
          <w:rFonts w:cstheme="minorBidi"/>
        </w:rPr>
      </w:pPr>
    </w:p>
    <w:p w:rsidR="00AC5898" w:rsidRPr="00A026EE" w:rsidRDefault="00AC5898" w:rsidP="00BB193A">
      <w:pPr>
        <w:spacing w:after="0"/>
        <w:rPr>
          <w:rFonts w:cstheme="minorBidi"/>
        </w:rPr>
      </w:pPr>
      <w:r w:rsidRPr="00A026EE">
        <w:rPr>
          <w:rFonts w:cstheme="minorBidi"/>
          <w:noProof/>
          <w:lang w:val="en-US"/>
        </w:rPr>
        <w:lastRenderedPageBreak/>
        <w:drawing>
          <wp:inline distT="0" distB="0" distL="0" distR="0" wp14:anchorId="49AE7F35" wp14:editId="4652E69A">
            <wp:extent cx="6181090" cy="44342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6181090" cy="4434260"/>
                    </a:xfrm>
                    <a:prstGeom prst="rect">
                      <a:avLst/>
                    </a:prstGeom>
                    <a:noFill/>
                    <a:ln w="9525">
                      <a:noFill/>
                      <a:miter lim="800000"/>
                      <a:headEnd/>
                      <a:tailEnd/>
                    </a:ln>
                  </pic:spPr>
                </pic:pic>
              </a:graphicData>
            </a:graphic>
          </wp:inline>
        </w:drawing>
      </w:r>
    </w:p>
    <w:bookmarkEnd w:id="104"/>
    <w:p w:rsidR="00382A55" w:rsidRPr="00A026EE" w:rsidRDefault="00382A55" w:rsidP="00382A55">
      <w:pPr>
        <w:rPr>
          <w:rFonts w:cstheme="minorBidi"/>
        </w:rPr>
      </w:pPr>
    </w:p>
    <w:p w:rsidR="00382A55" w:rsidRPr="00A026EE" w:rsidRDefault="00AC5898" w:rsidP="001612D8">
      <w:pPr>
        <w:pStyle w:val="ListParagraph"/>
        <w:numPr>
          <w:ilvl w:val="0"/>
          <w:numId w:val="32"/>
        </w:numPr>
        <w:spacing w:after="200" w:line="276" w:lineRule="auto"/>
        <w:jc w:val="left"/>
        <w:rPr>
          <w:rFonts w:cstheme="minorBidi"/>
        </w:rPr>
      </w:pPr>
      <w:r w:rsidRPr="00A026EE">
        <w:rPr>
          <w:rFonts w:cstheme="minorBidi"/>
        </w:rPr>
        <w:t>Type “P” to process the new setup.</w:t>
      </w:r>
    </w:p>
    <w:p w:rsidR="00AC5898" w:rsidRPr="00A026EE" w:rsidRDefault="00AC5898" w:rsidP="001612D8">
      <w:pPr>
        <w:pStyle w:val="ListParagraph"/>
        <w:numPr>
          <w:ilvl w:val="0"/>
          <w:numId w:val="32"/>
        </w:numPr>
        <w:spacing w:after="200" w:line="276" w:lineRule="auto"/>
        <w:jc w:val="left"/>
        <w:rPr>
          <w:rFonts w:cstheme="minorBidi"/>
        </w:rPr>
      </w:pPr>
      <w:r w:rsidRPr="00A026EE">
        <w:rPr>
          <w:rFonts w:cstheme="minorBidi"/>
        </w:rPr>
        <w:t xml:space="preserve">This will update the configuration information in ENVIRON.INI file. </w:t>
      </w:r>
    </w:p>
    <w:p w:rsidR="00434D2A" w:rsidRPr="00A026EE" w:rsidRDefault="00434D2A"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 xml:space="preserve">Execute the shell script </w:t>
      </w:r>
      <w:r w:rsidRPr="00A026EE">
        <w:rPr>
          <w:rFonts w:eastAsia="SimHei" w:cstheme="minorBidi"/>
          <w:noProof/>
          <w:color w:val="E36C0A"/>
        </w:rPr>
        <w:t>$SPLEBASE/bin/initialSetup.sh</w:t>
      </w:r>
      <w:r w:rsidRPr="00A026EE">
        <w:rPr>
          <w:rFonts w:eastAsia="SimHei" w:cstheme="minorBidi"/>
          <w:noProof/>
        </w:rPr>
        <w:t xml:space="preserve"> to update different application configuration files with the new environment variables values and to apply changes made to template files across different folders. This script should be executed always after executing </w:t>
      </w:r>
      <w:r w:rsidRPr="00A026EE">
        <w:rPr>
          <w:rFonts w:eastAsia="SimHei" w:cstheme="minorBidi"/>
          <w:noProof/>
          <w:color w:val="E36C0A"/>
        </w:rPr>
        <w:t>configureEnv.sh</w:t>
      </w:r>
    </w:p>
    <w:p w:rsidR="00434D2A" w:rsidRPr="00A026EE" w:rsidRDefault="008E0B8D" w:rsidP="008E0B8D">
      <w:pPr>
        <w:pStyle w:val="ListParagraph"/>
        <w:spacing w:after="200" w:line="276" w:lineRule="auto"/>
        <w:jc w:val="left"/>
        <w:rPr>
          <w:rFonts w:cstheme="minorBidi"/>
        </w:rPr>
      </w:pPr>
      <w:r w:rsidRPr="00A026EE">
        <w:rPr>
          <w:rFonts w:cstheme="minorBidi"/>
          <w:noProof/>
          <w:lang w:val="en-US"/>
        </w:rPr>
        <w:lastRenderedPageBreak/>
        <w:drawing>
          <wp:inline distT="0" distB="0" distL="0" distR="0" wp14:anchorId="75656D52" wp14:editId="4F1FD8A7">
            <wp:extent cx="6145619" cy="4699591"/>
            <wp:effectExtent l="0" t="0" r="7620" b="635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6145619" cy="4699591"/>
                    </a:xfrm>
                    <a:prstGeom prst="rect">
                      <a:avLst/>
                    </a:prstGeom>
                    <a:noFill/>
                    <a:ln w="9525">
                      <a:noFill/>
                      <a:miter lim="800000"/>
                      <a:headEnd/>
                      <a:tailEnd/>
                    </a:ln>
                  </pic:spPr>
                </pic:pic>
              </a:graphicData>
            </a:graphic>
          </wp:inline>
        </w:drawing>
      </w:r>
    </w:p>
    <w:p w:rsidR="00BC24D6" w:rsidRPr="00A026EE" w:rsidRDefault="00BC24D6" w:rsidP="001612D8">
      <w:pPr>
        <w:pStyle w:val="ListParagraph"/>
        <w:numPr>
          <w:ilvl w:val="0"/>
          <w:numId w:val="32"/>
        </w:numPr>
        <w:spacing w:after="200" w:line="276" w:lineRule="auto"/>
        <w:jc w:val="left"/>
        <w:rPr>
          <w:rFonts w:eastAsia="SimHei" w:cstheme="minorBidi"/>
          <w:noProof/>
        </w:rPr>
      </w:pPr>
      <w:r w:rsidRPr="00A026EE">
        <w:rPr>
          <w:rFonts w:eastAsia="SimHei" w:cstheme="minorBidi"/>
          <w:noProof/>
        </w:rPr>
        <w:t xml:space="preserve">Start up the application </w:t>
      </w:r>
      <w:r w:rsidRPr="00A026EE">
        <w:rPr>
          <w:rFonts w:eastAsia="SimHei" w:cstheme="minorBidi"/>
          <w:noProof/>
          <w:color w:val="E36C0A"/>
        </w:rPr>
        <w:t>ADDCSPL</w:t>
      </w:r>
      <w:r w:rsidRPr="00A026EE">
        <w:rPr>
          <w:rFonts w:eastAsia="SimHei" w:cstheme="minorBidi"/>
          <w:noProof/>
        </w:rPr>
        <w:t xml:space="preserve"> using </w:t>
      </w:r>
      <w:r w:rsidRPr="00A026EE">
        <w:rPr>
          <w:rFonts w:eastAsia="SimHei" w:cstheme="minorBidi"/>
          <w:noProof/>
          <w:color w:val="E36C0A"/>
        </w:rPr>
        <w:t>$SPLEBASE/bin/spl.sh start</w:t>
      </w:r>
    </w:p>
    <w:p w:rsidR="00BC24D6" w:rsidRPr="00A026EE" w:rsidRDefault="00BC24D6" w:rsidP="00BC24D6">
      <w:pPr>
        <w:ind w:left="720"/>
        <w:contextualSpacing/>
        <w:rPr>
          <w:rFonts w:cstheme="minorBidi"/>
          <w:color w:val="1F497D"/>
          <w:sz w:val="16"/>
          <w:szCs w:val="16"/>
        </w:rPr>
      </w:pPr>
    </w:p>
    <w:p w:rsidR="00A026EE" w:rsidRDefault="00A026EE" w:rsidP="00BC24D6">
      <w:pPr>
        <w:ind w:left="720"/>
        <w:contextualSpacing/>
        <w:rPr>
          <w:rFonts w:cstheme="minorBidi"/>
          <w:color w:val="1F497D"/>
          <w:sz w:val="16"/>
          <w:szCs w:val="16"/>
        </w:rPr>
      </w:pPr>
    </w:p>
    <w:p w:rsidR="00BC24D6" w:rsidRPr="00A026EE" w:rsidRDefault="00BC24D6" w:rsidP="00BC24D6">
      <w:pPr>
        <w:ind w:left="720"/>
        <w:contextualSpacing/>
        <w:rPr>
          <w:rFonts w:cstheme="minorBidi"/>
          <w:color w:val="1F497D"/>
          <w:sz w:val="16"/>
          <w:szCs w:val="16"/>
        </w:rPr>
      </w:pPr>
      <w:r w:rsidRPr="00A026EE">
        <w:rPr>
          <w:rFonts w:cstheme="minorBidi"/>
          <w:color w:val="1F497D"/>
          <w:sz w:val="16"/>
          <w:szCs w:val="16"/>
        </w:rPr>
        <w:t>bash-3.00$&gt; spl.sh start</w:t>
      </w:r>
    </w:p>
    <w:p w:rsidR="00BC24D6" w:rsidRPr="00A026EE" w:rsidRDefault="00BC24D6" w:rsidP="00A026EE">
      <w:pPr>
        <w:ind w:firstLine="720"/>
        <w:contextualSpacing/>
        <w:rPr>
          <w:rFonts w:cstheme="minorBidi"/>
          <w:color w:val="1F497D"/>
          <w:sz w:val="16"/>
          <w:szCs w:val="16"/>
        </w:rPr>
      </w:pPr>
      <w:r w:rsidRPr="00A026EE">
        <w:rPr>
          <w:rFonts w:cstheme="minorBidi"/>
          <w:color w:val="1F497D"/>
          <w:sz w:val="16"/>
          <w:szCs w:val="16"/>
        </w:rPr>
        <w:t>101124.10:09:20&lt;info&gt;Startup/Shutdown logs will go to /</w:t>
      </w:r>
      <w:proofErr w:type="spellStart"/>
      <w:r w:rsidRPr="00A026EE">
        <w:rPr>
          <w:rFonts w:cstheme="minorBidi"/>
          <w:color w:val="1F497D"/>
          <w:sz w:val="16"/>
          <w:szCs w:val="16"/>
        </w:rPr>
        <w:t>spl</w:t>
      </w:r>
      <w:proofErr w:type="spellEnd"/>
      <w:r w:rsidRPr="00A026EE">
        <w:rPr>
          <w:rFonts w:cstheme="minorBidi"/>
          <w:color w:val="1F497D"/>
          <w:sz w:val="16"/>
          <w:szCs w:val="16"/>
        </w:rPr>
        <w:t>/apps1/ADDCSPL/logs/system/spl.sh.log</w:t>
      </w:r>
    </w:p>
    <w:p w:rsidR="00BC24D6" w:rsidRPr="00A026EE" w:rsidRDefault="00BC24D6" w:rsidP="00BC24D6">
      <w:pPr>
        <w:ind w:left="720"/>
        <w:contextualSpacing/>
        <w:rPr>
          <w:rFonts w:cstheme="minorBidi"/>
          <w:color w:val="1F497D"/>
          <w:sz w:val="16"/>
          <w:szCs w:val="16"/>
        </w:rPr>
      </w:pPr>
      <w:r w:rsidRPr="00A026EE">
        <w:rPr>
          <w:rFonts w:cstheme="minorBidi"/>
          <w:color w:val="1F497D"/>
          <w:sz w:val="16"/>
          <w:szCs w:val="16"/>
        </w:rPr>
        <w:t>101124.10:09:20 &lt;info&gt; Starting Weblogic Environment on http://</w:t>
      </w:r>
      <w:r w:rsidRPr="00A026EE">
        <w:rPr>
          <w:rFonts w:cstheme="minorBidi"/>
        </w:rPr>
        <w:t xml:space="preserve"> </w:t>
      </w:r>
      <w:r w:rsidRPr="00A026EE">
        <w:rPr>
          <w:rFonts w:cstheme="minorBidi"/>
          <w:color w:val="1F497D"/>
          <w:sz w:val="16"/>
          <w:szCs w:val="16"/>
        </w:rPr>
        <w:t>adpupbla03:7600</w:t>
      </w:r>
    </w:p>
    <w:p w:rsidR="00BC24D6" w:rsidRPr="00A026EE" w:rsidRDefault="00BC24D6" w:rsidP="00BC24D6">
      <w:pPr>
        <w:ind w:left="720"/>
        <w:contextualSpacing/>
        <w:rPr>
          <w:rFonts w:cstheme="minorBidi"/>
          <w:color w:val="1F497D"/>
          <w:sz w:val="16"/>
          <w:szCs w:val="16"/>
        </w:rPr>
      </w:pPr>
      <w:r w:rsidRPr="00A026EE">
        <w:rPr>
          <w:rFonts w:cstheme="minorBidi"/>
          <w:color w:val="1F497D"/>
          <w:sz w:val="16"/>
          <w:szCs w:val="16"/>
        </w:rPr>
        <w:t>101124.10:09:20 &lt;info&gt; startWebLogic.sh process = 13578</w:t>
      </w:r>
    </w:p>
    <w:p w:rsidR="00BC24D6" w:rsidRPr="00A026EE" w:rsidRDefault="00BC24D6" w:rsidP="00BC24D6">
      <w:pPr>
        <w:pStyle w:val="ListParagraph"/>
        <w:rPr>
          <w:rFonts w:eastAsia="SimHei" w:cstheme="minorBidi"/>
          <w:noProof/>
        </w:rPr>
      </w:pPr>
      <w:r w:rsidRPr="00A026EE">
        <w:rPr>
          <w:rFonts w:eastAsia="SimHei" w:cstheme="minorBidi"/>
          <w:b/>
          <w:noProof/>
          <w:u w:val="single"/>
        </w:rPr>
        <w:t>Note:</w:t>
      </w:r>
      <w:r w:rsidRPr="00A026EE">
        <w:rPr>
          <w:rFonts w:eastAsia="SimHei" w:cstheme="minorBidi"/>
          <w:noProof/>
        </w:rPr>
        <w:t xml:space="preserve"> Monitor the WebLogic log file till the application is running to check for any errors or slowness while application is coming up.</w:t>
      </w:r>
    </w:p>
    <w:p w:rsidR="00BC24D6" w:rsidRPr="00A026EE" w:rsidRDefault="00BC24D6" w:rsidP="00BC24D6">
      <w:pPr>
        <w:pStyle w:val="ListParagraph"/>
        <w:rPr>
          <w:rFonts w:eastAsia="SimHei" w:cstheme="minorBidi"/>
          <w:noProof/>
          <w:color w:val="E36C0A"/>
        </w:rPr>
      </w:pPr>
      <w:r w:rsidRPr="00A026EE">
        <w:rPr>
          <w:rFonts w:eastAsia="SimHei" w:cstheme="minorBidi"/>
          <w:noProof/>
          <w:color w:val="E36C0A"/>
        </w:rPr>
        <w:t>tail -f $SPLEBASE/logs/system/weblogic.current.log</w:t>
      </w:r>
    </w:p>
    <w:p w:rsidR="00F550FB" w:rsidRPr="00A026EE" w:rsidRDefault="00F550FB" w:rsidP="008E0B8D">
      <w:pPr>
        <w:pStyle w:val="ListParagraph"/>
        <w:spacing w:after="200" w:line="276" w:lineRule="auto"/>
        <w:jc w:val="left"/>
        <w:rPr>
          <w:rFonts w:cstheme="minorBidi"/>
        </w:rPr>
      </w:pPr>
    </w:p>
    <w:p w:rsidR="00F550FB" w:rsidRPr="00A026EE" w:rsidRDefault="00C216CB" w:rsidP="00F23EBE">
      <w:pPr>
        <w:pStyle w:val="ListParagraph"/>
        <w:numPr>
          <w:ilvl w:val="0"/>
          <w:numId w:val="32"/>
        </w:numPr>
        <w:spacing w:after="200" w:line="276" w:lineRule="auto"/>
        <w:jc w:val="left"/>
        <w:rPr>
          <w:rFonts w:cstheme="minorBidi"/>
        </w:rPr>
      </w:pPr>
      <w:r w:rsidRPr="00A026EE">
        <w:rPr>
          <w:rFonts w:cstheme="minorBidi"/>
        </w:rPr>
        <w:t xml:space="preserve">Login to CC&amp;B application instance and perform some navigation </w:t>
      </w:r>
      <w:r w:rsidR="00F23EBE" w:rsidRPr="00A026EE">
        <w:rPr>
          <w:rFonts w:cstheme="minorBidi"/>
        </w:rPr>
        <w:t xml:space="preserve">to </w:t>
      </w:r>
      <w:r w:rsidRPr="00A026EE">
        <w:rPr>
          <w:rFonts w:cstheme="minorBidi"/>
        </w:rPr>
        <w:t xml:space="preserve">check the performance of newly switched application. </w:t>
      </w:r>
    </w:p>
    <w:p w:rsidR="00382A55" w:rsidRPr="00A026EE" w:rsidRDefault="00382A55" w:rsidP="00382A55">
      <w:pPr>
        <w:rPr>
          <w:rFonts w:cstheme="minorBidi"/>
        </w:rPr>
      </w:pPr>
    </w:p>
    <w:p w:rsidR="00E9245C" w:rsidRPr="00A026EE" w:rsidRDefault="00C216CB" w:rsidP="00E9245C">
      <w:pPr>
        <w:ind w:left="720"/>
        <w:rPr>
          <w:rFonts w:cstheme="minorBidi"/>
        </w:rPr>
      </w:pPr>
      <w:r w:rsidRPr="00A026EE">
        <w:rPr>
          <w:rFonts w:cstheme="minorBidi"/>
          <w:noProof/>
          <w:lang w:val="en-US"/>
        </w:rPr>
        <w:lastRenderedPageBreak/>
        <w:drawing>
          <wp:inline distT="0" distB="0" distL="0" distR="0" wp14:anchorId="13C74DDF" wp14:editId="60031743">
            <wp:extent cx="6181090" cy="3053826"/>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6181090" cy="3053826"/>
                    </a:xfrm>
                    <a:prstGeom prst="rect">
                      <a:avLst/>
                    </a:prstGeom>
                    <a:noFill/>
                    <a:ln w="9525">
                      <a:noFill/>
                      <a:miter lim="800000"/>
                      <a:headEnd/>
                      <a:tailEnd/>
                    </a:ln>
                  </pic:spPr>
                </pic:pic>
              </a:graphicData>
            </a:graphic>
          </wp:inline>
        </w:drawing>
      </w:r>
    </w:p>
    <w:p w:rsidR="00C216CB" w:rsidRPr="00A026EE" w:rsidRDefault="00C216CB" w:rsidP="00E9245C">
      <w:pPr>
        <w:ind w:left="720"/>
        <w:rPr>
          <w:rFonts w:cstheme="minorBidi"/>
        </w:rPr>
      </w:pPr>
    </w:p>
    <w:p w:rsidR="00C216CB" w:rsidRPr="00A026EE" w:rsidRDefault="00C216CB" w:rsidP="00E9245C">
      <w:pPr>
        <w:ind w:left="720"/>
        <w:rPr>
          <w:rFonts w:cstheme="minorBidi"/>
        </w:rPr>
      </w:pPr>
      <w:r w:rsidRPr="00A026EE">
        <w:rPr>
          <w:rFonts w:cstheme="minorBidi"/>
          <w:noProof/>
          <w:lang w:val="en-US"/>
        </w:rPr>
        <w:drawing>
          <wp:inline distT="0" distB="0" distL="0" distR="0" wp14:anchorId="71A04878" wp14:editId="2D090959">
            <wp:extent cx="6181090" cy="315754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6181090" cy="3157541"/>
                    </a:xfrm>
                    <a:prstGeom prst="rect">
                      <a:avLst/>
                    </a:prstGeom>
                    <a:noFill/>
                    <a:ln w="9525">
                      <a:noFill/>
                      <a:miter lim="800000"/>
                      <a:headEnd/>
                      <a:tailEnd/>
                    </a:ln>
                  </pic:spPr>
                </pic:pic>
              </a:graphicData>
            </a:graphic>
          </wp:inline>
        </w:drawing>
      </w:r>
    </w:p>
    <w:p w:rsidR="00C216CB" w:rsidRPr="00A026EE" w:rsidRDefault="00C216CB" w:rsidP="00E9245C">
      <w:pPr>
        <w:ind w:left="720"/>
        <w:rPr>
          <w:rFonts w:cstheme="minorBidi"/>
        </w:rPr>
      </w:pPr>
      <w:r w:rsidRPr="00A026EE">
        <w:rPr>
          <w:rFonts w:cstheme="minorBidi"/>
          <w:noProof/>
          <w:lang w:val="en-US"/>
        </w:rPr>
        <w:lastRenderedPageBreak/>
        <w:drawing>
          <wp:inline distT="0" distB="0" distL="0" distR="0" wp14:anchorId="4EB86895" wp14:editId="13910063">
            <wp:extent cx="6181090" cy="30246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6181090" cy="3024685"/>
                    </a:xfrm>
                    <a:prstGeom prst="rect">
                      <a:avLst/>
                    </a:prstGeom>
                    <a:noFill/>
                    <a:ln w="9525">
                      <a:noFill/>
                      <a:miter lim="800000"/>
                      <a:headEnd/>
                      <a:tailEnd/>
                    </a:ln>
                  </pic:spPr>
                </pic:pic>
              </a:graphicData>
            </a:graphic>
          </wp:inline>
        </w:drawing>
      </w:r>
    </w:p>
    <w:p w:rsidR="000C595B" w:rsidRPr="00A026EE" w:rsidRDefault="000C595B" w:rsidP="00E9245C">
      <w:pPr>
        <w:ind w:left="720"/>
        <w:rPr>
          <w:rFonts w:cstheme="minorBidi"/>
        </w:rPr>
      </w:pPr>
    </w:p>
    <w:p w:rsidR="000C595B" w:rsidRPr="00A026EE" w:rsidRDefault="000C595B" w:rsidP="00E9245C">
      <w:pPr>
        <w:ind w:left="720"/>
        <w:rPr>
          <w:rFonts w:cstheme="minorBidi"/>
        </w:rPr>
      </w:pPr>
    </w:p>
    <w:p w:rsidR="00BD63E3" w:rsidRPr="00A026EE" w:rsidRDefault="00BD63E3" w:rsidP="001612D8">
      <w:pPr>
        <w:pStyle w:val="ListParagraph"/>
        <w:numPr>
          <w:ilvl w:val="0"/>
          <w:numId w:val="32"/>
        </w:numPr>
        <w:spacing w:after="200" w:line="276" w:lineRule="auto"/>
        <w:jc w:val="left"/>
        <w:rPr>
          <w:rFonts w:cstheme="minorBidi"/>
        </w:rPr>
      </w:pPr>
      <w:r w:rsidRPr="00A026EE">
        <w:rPr>
          <w:rFonts w:cstheme="minorBidi"/>
        </w:rPr>
        <w:t>Start the MPL using XAI instance</w:t>
      </w:r>
    </w:p>
    <w:p w:rsidR="00BD63E3" w:rsidRPr="00A026EE" w:rsidRDefault="00BD63E3" w:rsidP="00010332">
      <w:pPr>
        <w:spacing w:after="200" w:line="276" w:lineRule="auto"/>
        <w:ind w:left="1080"/>
        <w:jc w:val="left"/>
        <w:rPr>
          <w:rFonts w:eastAsia="SimHei" w:cstheme="minorBidi"/>
          <w:noProof/>
          <w:color w:val="E36C0A"/>
        </w:rPr>
      </w:pPr>
      <w:r w:rsidRPr="00A026EE">
        <w:rPr>
          <w:rFonts w:eastAsia="SimHei" w:cstheme="minorBidi"/>
          <w:noProof/>
          <w:color w:val="E36C0A"/>
        </w:rPr>
        <w:t>wls –e ADDCSPL -m</w:t>
      </w:r>
    </w:p>
    <w:p w:rsidR="000C595B" w:rsidRPr="00A026EE" w:rsidRDefault="000C595B" w:rsidP="001612D8">
      <w:pPr>
        <w:pStyle w:val="ListParagraph"/>
        <w:numPr>
          <w:ilvl w:val="0"/>
          <w:numId w:val="32"/>
        </w:numPr>
        <w:spacing w:after="200" w:line="276" w:lineRule="auto"/>
        <w:jc w:val="left"/>
        <w:rPr>
          <w:rFonts w:cstheme="minorBidi"/>
        </w:rPr>
      </w:pPr>
      <w:r w:rsidRPr="00A026EE">
        <w:rPr>
          <w:rFonts w:cstheme="minorBidi"/>
        </w:rPr>
        <w:t xml:space="preserve">The same process will be </w:t>
      </w:r>
      <w:r w:rsidR="00010332" w:rsidRPr="00A026EE">
        <w:rPr>
          <w:rFonts w:cstheme="minorBidi"/>
        </w:rPr>
        <w:t>followed</w:t>
      </w:r>
      <w:r w:rsidRPr="00A026EE">
        <w:rPr>
          <w:rFonts w:cstheme="minorBidi"/>
        </w:rPr>
        <w:t xml:space="preserve"> for </w:t>
      </w:r>
      <w:r w:rsidR="00BD63E3" w:rsidRPr="00A026EE">
        <w:rPr>
          <w:rFonts w:cstheme="minorBidi"/>
        </w:rPr>
        <w:t xml:space="preserve">application instance ADDCSPL2 </w:t>
      </w:r>
      <w:r w:rsidRPr="00A026EE">
        <w:rPr>
          <w:rFonts w:cstheme="minorBidi"/>
        </w:rPr>
        <w:t xml:space="preserve">and batch instance. </w:t>
      </w:r>
    </w:p>
    <w:p w:rsidR="00BD63E3" w:rsidRPr="00A026EE" w:rsidRDefault="00BD63E3" w:rsidP="001612D8">
      <w:pPr>
        <w:pStyle w:val="ListParagraph"/>
        <w:numPr>
          <w:ilvl w:val="0"/>
          <w:numId w:val="32"/>
        </w:numPr>
        <w:spacing w:after="200" w:line="276" w:lineRule="auto"/>
        <w:jc w:val="left"/>
        <w:rPr>
          <w:rFonts w:cstheme="minorBidi"/>
        </w:rPr>
      </w:pPr>
      <w:r w:rsidRPr="00A026EE">
        <w:rPr>
          <w:rFonts w:cstheme="minorBidi"/>
        </w:rPr>
        <w:t xml:space="preserve">Start the application instance </w:t>
      </w:r>
    </w:p>
    <w:p w:rsidR="00BD63E3" w:rsidRPr="00A026EE" w:rsidRDefault="00010332" w:rsidP="00010332">
      <w:pPr>
        <w:spacing w:after="200" w:line="276" w:lineRule="auto"/>
        <w:ind w:left="1080"/>
        <w:jc w:val="left"/>
        <w:rPr>
          <w:rFonts w:eastAsia="SimHei" w:cstheme="minorBidi"/>
          <w:noProof/>
          <w:color w:val="E36C0A"/>
        </w:rPr>
      </w:pPr>
      <w:r w:rsidRPr="00A026EE">
        <w:rPr>
          <w:rFonts w:eastAsia="SimHei" w:cstheme="minorBidi"/>
          <w:noProof/>
          <w:color w:val="E36C0A"/>
        </w:rPr>
        <w:t>w</w:t>
      </w:r>
      <w:r w:rsidR="00BD63E3" w:rsidRPr="00A026EE">
        <w:rPr>
          <w:rFonts w:eastAsia="SimHei" w:cstheme="minorBidi"/>
          <w:noProof/>
          <w:color w:val="E36C0A"/>
        </w:rPr>
        <w:t>ls –e ADDCSPL2</w:t>
      </w:r>
    </w:p>
    <w:p w:rsidR="00010332" w:rsidRPr="00A026EE" w:rsidRDefault="00010332" w:rsidP="001612D8">
      <w:pPr>
        <w:pStyle w:val="ListParagraph"/>
        <w:numPr>
          <w:ilvl w:val="0"/>
          <w:numId w:val="32"/>
        </w:numPr>
        <w:spacing w:after="200" w:line="276" w:lineRule="auto"/>
        <w:jc w:val="left"/>
        <w:rPr>
          <w:rFonts w:cstheme="minorBidi"/>
        </w:rPr>
      </w:pPr>
      <w:r w:rsidRPr="00A026EE">
        <w:rPr>
          <w:rFonts w:cstheme="minorBidi"/>
        </w:rPr>
        <w:t xml:space="preserve">Start the Batch Instance ( optional ) </w:t>
      </w:r>
    </w:p>
    <w:p w:rsidR="00010332" w:rsidRPr="00A026EE" w:rsidRDefault="00010332" w:rsidP="00010332">
      <w:pPr>
        <w:spacing w:after="200" w:line="276" w:lineRule="auto"/>
        <w:ind w:left="1080"/>
        <w:jc w:val="left"/>
        <w:rPr>
          <w:rFonts w:eastAsia="SimHei" w:cstheme="minorBidi"/>
          <w:noProof/>
          <w:color w:val="E36C0A"/>
        </w:rPr>
      </w:pPr>
      <w:r w:rsidRPr="00A026EE">
        <w:rPr>
          <w:rFonts w:eastAsia="SimHei" w:cstheme="minorBidi"/>
          <w:noProof/>
          <w:color w:val="E36C0A"/>
        </w:rPr>
        <w:t>wls –e ADDCSPL2</w:t>
      </w:r>
    </w:p>
    <w:p w:rsidR="00BD63E3" w:rsidRPr="00A026EE" w:rsidRDefault="00BD63E3" w:rsidP="001612D8">
      <w:pPr>
        <w:pStyle w:val="ListParagraph"/>
        <w:numPr>
          <w:ilvl w:val="0"/>
          <w:numId w:val="32"/>
        </w:numPr>
        <w:spacing w:after="200" w:line="276" w:lineRule="auto"/>
        <w:jc w:val="left"/>
        <w:rPr>
          <w:rFonts w:cstheme="minorBidi"/>
        </w:rPr>
      </w:pPr>
      <w:r w:rsidRPr="00A026EE">
        <w:rPr>
          <w:rFonts w:cstheme="minorBidi"/>
        </w:rPr>
        <w:t>Start the thread pools using Batch instance.</w:t>
      </w:r>
    </w:p>
    <w:p w:rsidR="00BD63E3" w:rsidRPr="00A026EE" w:rsidRDefault="00010332" w:rsidP="00010332">
      <w:pPr>
        <w:spacing w:after="200" w:line="276" w:lineRule="auto"/>
        <w:ind w:left="1080"/>
        <w:jc w:val="left"/>
        <w:rPr>
          <w:rFonts w:eastAsia="SimHei" w:cstheme="minorBidi"/>
          <w:noProof/>
          <w:color w:val="E36C0A"/>
        </w:rPr>
      </w:pPr>
      <w:r w:rsidRPr="00A026EE">
        <w:rPr>
          <w:rFonts w:eastAsia="SimHei" w:cstheme="minorBidi"/>
          <w:noProof/>
          <w:color w:val="E36C0A"/>
        </w:rPr>
        <w:t>t</w:t>
      </w:r>
      <w:r w:rsidR="00BD63E3" w:rsidRPr="00A026EE">
        <w:rPr>
          <w:rFonts w:eastAsia="SimHei" w:cstheme="minorBidi"/>
          <w:noProof/>
          <w:color w:val="E36C0A"/>
        </w:rPr>
        <w:t xml:space="preserve">hpwkr –e ADDCBATCH </w:t>
      </w:r>
      <w:r w:rsidRPr="00A026EE">
        <w:rPr>
          <w:rFonts w:eastAsia="SimHei" w:cstheme="minorBidi"/>
          <w:noProof/>
          <w:color w:val="E36C0A"/>
        </w:rPr>
        <w:t>–</w:t>
      </w:r>
      <w:r w:rsidR="00BD63E3" w:rsidRPr="00A026EE">
        <w:rPr>
          <w:rFonts w:eastAsia="SimHei" w:cstheme="minorBidi"/>
          <w:noProof/>
          <w:color w:val="E36C0A"/>
        </w:rPr>
        <w:t>s</w:t>
      </w:r>
    </w:p>
    <w:p w:rsidR="00A00525" w:rsidRPr="00A026EE" w:rsidRDefault="00A00525" w:rsidP="00010332">
      <w:pPr>
        <w:spacing w:after="200" w:line="276" w:lineRule="auto"/>
        <w:ind w:left="1080"/>
        <w:jc w:val="left"/>
        <w:rPr>
          <w:rFonts w:eastAsia="SimHei" w:cstheme="minorBidi"/>
          <w:noProof/>
          <w:color w:val="E36C0A"/>
        </w:rPr>
      </w:pPr>
    </w:p>
    <w:p w:rsidR="00010332" w:rsidRPr="00A026EE" w:rsidRDefault="00010332" w:rsidP="00010332">
      <w:pPr>
        <w:pStyle w:val="ListParagraph"/>
        <w:spacing w:after="200" w:line="276" w:lineRule="auto"/>
        <w:jc w:val="left"/>
        <w:rPr>
          <w:rFonts w:cstheme="minorBidi"/>
          <w:i/>
          <w:iCs/>
          <w:color w:val="FF0000"/>
        </w:rPr>
      </w:pPr>
      <w:r w:rsidRPr="00A026EE">
        <w:rPr>
          <w:rFonts w:cstheme="minorBidi"/>
          <w:i/>
          <w:iCs/>
          <w:color w:val="FF0000"/>
        </w:rPr>
        <w:t xml:space="preserve"> </w:t>
      </w:r>
    </w:p>
    <w:p w:rsidR="00BB193A" w:rsidRPr="00A026EE" w:rsidRDefault="00BB193A" w:rsidP="00BB193A">
      <w:pPr>
        <w:spacing w:after="0"/>
        <w:rPr>
          <w:rFonts w:cstheme="minorBidi"/>
          <w:i/>
          <w:iCs/>
          <w:color w:val="FF0000"/>
        </w:rPr>
      </w:pPr>
    </w:p>
    <w:sectPr w:rsidR="00BB193A" w:rsidRPr="00A026EE" w:rsidSect="002337B8">
      <w:headerReference w:type="even" r:id="rId75"/>
      <w:headerReference w:type="default" r:id="rId76"/>
      <w:headerReference w:type="first" r:id="rId77"/>
      <w:footerReference w:type="first" r:id="rId78"/>
      <w:pgSz w:w="11894" w:h="16834" w:code="1"/>
      <w:pgMar w:top="1440" w:right="1080" w:bottom="63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5B1" w:rsidRDefault="00C345B1">
      <w:r>
        <w:separator/>
      </w:r>
    </w:p>
    <w:p w:rsidR="00C345B1" w:rsidRDefault="00C345B1"/>
  </w:endnote>
  <w:endnote w:type="continuationSeparator" w:id="0">
    <w:p w:rsidR="00C345B1" w:rsidRDefault="00C345B1">
      <w:r>
        <w:continuationSeparator/>
      </w:r>
    </w:p>
    <w:p w:rsidR="00C345B1" w:rsidRDefault="00C345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Bold">
    <w:panose1 w:val="00000000000000000000"/>
    <w:charset w:val="00"/>
    <w:family w:val="swiss"/>
    <w:notTrueType/>
    <w:pitch w:val="default"/>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067DE" w:rsidRDefault="003067D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p w:rsidR="003067DE" w:rsidRDefault="003067DE"/>
  <w:p w:rsidR="003067DE" w:rsidRDefault="003067DE"/>
  <w:p w:rsidR="003067DE" w:rsidRDefault="003067DE"/>
  <w:tbl>
    <w:tblPr>
      <w:tblW w:w="8748" w:type="dxa"/>
      <w:tblBorders>
        <w:top w:val="single" w:sz="4" w:space="0" w:color="C0C0C0"/>
      </w:tblBorders>
      <w:tblLayout w:type="fixed"/>
      <w:tblLook w:val="0000" w:firstRow="0" w:lastRow="0" w:firstColumn="0" w:lastColumn="0" w:noHBand="0" w:noVBand="0"/>
    </w:tblPr>
    <w:tblGrid>
      <w:gridCol w:w="3888"/>
      <w:gridCol w:w="3420"/>
      <w:gridCol w:w="1440"/>
    </w:tblGrid>
    <w:tr w:rsidR="003067DE" w:rsidTr="002933EF">
      <w:trPr>
        <w:cantSplit/>
      </w:trPr>
      <w:tc>
        <w:tcPr>
          <w:tcW w:w="3888" w:type="dxa"/>
        </w:tcPr>
        <w:p w:rsidR="003067DE" w:rsidRPr="0038669F" w:rsidRDefault="003067DE" w:rsidP="002933EF">
          <w:pPr>
            <w:pStyle w:val="Footer"/>
            <w:spacing w:before="40" w:after="40"/>
            <w:ind w:left="-57"/>
            <w:rPr>
              <w:sz w:val="16"/>
            </w:rPr>
          </w:pPr>
          <w:r w:rsidRPr="0038669F">
            <w:rPr>
              <w:sz w:val="16"/>
            </w:rPr>
            <w:t>V</w:t>
          </w:r>
          <w:r>
            <w:rPr>
              <w:sz w:val="16"/>
            </w:rPr>
            <w:t xml:space="preserve">ersion:1.0   </w:t>
          </w:r>
        </w:p>
      </w:tc>
      <w:tc>
        <w:tcPr>
          <w:tcW w:w="3420" w:type="dxa"/>
        </w:tcPr>
        <w:p w:rsidR="003067DE" w:rsidRDefault="003067DE" w:rsidP="002933EF">
          <w:pPr>
            <w:pStyle w:val="Footer"/>
            <w:spacing w:before="40" w:after="40"/>
            <w:jc w:val="left"/>
            <w:rPr>
              <w:sz w:val="16"/>
            </w:rPr>
          </w:pPr>
          <w:r>
            <w:rPr>
              <w:sz w:val="16"/>
            </w:rPr>
            <w:t>Injazat Internal</w:t>
          </w:r>
        </w:p>
      </w:tc>
      <w:tc>
        <w:tcPr>
          <w:tcW w:w="1440" w:type="dxa"/>
        </w:tcPr>
        <w:p w:rsidR="003067DE" w:rsidRDefault="003067DE" w:rsidP="002933EF">
          <w:pPr>
            <w:pStyle w:val="Footer"/>
            <w:spacing w:before="40" w:after="40"/>
            <w:ind w:right="-57"/>
            <w:jc w:val="center"/>
            <w:rPr>
              <w:sz w:val="16"/>
            </w:rPr>
          </w:pPr>
          <w:r>
            <w:rPr>
              <w:sz w:val="16"/>
            </w:rPr>
            <w:t xml:space="preserve">Page </w:t>
          </w:r>
          <w:r>
            <w:rPr>
              <w:rStyle w:val="PageNumber"/>
              <w:sz w:val="16"/>
            </w:rPr>
            <w:fldChar w:fldCharType="begin"/>
          </w:r>
          <w:r>
            <w:rPr>
              <w:rStyle w:val="PageNumber"/>
              <w:sz w:val="16"/>
            </w:rPr>
            <w:instrText xml:space="preserve"> PAGE </w:instrText>
          </w:r>
          <w:r>
            <w:rPr>
              <w:rStyle w:val="PageNumber"/>
              <w:sz w:val="16"/>
            </w:rPr>
            <w:fldChar w:fldCharType="separate"/>
          </w:r>
          <w:r w:rsidR="00295EA5">
            <w:rPr>
              <w:rStyle w:val="PageNumber"/>
              <w:noProof/>
              <w:sz w:val="16"/>
            </w:rPr>
            <w:t>16</w:t>
          </w:r>
          <w:r>
            <w:rPr>
              <w:rStyle w:val="PageNumber"/>
              <w:sz w:val="16"/>
            </w:rPr>
            <w:fldChar w:fldCharType="end"/>
          </w:r>
          <w:r>
            <w:rPr>
              <w:rStyle w:val="PageNumber"/>
              <w:sz w:val="16"/>
            </w:rPr>
            <w:t xml:space="preserve"> of </w:t>
          </w:r>
          <w:r>
            <w:rPr>
              <w:rStyle w:val="PageNumber"/>
              <w:sz w:val="16"/>
            </w:rPr>
            <w:fldChar w:fldCharType="begin"/>
          </w:r>
          <w:r>
            <w:rPr>
              <w:rStyle w:val="PageNumber"/>
              <w:sz w:val="16"/>
            </w:rPr>
            <w:instrText xml:space="preserve"> NUMPAGES </w:instrText>
          </w:r>
          <w:r>
            <w:rPr>
              <w:rStyle w:val="PageNumber"/>
              <w:sz w:val="16"/>
            </w:rPr>
            <w:fldChar w:fldCharType="separate"/>
          </w:r>
          <w:r w:rsidR="00295EA5">
            <w:rPr>
              <w:rStyle w:val="PageNumber"/>
              <w:noProof/>
              <w:sz w:val="16"/>
            </w:rPr>
            <w:t>59</w:t>
          </w:r>
          <w:r>
            <w:rPr>
              <w:rStyle w:val="PageNumber"/>
              <w:sz w:val="16"/>
            </w:rPr>
            <w:fldChar w:fldCharType="end"/>
          </w:r>
        </w:p>
      </w:tc>
    </w:tr>
  </w:tbl>
  <w:p w:rsidR="003067DE" w:rsidRDefault="003067DE" w:rsidP="0021797F">
    <w:pPr>
      <w:pStyle w:val="DocumentTitle"/>
      <w:tabs>
        <w:tab w:val="clear" w:pos="4320"/>
        <w:tab w:val="clear" w:pos="8640"/>
        <w:tab w:val="center" w:pos="4860"/>
        <w:tab w:val="right" w:pos="9630"/>
      </w:tabs>
      <w:spacing w:before="40" w:after="0"/>
      <w:jc w:val="left"/>
      <w:rPr>
        <w:rFonts w:ascii="Verdana" w:hAnsi="Verdana"/>
        <w:b w:val="0"/>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p w:rsidR="003067DE" w:rsidRDefault="003067DE"/>
  <w:p w:rsidR="003067DE" w:rsidRDefault="003067DE"/>
  <w:p w:rsidR="003067DE" w:rsidRDefault="003067DE"/>
  <w:p w:rsidR="003067DE" w:rsidRDefault="003067DE"/>
  <w:p w:rsidR="003067DE" w:rsidRDefault="003067DE"/>
  <w:tbl>
    <w:tblPr>
      <w:tblW w:w="8748" w:type="dxa"/>
      <w:tblBorders>
        <w:top w:val="single" w:sz="4" w:space="0" w:color="C0C0C0"/>
      </w:tblBorders>
      <w:tblLayout w:type="fixed"/>
      <w:tblLook w:val="0000" w:firstRow="0" w:lastRow="0" w:firstColumn="0" w:lastColumn="0" w:noHBand="0" w:noVBand="0"/>
    </w:tblPr>
    <w:tblGrid>
      <w:gridCol w:w="3888"/>
      <w:gridCol w:w="3420"/>
      <w:gridCol w:w="1440"/>
    </w:tblGrid>
    <w:tr w:rsidR="003067DE" w:rsidTr="002933EF">
      <w:trPr>
        <w:cantSplit/>
      </w:trPr>
      <w:tc>
        <w:tcPr>
          <w:tcW w:w="3888" w:type="dxa"/>
        </w:tcPr>
        <w:p w:rsidR="003067DE" w:rsidRPr="0038669F" w:rsidRDefault="003067DE" w:rsidP="002933EF">
          <w:pPr>
            <w:pStyle w:val="Footer"/>
            <w:spacing w:before="40" w:after="40"/>
            <w:ind w:left="-57"/>
            <w:rPr>
              <w:sz w:val="16"/>
            </w:rPr>
          </w:pPr>
          <w:r w:rsidRPr="0038669F">
            <w:rPr>
              <w:sz w:val="16"/>
            </w:rPr>
            <w:t>V</w:t>
          </w:r>
          <w:r>
            <w:rPr>
              <w:sz w:val="16"/>
            </w:rPr>
            <w:t xml:space="preserve">ersion:1.0   </w:t>
          </w:r>
        </w:p>
      </w:tc>
      <w:tc>
        <w:tcPr>
          <w:tcW w:w="3420" w:type="dxa"/>
        </w:tcPr>
        <w:p w:rsidR="003067DE" w:rsidRDefault="003067DE" w:rsidP="002933EF">
          <w:pPr>
            <w:pStyle w:val="Footer"/>
            <w:spacing w:before="40" w:after="40"/>
            <w:jc w:val="left"/>
            <w:rPr>
              <w:sz w:val="16"/>
            </w:rPr>
          </w:pPr>
          <w:r>
            <w:rPr>
              <w:sz w:val="16"/>
            </w:rPr>
            <w:t>Injazat Internal</w:t>
          </w:r>
        </w:p>
      </w:tc>
      <w:tc>
        <w:tcPr>
          <w:tcW w:w="1440" w:type="dxa"/>
        </w:tcPr>
        <w:p w:rsidR="003067DE" w:rsidRDefault="003067DE" w:rsidP="002933EF">
          <w:pPr>
            <w:pStyle w:val="Footer"/>
            <w:spacing w:before="40" w:after="40"/>
            <w:ind w:right="-57"/>
            <w:jc w:val="center"/>
            <w:rPr>
              <w:sz w:val="16"/>
            </w:rPr>
          </w:pPr>
          <w:r>
            <w:rPr>
              <w:sz w:val="16"/>
            </w:rPr>
            <w:t xml:space="preserve">Page </w:t>
          </w:r>
          <w:r>
            <w:rPr>
              <w:rStyle w:val="PageNumber"/>
              <w:sz w:val="16"/>
            </w:rPr>
            <w:fldChar w:fldCharType="begin"/>
          </w:r>
          <w:r>
            <w:rPr>
              <w:rStyle w:val="PageNumber"/>
              <w:sz w:val="16"/>
            </w:rPr>
            <w:instrText xml:space="preserve"> PAGE </w:instrText>
          </w:r>
          <w:r>
            <w:rPr>
              <w:rStyle w:val="PageNumber"/>
              <w:sz w:val="16"/>
            </w:rPr>
            <w:fldChar w:fldCharType="separate"/>
          </w:r>
          <w:r w:rsidR="00295EA5">
            <w:rPr>
              <w:rStyle w:val="PageNumber"/>
              <w:noProof/>
              <w:sz w:val="16"/>
            </w:rPr>
            <w:t>3</w:t>
          </w:r>
          <w:r>
            <w:rPr>
              <w:rStyle w:val="PageNumber"/>
              <w:sz w:val="16"/>
            </w:rPr>
            <w:fldChar w:fldCharType="end"/>
          </w:r>
          <w:r>
            <w:rPr>
              <w:rStyle w:val="PageNumber"/>
              <w:sz w:val="16"/>
            </w:rPr>
            <w:t xml:space="preserve"> of </w:t>
          </w:r>
          <w:r>
            <w:rPr>
              <w:rStyle w:val="PageNumber"/>
              <w:sz w:val="16"/>
            </w:rPr>
            <w:fldChar w:fldCharType="begin"/>
          </w:r>
          <w:r>
            <w:rPr>
              <w:rStyle w:val="PageNumber"/>
              <w:sz w:val="16"/>
            </w:rPr>
            <w:instrText xml:space="preserve"> NUMPAGES </w:instrText>
          </w:r>
          <w:r>
            <w:rPr>
              <w:rStyle w:val="PageNumber"/>
              <w:sz w:val="16"/>
            </w:rPr>
            <w:fldChar w:fldCharType="separate"/>
          </w:r>
          <w:r w:rsidR="00295EA5">
            <w:rPr>
              <w:rStyle w:val="PageNumber"/>
              <w:noProof/>
              <w:sz w:val="16"/>
            </w:rPr>
            <w:t>59</w:t>
          </w:r>
          <w:r>
            <w:rPr>
              <w:rStyle w:val="PageNumber"/>
              <w:sz w:val="16"/>
            </w:rPr>
            <w:fldChar w:fldCharType="end"/>
          </w:r>
        </w:p>
      </w:tc>
    </w:tr>
  </w:tbl>
  <w:p w:rsidR="003067DE" w:rsidRPr="002933EF" w:rsidRDefault="003067DE" w:rsidP="002933EF">
    <w:pPr>
      <w:pStyle w:val="Footer"/>
      <w:rPr>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5B1" w:rsidRDefault="00C345B1">
      <w:r>
        <w:separator/>
      </w:r>
    </w:p>
    <w:p w:rsidR="00C345B1" w:rsidRDefault="00C345B1"/>
  </w:footnote>
  <w:footnote w:type="continuationSeparator" w:id="0">
    <w:p w:rsidR="00C345B1" w:rsidRDefault="00C345B1">
      <w:r>
        <w:continuationSeparator/>
      </w:r>
    </w:p>
    <w:p w:rsidR="00C345B1" w:rsidRDefault="00C345B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pPr>
      <w:pStyle w:val="Header"/>
    </w:pPr>
    <w:r>
      <w:tab/>
    </w:r>
  </w:p>
  <w:p w:rsidR="003067DE" w:rsidRDefault="003067DE">
    <w:pPr>
      <w:pStyle w:val="Header"/>
    </w:pPr>
  </w:p>
  <w:p w:rsidR="003067DE" w:rsidRDefault="003067DE">
    <w:pPr>
      <w:pStyle w:val="Header"/>
    </w:pPr>
  </w:p>
  <w:p w:rsidR="003067DE" w:rsidRDefault="003067DE" w:rsidP="008C4534">
    <w:pPr>
      <w:pStyle w:val="Header"/>
      <w:jc w:val="center"/>
    </w:pPr>
    <w:r>
      <w:rPr>
        <w:noProof/>
        <w:lang w:val="en-US"/>
      </w:rPr>
      <w:drawing>
        <wp:inline distT="0" distB="0" distL="0" distR="0" wp14:anchorId="0DE895F1" wp14:editId="2ECD02AA">
          <wp:extent cx="3067050" cy="1381125"/>
          <wp:effectExtent l="19050" t="0" r="0" b="0"/>
          <wp:docPr id="47" name="Picture 1" descr="INJ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JLOGO.JPG"/>
                  <pic:cNvPicPr/>
                </pic:nvPicPr>
                <pic:blipFill>
                  <a:blip r:embed="rId1"/>
                  <a:stretch>
                    <a:fillRect/>
                  </a:stretch>
                </pic:blipFill>
                <pic:spPr>
                  <a:xfrm>
                    <a:off x="0" y="0"/>
                    <a:ext cx="3067908" cy="1381511"/>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p w:rsidR="003067DE" w:rsidRDefault="003067D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rsidP="002933EF">
    <w:pPr>
      <w:pBdr>
        <w:bottom w:val="single" w:sz="4" w:space="1" w:color="C0C0C0"/>
      </w:pBdr>
      <w:jc w:val="center"/>
    </w:pPr>
    <w:r>
      <w:t>ADDC CC&amp;B Application System Management Procedure</w:t>
    </w:r>
  </w:p>
  <w:p w:rsidR="003067DE" w:rsidRDefault="003067DE" w:rsidP="002933E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7DE" w:rsidRDefault="003067DE" w:rsidP="002933EF">
    <w:pPr>
      <w:pBdr>
        <w:bottom w:val="single" w:sz="4" w:space="1" w:color="C0C0C0"/>
      </w:pBdr>
      <w:jc w:val="center"/>
    </w:pPr>
    <w:r>
      <w:t>ADDC CC&amp;B Application System Management Procedure</w:t>
    </w:r>
  </w:p>
  <w:p w:rsidR="003067DE" w:rsidRDefault="003067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82DCAD8C"/>
    <w:lvl w:ilvl="0">
      <w:start w:val="1"/>
      <w:numFmt w:val="lowerLetter"/>
      <w:pStyle w:val="ListNumber"/>
      <w:lvlText w:val="%1)"/>
      <w:lvlJc w:val="left"/>
      <w:pPr>
        <w:tabs>
          <w:tab w:val="num" w:pos="360"/>
        </w:tabs>
        <w:ind w:left="360" w:hanging="360"/>
      </w:pPr>
    </w:lvl>
  </w:abstractNum>
  <w:abstractNum w:abstractNumId="1">
    <w:nsid w:val="FFFFFFFE"/>
    <w:multiLevelType w:val="singleLevel"/>
    <w:tmpl w:val="227671CC"/>
    <w:lvl w:ilvl="0">
      <w:numFmt w:val="decimal"/>
      <w:pStyle w:val="ListBulletedItem1"/>
      <w:lvlText w:val="*"/>
      <w:lvlJc w:val="left"/>
    </w:lvl>
  </w:abstractNum>
  <w:abstractNum w:abstractNumId="2">
    <w:nsid w:val="0000000A"/>
    <w:multiLevelType w:val="singleLevel"/>
    <w:tmpl w:val="00000000"/>
    <w:lvl w:ilvl="0">
      <w:start w:val="1"/>
      <w:numFmt w:val="bullet"/>
      <w:pStyle w:val="Bullets"/>
      <w:lvlText w:val=""/>
      <w:lvlJc w:val="left"/>
      <w:pPr>
        <w:tabs>
          <w:tab w:val="num" w:pos="432"/>
        </w:tabs>
        <w:ind w:left="432" w:hanging="432"/>
      </w:pPr>
      <w:rPr>
        <w:rFonts w:ascii="Symbol" w:hAnsi="Symbol" w:hint="default"/>
      </w:rPr>
    </w:lvl>
  </w:abstractNum>
  <w:abstractNum w:abstractNumId="3">
    <w:nsid w:val="02FB0462"/>
    <w:multiLevelType w:val="hybridMultilevel"/>
    <w:tmpl w:val="81D2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323200"/>
    <w:multiLevelType w:val="hybridMultilevel"/>
    <w:tmpl w:val="161A2F1C"/>
    <w:lvl w:ilvl="0" w:tplc="B2D66436">
      <w:start w:val="1"/>
      <w:numFmt w:val="decimal"/>
      <w:pStyle w:val="Numbered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4F728C9"/>
    <w:multiLevelType w:val="hybridMultilevel"/>
    <w:tmpl w:val="AD4A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D27C73"/>
    <w:multiLevelType w:val="hybridMultilevel"/>
    <w:tmpl w:val="16145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0E529B"/>
    <w:multiLevelType w:val="hybridMultilevel"/>
    <w:tmpl w:val="E4705AFC"/>
    <w:lvl w:ilvl="0" w:tplc="D0B2F41E">
      <w:start w:val="1"/>
      <w:numFmt w:val="bullet"/>
      <w:lvlText w:val="-"/>
      <w:lvlJc w:val="left"/>
      <w:pPr>
        <w:ind w:left="1080" w:hanging="360"/>
      </w:pPr>
      <w:rPr>
        <w:rFonts w:ascii="Gill Sans MT" w:eastAsia="Times New Roman" w:hAnsi="Gill Sans MT"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E603A43"/>
    <w:multiLevelType w:val="hybridMultilevel"/>
    <w:tmpl w:val="AB009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0C2044"/>
    <w:multiLevelType w:val="multilevel"/>
    <w:tmpl w:val="EA567B82"/>
    <w:lvl w:ilvl="0">
      <w:start w:val="1"/>
      <w:numFmt w:val="decimal"/>
      <w:lvlText w:val="%1"/>
      <w:lvlJc w:val="left"/>
      <w:pPr>
        <w:tabs>
          <w:tab w:val="num" w:pos="432"/>
        </w:tabs>
        <w:ind w:left="432" w:hanging="432"/>
      </w:pPr>
      <w:rPr>
        <w:rFonts w:ascii="Trebuchet MS" w:hAnsi="Trebuchet MS" w:hint="default"/>
        <w:b/>
        <w:i w:val="0"/>
        <w:caps w:val="0"/>
        <w:strike w:val="0"/>
        <w:dstrike w:val="0"/>
        <w:vanish w:val="0"/>
        <w:color w:val="000000"/>
        <w:sz w:val="28"/>
        <w:vertAlign w:val="baseline"/>
      </w:rPr>
    </w:lvl>
    <w:lvl w:ilvl="1">
      <w:start w:val="1"/>
      <w:numFmt w:val="decimal"/>
      <w:pStyle w:val="MajorHead-Medium"/>
      <w:lvlText w:val="%1.%2"/>
      <w:lvlJc w:val="left"/>
      <w:pPr>
        <w:tabs>
          <w:tab w:val="num" w:pos="720"/>
        </w:tabs>
        <w:ind w:left="0" w:firstLine="0"/>
      </w:pPr>
      <w:rPr>
        <w:rFonts w:ascii="Trebuchet MS" w:hAnsi="Trebuchet MS" w:hint="default"/>
        <w:b/>
        <w:i w:val="0"/>
        <w:caps w:val="0"/>
        <w:strike w:val="0"/>
        <w:dstrike w:val="0"/>
        <w:vanish w:val="0"/>
        <w:color w:val="000000"/>
        <w:sz w:val="24"/>
        <w:vertAlign w:val="baseline"/>
      </w:rPr>
    </w:lvl>
    <w:lvl w:ilvl="2">
      <w:start w:val="1"/>
      <w:numFmt w:val="decimal"/>
      <w:pStyle w:val="MajorHead-Smal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7500B3A"/>
    <w:multiLevelType w:val="hybridMultilevel"/>
    <w:tmpl w:val="AB3468A8"/>
    <w:lvl w:ilvl="0" w:tplc="E222D314">
      <w:start w:val="1"/>
      <w:numFmt w:val="decimal"/>
      <w:lvlRestart w:val="0"/>
      <w:pStyle w:val="StyleHeading1TrebuchetMS14ptAuto"/>
      <w:lvlText w:val="%1."/>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1AB251C8"/>
    <w:multiLevelType w:val="hybridMultilevel"/>
    <w:tmpl w:val="247C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D33720"/>
    <w:multiLevelType w:val="hybridMultilevel"/>
    <w:tmpl w:val="1D62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3437FA"/>
    <w:multiLevelType w:val="hybridMultilevel"/>
    <w:tmpl w:val="681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E77B1A"/>
    <w:multiLevelType w:val="hybridMultilevel"/>
    <w:tmpl w:val="CF5A4C50"/>
    <w:lvl w:ilvl="0" w:tplc="B42A41FC">
      <w:start w:val="1"/>
      <w:numFmt w:val="bullet"/>
      <w:lvlText w:val=""/>
      <w:lvlJc w:val="left"/>
      <w:pPr>
        <w:tabs>
          <w:tab w:val="num" w:pos="1440"/>
        </w:tabs>
        <w:ind w:left="1440" w:hanging="360"/>
      </w:pPr>
      <w:rPr>
        <w:rFonts w:ascii="Symbol" w:hAnsi="Symbol" w:hint="default"/>
      </w:rPr>
    </w:lvl>
    <w:lvl w:ilvl="1" w:tplc="B1CA1D02">
      <w:start w:val="1"/>
      <w:numFmt w:val="bullet"/>
      <w:lvlText w:val="o"/>
      <w:lvlJc w:val="left"/>
      <w:pPr>
        <w:tabs>
          <w:tab w:val="num" w:pos="2520"/>
        </w:tabs>
        <w:ind w:left="2520" w:hanging="360"/>
      </w:pPr>
      <w:rPr>
        <w:rFonts w:ascii="Courier New" w:hAnsi="Courier New" w:cs="Courier New" w:hint="default"/>
      </w:rPr>
    </w:lvl>
    <w:lvl w:ilvl="2" w:tplc="2B360254">
      <w:start w:val="1"/>
      <w:numFmt w:val="bullet"/>
      <w:pStyle w:val="BulletlistL3"/>
      <w:lvlText w:val="o"/>
      <w:lvlJc w:val="left"/>
      <w:pPr>
        <w:tabs>
          <w:tab w:val="num" w:pos="3420"/>
        </w:tabs>
        <w:ind w:left="3420" w:hanging="360"/>
      </w:pPr>
      <w:rPr>
        <w:rFonts w:ascii="Courier New" w:hAnsi="Courier New" w:hint="default"/>
        <w:b w:val="0"/>
        <w:i w:val="0"/>
      </w:rPr>
    </w:lvl>
    <w:lvl w:ilvl="3" w:tplc="FA0EB594" w:tentative="1">
      <w:start w:val="1"/>
      <w:numFmt w:val="decimal"/>
      <w:lvlText w:val="%4."/>
      <w:lvlJc w:val="left"/>
      <w:pPr>
        <w:tabs>
          <w:tab w:val="num" w:pos="3960"/>
        </w:tabs>
        <w:ind w:left="3960" w:hanging="360"/>
      </w:pPr>
    </w:lvl>
    <w:lvl w:ilvl="4" w:tplc="6FD00AC0" w:tentative="1">
      <w:start w:val="1"/>
      <w:numFmt w:val="lowerLetter"/>
      <w:lvlText w:val="%5."/>
      <w:lvlJc w:val="left"/>
      <w:pPr>
        <w:tabs>
          <w:tab w:val="num" w:pos="4680"/>
        </w:tabs>
        <w:ind w:left="4680" w:hanging="360"/>
      </w:pPr>
    </w:lvl>
    <w:lvl w:ilvl="5" w:tplc="C09EED66" w:tentative="1">
      <w:start w:val="1"/>
      <w:numFmt w:val="lowerRoman"/>
      <w:lvlText w:val="%6."/>
      <w:lvlJc w:val="right"/>
      <w:pPr>
        <w:tabs>
          <w:tab w:val="num" w:pos="5400"/>
        </w:tabs>
        <w:ind w:left="5400" w:hanging="180"/>
      </w:pPr>
    </w:lvl>
    <w:lvl w:ilvl="6" w:tplc="F9ACFFD8" w:tentative="1">
      <w:start w:val="1"/>
      <w:numFmt w:val="decimal"/>
      <w:lvlText w:val="%7."/>
      <w:lvlJc w:val="left"/>
      <w:pPr>
        <w:tabs>
          <w:tab w:val="num" w:pos="6120"/>
        </w:tabs>
        <w:ind w:left="6120" w:hanging="360"/>
      </w:pPr>
    </w:lvl>
    <w:lvl w:ilvl="7" w:tplc="9A7C090A" w:tentative="1">
      <w:start w:val="1"/>
      <w:numFmt w:val="lowerLetter"/>
      <w:lvlText w:val="%8."/>
      <w:lvlJc w:val="left"/>
      <w:pPr>
        <w:tabs>
          <w:tab w:val="num" w:pos="6840"/>
        </w:tabs>
        <w:ind w:left="6840" w:hanging="360"/>
      </w:pPr>
    </w:lvl>
    <w:lvl w:ilvl="8" w:tplc="3A58CD7A" w:tentative="1">
      <w:start w:val="1"/>
      <w:numFmt w:val="lowerRoman"/>
      <w:lvlText w:val="%9."/>
      <w:lvlJc w:val="right"/>
      <w:pPr>
        <w:tabs>
          <w:tab w:val="num" w:pos="7560"/>
        </w:tabs>
        <w:ind w:left="7560" w:hanging="180"/>
      </w:pPr>
    </w:lvl>
  </w:abstractNum>
  <w:abstractNum w:abstractNumId="15">
    <w:nsid w:val="1E083FF0"/>
    <w:multiLevelType w:val="multilevel"/>
    <w:tmpl w:val="BF26B72A"/>
    <w:lvl w:ilvl="0">
      <w:start w:val="1"/>
      <w:numFmt w:val="decimal"/>
      <w:pStyle w:val="Heading1"/>
      <w:lvlText w:val="%1"/>
      <w:lvlJc w:val="left"/>
      <w:pPr>
        <w:ind w:left="2862" w:hanging="432"/>
      </w:pPr>
    </w:lvl>
    <w:lvl w:ilvl="1">
      <w:start w:val="1"/>
      <w:numFmt w:val="decimal"/>
      <w:pStyle w:val="Heading2"/>
      <w:lvlText w:val="%1.%2"/>
      <w:lvlJc w:val="left"/>
      <w:pPr>
        <w:ind w:left="246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6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22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33A2855"/>
    <w:multiLevelType w:val="hybridMultilevel"/>
    <w:tmpl w:val="B4A81A1A"/>
    <w:lvl w:ilvl="0" w:tplc="045EDCF0">
      <w:start w:val="1"/>
      <w:numFmt w:val="bullet"/>
      <w:pStyle w:val="BulletList"/>
      <w:lvlText w:val=""/>
      <w:lvlJc w:val="left"/>
      <w:pPr>
        <w:tabs>
          <w:tab w:val="num" w:pos="1440"/>
        </w:tabs>
        <w:ind w:left="1440" w:hanging="360"/>
      </w:pPr>
      <w:rPr>
        <w:rFonts w:ascii="Symbol" w:hAnsi="Symbol" w:hint="default"/>
      </w:rPr>
    </w:lvl>
    <w:lvl w:ilvl="1" w:tplc="724E9D94">
      <w:start w:val="1"/>
      <w:numFmt w:val="bullet"/>
      <w:lvlText w:val="o"/>
      <w:lvlJc w:val="left"/>
      <w:pPr>
        <w:tabs>
          <w:tab w:val="num" w:pos="2520"/>
        </w:tabs>
        <w:ind w:left="2520" w:hanging="360"/>
      </w:pPr>
      <w:rPr>
        <w:rFonts w:ascii="Courier New" w:hAnsi="Courier New" w:cs="Courier New" w:hint="default"/>
      </w:rPr>
    </w:lvl>
    <w:lvl w:ilvl="2" w:tplc="AE3A7686">
      <w:start w:val="1"/>
      <w:numFmt w:val="lowerRoman"/>
      <w:lvlText w:val="%3."/>
      <w:lvlJc w:val="right"/>
      <w:pPr>
        <w:tabs>
          <w:tab w:val="num" w:pos="3240"/>
        </w:tabs>
        <w:ind w:left="3240" w:hanging="180"/>
      </w:pPr>
    </w:lvl>
    <w:lvl w:ilvl="3" w:tplc="79680160" w:tentative="1">
      <w:start w:val="1"/>
      <w:numFmt w:val="decimal"/>
      <w:lvlText w:val="%4."/>
      <w:lvlJc w:val="left"/>
      <w:pPr>
        <w:tabs>
          <w:tab w:val="num" w:pos="3960"/>
        </w:tabs>
        <w:ind w:left="3960" w:hanging="360"/>
      </w:pPr>
    </w:lvl>
    <w:lvl w:ilvl="4" w:tplc="30B26226" w:tentative="1">
      <w:start w:val="1"/>
      <w:numFmt w:val="lowerLetter"/>
      <w:lvlText w:val="%5."/>
      <w:lvlJc w:val="left"/>
      <w:pPr>
        <w:tabs>
          <w:tab w:val="num" w:pos="4680"/>
        </w:tabs>
        <w:ind w:left="4680" w:hanging="360"/>
      </w:pPr>
    </w:lvl>
    <w:lvl w:ilvl="5" w:tplc="E6783F1A" w:tentative="1">
      <w:start w:val="1"/>
      <w:numFmt w:val="lowerRoman"/>
      <w:lvlText w:val="%6."/>
      <w:lvlJc w:val="right"/>
      <w:pPr>
        <w:tabs>
          <w:tab w:val="num" w:pos="5400"/>
        </w:tabs>
        <w:ind w:left="5400" w:hanging="180"/>
      </w:pPr>
    </w:lvl>
    <w:lvl w:ilvl="6" w:tplc="1EF63FA8" w:tentative="1">
      <w:start w:val="1"/>
      <w:numFmt w:val="decimal"/>
      <w:lvlText w:val="%7."/>
      <w:lvlJc w:val="left"/>
      <w:pPr>
        <w:tabs>
          <w:tab w:val="num" w:pos="6120"/>
        </w:tabs>
        <w:ind w:left="6120" w:hanging="360"/>
      </w:pPr>
    </w:lvl>
    <w:lvl w:ilvl="7" w:tplc="9CC49D22" w:tentative="1">
      <w:start w:val="1"/>
      <w:numFmt w:val="lowerLetter"/>
      <w:lvlText w:val="%8."/>
      <w:lvlJc w:val="left"/>
      <w:pPr>
        <w:tabs>
          <w:tab w:val="num" w:pos="6840"/>
        </w:tabs>
        <w:ind w:left="6840" w:hanging="360"/>
      </w:pPr>
    </w:lvl>
    <w:lvl w:ilvl="8" w:tplc="A30461C6" w:tentative="1">
      <w:start w:val="1"/>
      <w:numFmt w:val="lowerRoman"/>
      <w:lvlText w:val="%9."/>
      <w:lvlJc w:val="right"/>
      <w:pPr>
        <w:tabs>
          <w:tab w:val="num" w:pos="7560"/>
        </w:tabs>
        <w:ind w:left="7560" w:hanging="180"/>
      </w:pPr>
    </w:lvl>
  </w:abstractNum>
  <w:abstractNum w:abstractNumId="17">
    <w:nsid w:val="3C3B5DFE"/>
    <w:multiLevelType w:val="hybridMultilevel"/>
    <w:tmpl w:val="BDCCACC2"/>
    <w:lvl w:ilvl="0" w:tplc="0966FFDC">
      <w:start w:val="1"/>
      <w:numFmt w:val="decimal"/>
      <w:lvlText w:val="%1."/>
      <w:lvlJc w:val="left"/>
      <w:pPr>
        <w:ind w:left="99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C62253"/>
    <w:multiLevelType w:val="hybridMultilevel"/>
    <w:tmpl w:val="1D3E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20">
    <w:nsid w:val="4827371B"/>
    <w:multiLevelType w:val="multilevel"/>
    <w:tmpl w:val="3C62E1F0"/>
    <w:lvl w:ilvl="0">
      <w:start w:val="1"/>
      <w:numFmt w:val="bullet"/>
      <w:pStyle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Times New Roman" w:hAnsi="Times New Roman" w:hint="default"/>
      </w:rPr>
    </w:lvl>
    <w:lvl w:ilvl="3">
      <w:start w:val="1"/>
      <w:numFmt w:val="bullet"/>
      <w:lvlText w:val=""/>
      <w:lvlJc w:val="left"/>
      <w:pPr>
        <w:tabs>
          <w:tab w:val="num" w:pos="2160"/>
        </w:tabs>
        <w:ind w:left="2160" w:hanging="360"/>
      </w:pPr>
      <w:rPr>
        <w:rFonts w:ascii="Wingdings" w:hAnsi="Wingdings"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21">
    <w:nsid w:val="4A392CDA"/>
    <w:multiLevelType w:val="hybridMultilevel"/>
    <w:tmpl w:val="C17E99AE"/>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2">
    <w:nsid w:val="4CC85B3B"/>
    <w:multiLevelType w:val="hybridMultilevel"/>
    <w:tmpl w:val="46B0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597A54"/>
    <w:multiLevelType w:val="hybridMultilevel"/>
    <w:tmpl w:val="6200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84A8A"/>
    <w:multiLevelType w:val="hybridMultilevel"/>
    <w:tmpl w:val="BE2065C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5">
    <w:nsid w:val="6080641E"/>
    <w:multiLevelType w:val="singleLevel"/>
    <w:tmpl w:val="8E04C32A"/>
    <w:lvl w:ilvl="0">
      <w:start w:val="1"/>
      <w:numFmt w:val="decimal"/>
      <w:pStyle w:val="num"/>
      <w:lvlText w:val="%1."/>
      <w:lvlJc w:val="left"/>
      <w:pPr>
        <w:tabs>
          <w:tab w:val="num" w:pos="360"/>
        </w:tabs>
        <w:ind w:left="360" w:hanging="360"/>
      </w:pPr>
    </w:lvl>
  </w:abstractNum>
  <w:abstractNum w:abstractNumId="26">
    <w:nsid w:val="68246775"/>
    <w:multiLevelType w:val="hybridMultilevel"/>
    <w:tmpl w:val="8648F2D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D1C1A98"/>
    <w:multiLevelType w:val="singleLevel"/>
    <w:tmpl w:val="649A08C8"/>
    <w:lvl w:ilvl="0">
      <w:start w:val="1"/>
      <w:numFmt w:val="bullet"/>
      <w:pStyle w:val="BodyCopy-Bullets"/>
      <w:lvlText w:val=""/>
      <w:lvlJc w:val="left"/>
      <w:pPr>
        <w:tabs>
          <w:tab w:val="num" w:pos="360"/>
        </w:tabs>
        <w:ind w:left="360" w:hanging="360"/>
      </w:pPr>
      <w:rPr>
        <w:rFonts w:ascii="Symbol" w:hAnsi="Symbol" w:hint="default"/>
      </w:rPr>
    </w:lvl>
  </w:abstractNum>
  <w:abstractNum w:abstractNumId="28">
    <w:nsid w:val="6D953ECE"/>
    <w:multiLevelType w:val="hybridMultilevel"/>
    <w:tmpl w:val="9FA053D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72740EA1"/>
    <w:multiLevelType w:val="hybridMultilevel"/>
    <w:tmpl w:val="945ABF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DA6A0C"/>
    <w:multiLevelType w:val="hybridMultilevel"/>
    <w:tmpl w:val="3246F4E8"/>
    <w:lvl w:ilvl="0" w:tplc="0409001B">
      <w:start w:val="1"/>
      <w:numFmt w:val="lowerRoman"/>
      <w:lvlText w:val="%1."/>
      <w:lvlJc w:val="right"/>
      <w:pPr>
        <w:ind w:left="360" w:hanging="360"/>
      </w:pPr>
      <w:rPr>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BE42E7B"/>
    <w:multiLevelType w:val="hybridMultilevel"/>
    <w:tmpl w:val="CC44E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1A62F1"/>
    <w:multiLevelType w:val="hybridMultilevel"/>
    <w:tmpl w:val="8542A52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7"/>
  </w:num>
  <w:num w:numId="2">
    <w:abstractNumId w:val="2"/>
  </w:num>
  <w:num w:numId="3">
    <w:abstractNumId w:val="1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6"/>
  </w:num>
  <w:num w:numId="7">
    <w:abstractNumId w:val="4"/>
  </w:num>
  <w:num w:numId="8">
    <w:abstractNumId w:val="20"/>
  </w:num>
  <w:num w:numId="9">
    <w:abstractNumId w:val="19"/>
  </w:num>
  <w:num w:numId="10">
    <w:abstractNumId w:val="1"/>
    <w:lvlOverride w:ilvl="0">
      <w:lvl w:ilvl="0">
        <w:start w:val="1"/>
        <w:numFmt w:val="bullet"/>
        <w:pStyle w:val="ListBulletedItem1"/>
        <w:lvlText w:val=""/>
        <w:legacy w:legacy="1" w:legacySpace="0" w:legacyIndent="240"/>
        <w:lvlJc w:val="left"/>
        <w:pPr>
          <w:ind w:left="240" w:hanging="240"/>
        </w:pPr>
        <w:rPr>
          <w:rFonts w:ascii="Symbol" w:hAnsi="Symbol" w:hint="default"/>
        </w:rPr>
      </w:lvl>
    </w:lvlOverride>
  </w:num>
  <w:num w:numId="11">
    <w:abstractNumId w:val="0"/>
  </w:num>
  <w:num w:numId="12">
    <w:abstractNumId w:val="14"/>
  </w:num>
  <w:num w:numId="13">
    <w:abstractNumId w:val="25"/>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32"/>
  </w:num>
  <w:num w:numId="17">
    <w:abstractNumId w:val="24"/>
  </w:num>
  <w:num w:numId="18">
    <w:abstractNumId w:val="3"/>
  </w:num>
  <w:num w:numId="19">
    <w:abstractNumId w:val="11"/>
  </w:num>
  <w:num w:numId="20">
    <w:abstractNumId w:val="13"/>
  </w:num>
  <w:num w:numId="21">
    <w:abstractNumId w:val="12"/>
  </w:num>
  <w:num w:numId="22">
    <w:abstractNumId w:val="22"/>
  </w:num>
  <w:num w:numId="23">
    <w:abstractNumId w:val="17"/>
  </w:num>
  <w:num w:numId="24">
    <w:abstractNumId w:val="7"/>
  </w:num>
  <w:num w:numId="25">
    <w:abstractNumId w:val="28"/>
  </w:num>
  <w:num w:numId="26">
    <w:abstractNumId w:val="30"/>
  </w:num>
  <w:num w:numId="27">
    <w:abstractNumId w:val="29"/>
  </w:num>
  <w:num w:numId="28">
    <w:abstractNumId w:val="26"/>
  </w:num>
  <w:num w:numId="29">
    <w:abstractNumId w:val="23"/>
  </w:num>
  <w:num w:numId="30">
    <w:abstractNumId w:val="6"/>
  </w:num>
  <w:num w:numId="31">
    <w:abstractNumId w:val="5"/>
  </w:num>
  <w:num w:numId="32">
    <w:abstractNumId w:val="8"/>
  </w:num>
  <w:num w:numId="33">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attachedTemplate r:id="rId1"/>
  <w:linkStyl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o:colormru v:ext="edit" colors="#f90,#d7de6b,#38596e,#d8e5f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94D"/>
    <w:rsid w:val="000000F3"/>
    <w:rsid w:val="000002F8"/>
    <w:rsid w:val="00000C23"/>
    <w:rsid w:val="0000147F"/>
    <w:rsid w:val="00001D2D"/>
    <w:rsid w:val="00002FED"/>
    <w:rsid w:val="000033B1"/>
    <w:rsid w:val="0000342C"/>
    <w:rsid w:val="00003762"/>
    <w:rsid w:val="00004215"/>
    <w:rsid w:val="00004630"/>
    <w:rsid w:val="000046C9"/>
    <w:rsid w:val="00005383"/>
    <w:rsid w:val="00005472"/>
    <w:rsid w:val="000065BD"/>
    <w:rsid w:val="000069BD"/>
    <w:rsid w:val="0000703B"/>
    <w:rsid w:val="000078B8"/>
    <w:rsid w:val="00007AA9"/>
    <w:rsid w:val="00010332"/>
    <w:rsid w:val="000112A9"/>
    <w:rsid w:val="000116A5"/>
    <w:rsid w:val="00011E94"/>
    <w:rsid w:val="000128B8"/>
    <w:rsid w:val="0001399F"/>
    <w:rsid w:val="00014C82"/>
    <w:rsid w:val="00015B57"/>
    <w:rsid w:val="00017A9A"/>
    <w:rsid w:val="00020DFF"/>
    <w:rsid w:val="00021A1B"/>
    <w:rsid w:val="00021C89"/>
    <w:rsid w:val="000228FE"/>
    <w:rsid w:val="00022C91"/>
    <w:rsid w:val="0002351A"/>
    <w:rsid w:val="00023563"/>
    <w:rsid w:val="00023AB6"/>
    <w:rsid w:val="00023BC4"/>
    <w:rsid w:val="00024112"/>
    <w:rsid w:val="00024A3A"/>
    <w:rsid w:val="00025ABF"/>
    <w:rsid w:val="00025F93"/>
    <w:rsid w:val="00027513"/>
    <w:rsid w:val="000277BF"/>
    <w:rsid w:val="000302AE"/>
    <w:rsid w:val="00030F7F"/>
    <w:rsid w:val="00031C90"/>
    <w:rsid w:val="00032151"/>
    <w:rsid w:val="00032943"/>
    <w:rsid w:val="00032ADA"/>
    <w:rsid w:val="00033AEC"/>
    <w:rsid w:val="0003428A"/>
    <w:rsid w:val="000352F6"/>
    <w:rsid w:val="000356EE"/>
    <w:rsid w:val="00036E49"/>
    <w:rsid w:val="00036E88"/>
    <w:rsid w:val="0003790D"/>
    <w:rsid w:val="00040BEC"/>
    <w:rsid w:val="000416DE"/>
    <w:rsid w:val="00041D66"/>
    <w:rsid w:val="00041F40"/>
    <w:rsid w:val="000428D3"/>
    <w:rsid w:val="000429E8"/>
    <w:rsid w:val="000430FB"/>
    <w:rsid w:val="000433A0"/>
    <w:rsid w:val="00043601"/>
    <w:rsid w:val="00043EC2"/>
    <w:rsid w:val="00046584"/>
    <w:rsid w:val="000469E1"/>
    <w:rsid w:val="00046B5A"/>
    <w:rsid w:val="000473C0"/>
    <w:rsid w:val="00047ADD"/>
    <w:rsid w:val="0005055D"/>
    <w:rsid w:val="00051503"/>
    <w:rsid w:val="00052219"/>
    <w:rsid w:val="000523E3"/>
    <w:rsid w:val="000528FC"/>
    <w:rsid w:val="0005329F"/>
    <w:rsid w:val="0005380E"/>
    <w:rsid w:val="000539A3"/>
    <w:rsid w:val="00054CCF"/>
    <w:rsid w:val="00054E80"/>
    <w:rsid w:val="0005511F"/>
    <w:rsid w:val="000559DD"/>
    <w:rsid w:val="00055A9C"/>
    <w:rsid w:val="000563AB"/>
    <w:rsid w:val="00057271"/>
    <w:rsid w:val="00057B6A"/>
    <w:rsid w:val="000604FD"/>
    <w:rsid w:val="000615F9"/>
    <w:rsid w:val="00061734"/>
    <w:rsid w:val="00062A54"/>
    <w:rsid w:val="00063327"/>
    <w:rsid w:val="0006375E"/>
    <w:rsid w:val="000637E5"/>
    <w:rsid w:val="000659FD"/>
    <w:rsid w:val="00066234"/>
    <w:rsid w:val="0006635E"/>
    <w:rsid w:val="00067A74"/>
    <w:rsid w:val="00067D4B"/>
    <w:rsid w:val="00071547"/>
    <w:rsid w:val="00074231"/>
    <w:rsid w:val="000750F9"/>
    <w:rsid w:val="00080BA1"/>
    <w:rsid w:val="00081788"/>
    <w:rsid w:val="00081A89"/>
    <w:rsid w:val="00081BDB"/>
    <w:rsid w:val="00081D00"/>
    <w:rsid w:val="000827BB"/>
    <w:rsid w:val="00082833"/>
    <w:rsid w:val="00082F9B"/>
    <w:rsid w:val="000844D9"/>
    <w:rsid w:val="00084F4C"/>
    <w:rsid w:val="00084FF0"/>
    <w:rsid w:val="00085047"/>
    <w:rsid w:val="00085165"/>
    <w:rsid w:val="0008518A"/>
    <w:rsid w:val="00086614"/>
    <w:rsid w:val="00086C67"/>
    <w:rsid w:val="00087535"/>
    <w:rsid w:val="00091CD2"/>
    <w:rsid w:val="000924F1"/>
    <w:rsid w:val="00092DD5"/>
    <w:rsid w:val="00092F33"/>
    <w:rsid w:val="000940E8"/>
    <w:rsid w:val="0009426F"/>
    <w:rsid w:val="000943D7"/>
    <w:rsid w:val="00094BD0"/>
    <w:rsid w:val="00094DFD"/>
    <w:rsid w:val="00095869"/>
    <w:rsid w:val="00095CC3"/>
    <w:rsid w:val="0009708A"/>
    <w:rsid w:val="00097948"/>
    <w:rsid w:val="000A1604"/>
    <w:rsid w:val="000A1A81"/>
    <w:rsid w:val="000A1B3A"/>
    <w:rsid w:val="000A2F8C"/>
    <w:rsid w:val="000A3B52"/>
    <w:rsid w:val="000A457A"/>
    <w:rsid w:val="000A4A79"/>
    <w:rsid w:val="000A517E"/>
    <w:rsid w:val="000A5CFE"/>
    <w:rsid w:val="000A5F2E"/>
    <w:rsid w:val="000A63E9"/>
    <w:rsid w:val="000A65B3"/>
    <w:rsid w:val="000A6655"/>
    <w:rsid w:val="000A6AB3"/>
    <w:rsid w:val="000A7C21"/>
    <w:rsid w:val="000B0511"/>
    <w:rsid w:val="000B1CCA"/>
    <w:rsid w:val="000B3C07"/>
    <w:rsid w:val="000B3DA7"/>
    <w:rsid w:val="000B3DFB"/>
    <w:rsid w:val="000B3E5E"/>
    <w:rsid w:val="000B5257"/>
    <w:rsid w:val="000B527C"/>
    <w:rsid w:val="000B7E95"/>
    <w:rsid w:val="000C0253"/>
    <w:rsid w:val="000C09EE"/>
    <w:rsid w:val="000C18BE"/>
    <w:rsid w:val="000C1E29"/>
    <w:rsid w:val="000C1F5C"/>
    <w:rsid w:val="000C2537"/>
    <w:rsid w:val="000C26D1"/>
    <w:rsid w:val="000C35EA"/>
    <w:rsid w:val="000C41BB"/>
    <w:rsid w:val="000C5559"/>
    <w:rsid w:val="000C595B"/>
    <w:rsid w:val="000C74B5"/>
    <w:rsid w:val="000C7D87"/>
    <w:rsid w:val="000C7D88"/>
    <w:rsid w:val="000D0021"/>
    <w:rsid w:val="000D0495"/>
    <w:rsid w:val="000D0F02"/>
    <w:rsid w:val="000D2EE4"/>
    <w:rsid w:val="000D4CCC"/>
    <w:rsid w:val="000D5CB1"/>
    <w:rsid w:val="000D65E6"/>
    <w:rsid w:val="000D74FE"/>
    <w:rsid w:val="000D7980"/>
    <w:rsid w:val="000D7A41"/>
    <w:rsid w:val="000D7A54"/>
    <w:rsid w:val="000D7F4A"/>
    <w:rsid w:val="000E05CB"/>
    <w:rsid w:val="000E18BE"/>
    <w:rsid w:val="000E1CFA"/>
    <w:rsid w:val="000E26BA"/>
    <w:rsid w:val="000E4152"/>
    <w:rsid w:val="000E424E"/>
    <w:rsid w:val="000E430D"/>
    <w:rsid w:val="000E50E5"/>
    <w:rsid w:val="000E5B5C"/>
    <w:rsid w:val="000E5C5A"/>
    <w:rsid w:val="000E7265"/>
    <w:rsid w:val="000F0345"/>
    <w:rsid w:val="000F1990"/>
    <w:rsid w:val="000F2494"/>
    <w:rsid w:val="000F337E"/>
    <w:rsid w:val="000F41A4"/>
    <w:rsid w:val="000F5038"/>
    <w:rsid w:val="000F51F1"/>
    <w:rsid w:val="000F542B"/>
    <w:rsid w:val="000F57B2"/>
    <w:rsid w:val="000F5E2C"/>
    <w:rsid w:val="000F6FE1"/>
    <w:rsid w:val="000F754C"/>
    <w:rsid w:val="000F7558"/>
    <w:rsid w:val="001002A4"/>
    <w:rsid w:val="00100521"/>
    <w:rsid w:val="001006E3"/>
    <w:rsid w:val="0010119E"/>
    <w:rsid w:val="00101567"/>
    <w:rsid w:val="0010198D"/>
    <w:rsid w:val="00101EE6"/>
    <w:rsid w:val="00102225"/>
    <w:rsid w:val="0010249D"/>
    <w:rsid w:val="00102BE4"/>
    <w:rsid w:val="001031CC"/>
    <w:rsid w:val="001031D3"/>
    <w:rsid w:val="00105570"/>
    <w:rsid w:val="00105C3A"/>
    <w:rsid w:val="0010754C"/>
    <w:rsid w:val="00107551"/>
    <w:rsid w:val="001075A1"/>
    <w:rsid w:val="00107603"/>
    <w:rsid w:val="0010791C"/>
    <w:rsid w:val="00107E02"/>
    <w:rsid w:val="00107FAB"/>
    <w:rsid w:val="0011149B"/>
    <w:rsid w:val="001123C1"/>
    <w:rsid w:val="00112407"/>
    <w:rsid w:val="00113300"/>
    <w:rsid w:val="001137BC"/>
    <w:rsid w:val="00113B9E"/>
    <w:rsid w:val="0011471E"/>
    <w:rsid w:val="00116E22"/>
    <w:rsid w:val="00116F28"/>
    <w:rsid w:val="00117305"/>
    <w:rsid w:val="0011747B"/>
    <w:rsid w:val="001208B8"/>
    <w:rsid w:val="001220CC"/>
    <w:rsid w:val="00122DA3"/>
    <w:rsid w:val="00122EFF"/>
    <w:rsid w:val="001234ED"/>
    <w:rsid w:val="00123F1F"/>
    <w:rsid w:val="00124FC5"/>
    <w:rsid w:val="001250DB"/>
    <w:rsid w:val="00125649"/>
    <w:rsid w:val="00126598"/>
    <w:rsid w:val="00126AD5"/>
    <w:rsid w:val="0012768B"/>
    <w:rsid w:val="00127E6F"/>
    <w:rsid w:val="00130D70"/>
    <w:rsid w:val="001322CF"/>
    <w:rsid w:val="00133013"/>
    <w:rsid w:val="00134408"/>
    <w:rsid w:val="00134895"/>
    <w:rsid w:val="001349AE"/>
    <w:rsid w:val="00134A1F"/>
    <w:rsid w:val="001361BB"/>
    <w:rsid w:val="00136FD0"/>
    <w:rsid w:val="001406BB"/>
    <w:rsid w:val="00140A77"/>
    <w:rsid w:val="00141417"/>
    <w:rsid w:val="00141BBB"/>
    <w:rsid w:val="00141BE0"/>
    <w:rsid w:val="00141EA6"/>
    <w:rsid w:val="00142431"/>
    <w:rsid w:val="00142533"/>
    <w:rsid w:val="00142773"/>
    <w:rsid w:val="00144064"/>
    <w:rsid w:val="00144CF1"/>
    <w:rsid w:val="00146F2A"/>
    <w:rsid w:val="00147B0D"/>
    <w:rsid w:val="00150B9B"/>
    <w:rsid w:val="00151BD8"/>
    <w:rsid w:val="00152278"/>
    <w:rsid w:val="00152B40"/>
    <w:rsid w:val="00152DE4"/>
    <w:rsid w:val="00152DFD"/>
    <w:rsid w:val="00152FCB"/>
    <w:rsid w:val="00153414"/>
    <w:rsid w:val="00153AC7"/>
    <w:rsid w:val="0015404E"/>
    <w:rsid w:val="00154390"/>
    <w:rsid w:val="00155C3D"/>
    <w:rsid w:val="00156567"/>
    <w:rsid w:val="00157E32"/>
    <w:rsid w:val="00157F1D"/>
    <w:rsid w:val="00160EC2"/>
    <w:rsid w:val="001612D8"/>
    <w:rsid w:val="0016198C"/>
    <w:rsid w:val="001620BE"/>
    <w:rsid w:val="00162594"/>
    <w:rsid w:val="00163048"/>
    <w:rsid w:val="001634CD"/>
    <w:rsid w:val="00163721"/>
    <w:rsid w:val="00163789"/>
    <w:rsid w:val="001638BF"/>
    <w:rsid w:val="001649A1"/>
    <w:rsid w:val="00164FF6"/>
    <w:rsid w:val="00166EBB"/>
    <w:rsid w:val="0016729E"/>
    <w:rsid w:val="00167431"/>
    <w:rsid w:val="00170514"/>
    <w:rsid w:val="00172133"/>
    <w:rsid w:val="00172371"/>
    <w:rsid w:val="001765B3"/>
    <w:rsid w:val="00176ECB"/>
    <w:rsid w:val="00177934"/>
    <w:rsid w:val="00180260"/>
    <w:rsid w:val="001821AD"/>
    <w:rsid w:val="00182799"/>
    <w:rsid w:val="001837DF"/>
    <w:rsid w:val="00184AE2"/>
    <w:rsid w:val="00184C24"/>
    <w:rsid w:val="00186245"/>
    <w:rsid w:val="001863A7"/>
    <w:rsid w:val="00186BFE"/>
    <w:rsid w:val="00186F3E"/>
    <w:rsid w:val="00186FBC"/>
    <w:rsid w:val="00190276"/>
    <w:rsid w:val="00190499"/>
    <w:rsid w:val="00191826"/>
    <w:rsid w:val="00192D45"/>
    <w:rsid w:val="0019346C"/>
    <w:rsid w:val="00193D62"/>
    <w:rsid w:val="00194912"/>
    <w:rsid w:val="00195769"/>
    <w:rsid w:val="0019581A"/>
    <w:rsid w:val="0019590F"/>
    <w:rsid w:val="001968E0"/>
    <w:rsid w:val="00196A65"/>
    <w:rsid w:val="001970B8"/>
    <w:rsid w:val="00197480"/>
    <w:rsid w:val="001A0090"/>
    <w:rsid w:val="001A078B"/>
    <w:rsid w:val="001A0EAE"/>
    <w:rsid w:val="001A16F6"/>
    <w:rsid w:val="001A2A29"/>
    <w:rsid w:val="001A2B48"/>
    <w:rsid w:val="001A2D6F"/>
    <w:rsid w:val="001A35A2"/>
    <w:rsid w:val="001A3C39"/>
    <w:rsid w:val="001A4600"/>
    <w:rsid w:val="001A496F"/>
    <w:rsid w:val="001A4DC1"/>
    <w:rsid w:val="001A64C3"/>
    <w:rsid w:val="001A65FD"/>
    <w:rsid w:val="001A6E00"/>
    <w:rsid w:val="001A7187"/>
    <w:rsid w:val="001A7EDA"/>
    <w:rsid w:val="001A7FC3"/>
    <w:rsid w:val="001B09A4"/>
    <w:rsid w:val="001B10CA"/>
    <w:rsid w:val="001B3D9E"/>
    <w:rsid w:val="001B40C9"/>
    <w:rsid w:val="001B41A8"/>
    <w:rsid w:val="001B5C7D"/>
    <w:rsid w:val="001B605D"/>
    <w:rsid w:val="001B60B1"/>
    <w:rsid w:val="001B635F"/>
    <w:rsid w:val="001B721D"/>
    <w:rsid w:val="001B768B"/>
    <w:rsid w:val="001B7C78"/>
    <w:rsid w:val="001C04C2"/>
    <w:rsid w:val="001C0A5C"/>
    <w:rsid w:val="001C0AF3"/>
    <w:rsid w:val="001C10F1"/>
    <w:rsid w:val="001C16A8"/>
    <w:rsid w:val="001C19E7"/>
    <w:rsid w:val="001C24DA"/>
    <w:rsid w:val="001C254A"/>
    <w:rsid w:val="001C2717"/>
    <w:rsid w:val="001C3658"/>
    <w:rsid w:val="001C6A61"/>
    <w:rsid w:val="001C6C65"/>
    <w:rsid w:val="001D02FD"/>
    <w:rsid w:val="001D0D52"/>
    <w:rsid w:val="001D1FAB"/>
    <w:rsid w:val="001D2237"/>
    <w:rsid w:val="001D3C3F"/>
    <w:rsid w:val="001D4D86"/>
    <w:rsid w:val="001D5ED9"/>
    <w:rsid w:val="001D629E"/>
    <w:rsid w:val="001D63CE"/>
    <w:rsid w:val="001D6B8A"/>
    <w:rsid w:val="001D7025"/>
    <w:rsid w:val="001D724F"/>
    <w:rsid w:val="001D7812"/>
    <w:rsid w:val="001E023E"/>
    <w:rsid w:val="001E14D2"/>
    <w:rsid w:val="001E1D8A"/>
    <w:rsid w:val="001E20E3"/>
    <w:rsid w:val="001E23EC"/>
    <w:rsid w:val="001E2CE6"/>
    <w:rsid w:val="001E35D9"/>
    <w:rsid w:val="001E3987"/>
    <w:rsid w:val="001E4FD2"/>
    <w:rsid w:val="001E52FF"/>
    <w:rsid w:val="001F00AE"/>
    <w:rsid w:val="001F0623"/>
    <w:rsid w:val="001F10CC"/>
    <w:rsid w:val="001F2021"/>
    <w:rsid w:val="001F2062"/>
    <w:rsid w:val="001F2581"/>
    <w:rsid w:val="001F2D70"/>
    <w:rsid w:val="001F3761"/>
    <w:rsid w:val="001F3D87"/>
    <w:rsid w:val="001F4A40"/>
    <w:rsid w:val="001F5A54"/>
    <w:rsid w:val="001F6122"/>
    <w:rsid w:val="001F6F5F"/>
    <w:rsid w:val="001F6FFA"/>
    <w:rsid w:val="001F7211"/>
    <w:rsid w:val="001F75C7"/>
    <w:rsid w:val="0020106A"/>
    <w:rsid w:val="00201639"/>
    <w:rsid w:val="002016B0"/>
    <w:rsid w:val="00201733"/>
    <w:rsid w:val="00201CBA"/>
    <w:rsid w:val="0020258E"/>
    <w:rsid w:val="002038C3"/>
    <w:rsid w:val="00204452"/>
    <w:rsid w:val="00204D6B"/>
    <w:rsid w:val="00205757"/>
    <w:rsid w:val="0020580E"/>
    <w:rsid w:val="00206AF5"/>
    <w:rsid w:val="00206C48"/>
    <w:rsid w:val="00207857"/>
    <w:rsid w:val="00210804"/>
    <w:rsid w:val="00210808"/>
    <w:rsid w:val="002112F1"/>
    <w:rsid w:val="00211535"/>
    <w:rsid w:val="00211DD0"/>
    <w:rsid w:val="00212007"/>
    <w:rsid w:val="00212DC1"/>
    <w:rsid w:val="002136BD"/>
    <w:rsid w:val="00213CAA"/>
    <w:rsid w:val="00214066"/>
    <w:rsid w:val="00214998"/>
    <w:rsid w:val="00214B91"/>
    <w:rsid w:val="00214E3D"/>
    <w:rsid w:val="00217421"/>
    <w:rsid w:val="0021759E"/>
    <w:rsid w:val="00217920"/>
    <w:rsid w:val="0021797F"/>
    <w:rsid w:val="002207ED"/>
    <w:rsid w:val="0022091E"/>
    <w:rsid w:val="00220A5A"/>
    <w:rsid w:val="0022106A"/>
    <w:rsid w:val="002213D8"/>
    <w:rsid w:val="002215CD"/>
    <w:rsid w:val="00221B32"/>
    <w:rsid w:val="00221DD4"/>
    <w:rsid w:val="00221F21"/>
    <w:rsid w:val="00222A79"/>
    <w:rsid w:val="00222F8D"/>
    <w:rsid w:val="00223635"/>
    <w:rsid w:val="0022436C"/>
    <w:rsid w:val="0022558D"/>
    <w:rsid w:val="002263B3"/>
    <w:rsid w:val="002263CF"/>
    <w:rsid w:val="00226F4A"/>
    <w:rsid w:val="00227A03"/>
    <w:rsid w:val="00230161"/>
    <w:rsid w:val="00230E35"/>
    <w:rsid w:val="00231352"/>
    <w:rsid w:val="002313FB"/>
    <w:rsid w:val="00231777"/>
    <w:rsid w:val="00231B17"/>
    <w:rsid w:val="00232ED9"/>
    <w:rsid w:val="002337B8"/>
    <w:rsid w:val="00233F02"/>
    <w:rsid w:val="00234B57"/>
    <w:rsid w:val="002362BD"/>
    <w:rsid w:val="00240A73"/>
    <w:rsid w:val="00241695"/>
    <w:rsid w:val="00241E53"/>
    <w:rsid w:val="00242BD8"/>
    <w:rsid w:val="002436D2"/>
    <w:rsid w:val="0024388A"/>
    <w:rsid w:val="002439B0"/>
    <w:rsid w:val="00244D33"/>
    <w:rsid w:val="0024529F"/>
    <w:rsid w:val="002456E6"/>
    <w:rsid w:val="00245C12"/>
    <w:rsid w:val="00245D2A"/>
    <w:rsid w:val="0024696E"/>
    <w:rsid w:val="002475F6"/>
    <w:rsid w:val="002516DA"/>
    <w:rsid w:val="00251824"/>
    <w:rsid w:val="0025185A"/>
    <w:rsid w:val="00251AFC"/>
    <w:rsid w:val="00251E2E"/>
    <w:rsid w:val="00252AFB"/>
    <w:rsid w:val="002534C1"/>
    <w:rsid w:val="00253F14"/>
    <w:rsid w:val="0025463F"/>
    <w:rsid w:val="002566D8"/>
    <w:rsid w:val="00256969"/>
    <w:rsid w:val="00256A18"/>
    <w:rsid w:val="00256BF2"/>
    <w:rsid w:val="0025740B"/>
    <w:rsid w:val="00260705"/>
    <w:rsid w:val="002617D7"/>
    <w:rsid w:val="00261E2A"/>
    <w:rsid w:val="0026290F"/>
    <w:rsid w:val="0026294D"/>
    <w:rsid w:val="00263285"/>
    <w:rsid w:val="002642BD"/>
    <w:rsid w:val="002666AB"/>
    <w:rsid w:val="00266A64"/>
    <w:rsid w:val="00267165"/>
    <w:rsid w:val="002676C1"/>
    <w:rsid w:val="00267B08"/>
    <w:rsid w:val="00270135"/>
    <w:rsid w:val="00270F0D"/>
    <w:rsid w:val="00271707"/>
    <w:rsid w:val="00271BE1"/>
    <w:rsid w:val="00272397"/>
    <w:rsid w:val="00272E9B"/>
    <w:rsid w:val="00272F88"/>
    <w:rsid w:val="0027306A"/>
    <w:rsid w:val="002735DB"/>
    <w:rsid w:val="00274A9B"/>
    <w:rsid w:val="00274F00"/>
    <w:rsid w:val="00274F10"/>
    <w:rsid w:val="00274FA6"/>
    <w:rsid w:val="00275137"/>
    <w:rsid w:val="0027760B"/>
    <w:rsid w:val="00281670"/>
    <w:rsid w:val="002824C5"/>
    <w:rsid w:val="002826AE"/>
    <w:rsid w:val="002840A1"/>
    <w:rsid w:val="0028440F"/>
    <w:rsid w:val="002849A3"/>
    <w:rsid w:val="00284B04"/>
    <w:rsid w:val="00284D10"/>
    <w:rsid w:val="00284FF6"/>
    <w:rsid w:val="0028683E"/>
    <w:rsid w:val="00286AAF"/>
    <w:rsid w:val="00286DE1"/>
    <w:rsid w:val="0028733B"/>
    <w:rsid w:val="0028749C"/>
    <w:rsid w:val="002874C5"/>
    <w:rsid w:val="00287E1D"/>
    <w:rsid w:val="002909CA"/>
    <w:rsid w:val="00290AE2"/>
    <w:rsid w:val="00291DE7"/>
    <w:rsid w:val="00292135"/>
    <w:rsid w:val="0029235D"/>
    <w:rsid w:val="002927A0"/>
    <w:rsid w:val="00292CA3"/>
    <w:rsid w:val="00292F0F"/>
    <w:rsid w:val="002933EF"/>
    <w:rsid w:val="0029418F"/>
    <w:rsid w:val="00295A14"/>
    <w:rsid w:val="00295EA5"/>
    <w:rsid w:val="002962E4"/>
    <w:rsid w:val="002975CC"/>
    <w:rsid w:val="002A027E"/>
    <w:rsid w:val="002A03E3"/>
    <w:rsid w:val="002A19EA"/>
    <w:rsid w:val="002A1BBB"/>
    <w:rsid w:val="002A1BE8"/>
    <w:rsid w:val="002A3444"/>
    <w:rsid w:val="002A3FD9"/>
    <w:rsid w:val="002A4F29"/>
    <w:rsid w:val="002A66F4"/>
    <w:rsid w:val="002A68A6"/>
    <w:rsid w:val="002B08E6"/>
    <w:rsid w:val="002B0A89"/>
    <w:rsid w:val="002B19B0"/>
    <w:rsid w:val="002B252F"/>
    <w:rsid w:val="002B4C5B"/>
    <w:rsid w:val="002B6941"/>
    <w:rsid w:val="002B6DEE"/>
    <w:rsid w:val="002B6F89"/>
    <w:rsid w:val="002B7B6F"/>
    <w:rsid w:val="002B7BF7"/>
    <w:rsid w:val="002B7DE8"/>
    <w:rsid w:val="002C012D"/>
    <w:rsid w:val="002C0AFB"/>
    <w:rsid w:val="002C1317"/>
    <w:rsid w:val="002C205C"/>
    <w:rsid w:val="002C288D"/>
    <w:rsid w:val="002C33D8"/>
    <w:rsid w:val="002C3F87"/>
    <w:rsid w:val="002C45DA"/>
    <w:rsid w:val="002C5640"/>
    <w:rsid w:val="002C6CE7"/>
    <w:rsid w:val="002D03D6"/>
    <w:rsid w:val="002D0D5B"/>
    <w:rsid w:val="002D2885"/>
    <w:rsid w:val="002D355F"/>
    <w:rsid w:val="002D38C8"/>
    <w:rsid w:val="002D4AF2"/>
    <w:rsid w:val="002D4CD9"/>
    <w:rsid w:val="002D5325"/>
    <w:rsid w:val="002D580C"/>
    <w:rsid w:val="002D7873"/>
    <w:rsid w:val="002E2AEA"/>
    <w:rsid w:val="002E2E44"/>
    <w:rsid w:val="002E385A"/>
    <w:rsid w:val="002E62E0"/>
    <w:rsid w:val="002E6379"/>
    <w:rsid w:val="002E6794"/>
    <w:rsid w:val="002E68C0"/>
    <w:rsid w:val="002E6A6F"/>
    <w:rsid w:val="002E6DD7"/>
    <w:rsid w:val="002E731F"/>
    <w:rsid w:val="002F0D44"/>
    <w:rsid w:val="002F1BD1"/>
    <w:rsid w:val="002F225C"/>
    <w:rsid w:val="002F25C0"/>
    <w:rsid w:val="002F353A"/>
    <w:rsid w:val="002F56DB"/>
    <w:rsid w:val="002F5AC1"/>
    <w:rsid w:val="002F5DBC"/>
    <w:rsid w:val="002F646B"/>
    <w:rsid w:val="002F66EF"/>
    <w:rsid w:val="002F6750"/>
    <w:rsid w:val="002F713F"/>
    <w:rsid w:val="002F7675"/>
    <w:rsid w:val="002F7863"/>
    <w:rsid w:val="003004F9"/>
    <w:rsid w:val="00300B4C"/>
    <w:rsid w:val="00301AE1"/>
    <w:rsid w:val="003021DE"/>
    <w:rsid w:val="003027A0"/>
    <w:rsid w:val="0030322C"/>
    <w:rsid w:val="0030328F"/>
    <w:rsid w:val="00303768"/>
    <w:rsid w:val="00303A5A"/>
    <w:rsid w:val="00304275"/>
    <w:rsid w:val="00304C35"/>
    <w:rsid w:val="00305308"/>
    <w:rsid w:val="003059AB"/>
    <w:rsid w:val="00305B79"/>
    <w:rsid w:val="00305D33"/>
    <w:rsid w:val="0030629B"/>
    <w:rsid w:val="003067DE"/>
    <w:rsid w:val="003069B6"/>
    <w:rsid w:val="00306DBA"/>
    <w:rsid w:val="003077B3"/>
    <w:rsid w:val="00310373"/>
    <w:rsid w:val="0031129C"/>
    <w:rsid w:val="003112AE"/>
    <w:rsid w:val="00311BBD"/>
    <w:rsid w:val="00312088"/>
    <w:rsid w:val="003130B6"/>
    <w:rsid w:val="003136E7"/>
    <w:rsid w:val="00313B53"/>
    <w:rsid w:val="00314241"/>
    <w:rsid w:val="003142B3"/>
    <w:rsid w:val="00314571"/>
    <w:rsid w:val="003146A2"/>
    <w:rsid w:val="00315C70"/>
    <w:rsid w:val="00315FE2"/>
    <w:rsid w:val="003161F7"/>
    <w:rsid w:val="00317224"/>
    <w:rsid w:val="00317837"/>
    <w:rsid w:val="003179C3"/>
    <w:rsid w:val="00317BB7"/>
    <w:rsid w:val="00317DCF"/>
    <w:rsid w:val="0032195F"/>
    <w:rsid w:val="00322800"/>
    <w:rsid w:val="00323406"/>
    <w:rsid w:val="00323B4C"/>
    <w:rsid w:val="003246DB"/>
    <w:rsid w:val="00324B76"/>
    <w:rsid w:val="00324C79"/>
    <w:rsid w:val="0032578F"/>
    <w:rsid w:val="00325AA8"/>
    <w:rsid w:val="00325E48"/>
    <w:rsid w:val="003267FD"/>
    <w:rsid w:val="00327443"/>
    <w:rsid w:val="00330061"/>
    <w:rsid w:val="003302B9"/>
    <w:rsid w:val="00330D6C"/>
    <w:rsid w:val="00331E5C"/>
    <w:rsid w:val="0033217D"/>
    <w:rsid w:val="003324CC"/>
    <w:rsid w:val="00332CC7"/>
    <w:rsid w:val="00332D75"/>
    <w:rsid w:val="00333964"/>
    <w:rsid w:val="00333970"/>
    <w:rsid w:val="003353C3"/>
    <w:rsid w:val="003358F2"/>
    <w:rsid w:val="00335DD6"/>
    <w:rsid w:val="00335E76"/>
    <w:rsid w:val="0033618D"/>
    <w:rsid w:val="0033638F"/>
    <w:rsid w:val="00336636"/>
    <w:rsid w:val="00336715"/>
    <w:rsid w:val="00336FD4"/>
    <w:rsid w:val="00337038"/>
    <w:rsid w:val="00337A14"/>
    <w:rsid w:val="00340869"/>
    <w:rsid w:val="00340FB0"/>
    <w:rsid w:val="0034220C"/>
    <w:rsid w:val="003427BA"/>
    <w:rsid w:val="00342C9A"/>
    <w:rsid w:val="00342D3E"/>
    <w:rsid w:val="00342F9C"/>
    <w:rsid w:val="00344697"/>
    <w:rsid w:val="003448C1"/>
    <w:rsid w:val="00344D62"/>
    <w:rsid w:val="00345156"/>
    <w:rsid w:val="00345D54"/>
    <w:rsid w:val="0034659B"/>
    <w:rsid w:val="0034715E"/>
    <w:rsid w:val="003475D0"/>
    <w:rsid w:val="0034765F"/>
    <w:rsid w:val="00350390"/>
    <w:rsid w:val="00350714"/>
    <w:rsid w:val="0035096F"/>
    <w:rsid w:val="00350DD7"/>
    <w:rsid w:val="00351035"/>
    <w:rsid w:val="0035145E"/>
    <w:rsid w:val="003528DF"/>
    <w:rsid w:val="0035352C"/>
    <w:rsid w:val="00353D8A"/>
    <w:rsid w:val="00353F4A"/>
    <w:rsid w:val="00354866"/>
    <w:rsid w:val="0035554C"/>
    <w:rsid w:val="00355E4C"/>
    <w:rsid w:val="003577E9"/>
    <w:rsid w:val="00357913"/>
    <w:rsid w:val="00357C74"/>
    <w:rsid w:val="00360313"/>
    <w:rsid w:val="00360337"/>
    <w:rsid w:val="0036075F"/>
    <w:rsid w:val="00360FE3"/>
    <w:rsid w:val="00361164"/>
    <w:rsid w:val="0036137E"/>
    <w:rsid w:val="003614D0"/>
    <w:rsid w:val="00362260"/>
    <w:rsid w:val="003625F5"/>
    <w:rsid w:val="00362F20"/>
    <w:rsid w:val="003632BD"/>
    <w:rsid w:val="00365F0C"/>
    <w:rsid w:val="003661A0"/>
    <w:rsid w:val="003665A4"/>
    <w:rsid w:val="00366FBC"/>
    <w:rsid w:val="00367295"/>
    <w:rsid w:val="00367987"/>
    <w:rsid w:val="00367BF2"/>
    <w:rsid w:val="003706DB"/>
    <w:rsid w:val="00370F1F"/>
    <w:rsid w:val="00371E13"/>
    <w:rsid w:val="003727A6"/>
    <w:rsid w:val="00372CA1"/>
    <w:rsid w:val="00372FAD"/>
    <w:rsid w:val="003730BE"/>
    <w:rsid w:val="00373D8F"/>
    <w:rsid w:val="00373E45"/>
    <w:rsid w:val="00373F61"/>
    <w:rsid w:val="00374B6C"/>
    <w:rsid w:val="00376B0E"/>
    <w:rsid w:val="00377247"/>
    <w:rsid w:val="0037796B"/>
    <w:rsid w:val="003822AC"/>
    <w:rsid w:val="0038286C"/>
    <w:rsid w:val="00382A55"/>
    <w:rsid w:val="00383F53"/>
    <w:rsid w:val="00384D1B"/>
    <w:rsid w:val="003857F7"/>
    <w:rsid w:val="00385883"/>
    <w:rsid w:val="0038713F"/>
    <w:rsid w:val="00387639"/>
    <w:rsid w:val="00387802"/>
    <w:rsid w:val="00391363"/>
    <w:rsid w:val="0039310C"/>
    <w:rsid w:val="00394A45"/>
    <w:rsid w:val="00395925"/>
    <w:rsid w:val="003971A7"/>
    <w:rsid w:val="003977F1"/>
    <w:rsid w:val="00397FAC"/>
    <w:rsid w:val="003A0578"/>
    <w:rsid w:val="003A1307"/>
    <w:rsid w:val="003A1DAA"/>
    <w:rsid w:val="003A265B"/>
    <w:rsid w:val="003A3FA5"/>
    <w:rsid w:val="003A4799"/>
    <w:rsid w:val="003A4A6D"/>
    <w:rsid w:val="003A544D"/>
    <w:rsid w:val="003A5C54"/>
    <w:rsid w:val="003A6EB6"/>
    <w:rsid w:val="003A792D"/>
    <w:rsid w:val="003A7C92"/>
    <w:rsid w:val="003A7CBA"/>
    <w:rsid w:val="003B01D5"/>
    <w:rsid w:val="003B0903"/>
    <w:rsid w:val="003B1176"/>
    <w:rsid w:val="003B14D8"/>
    <w:rsid w:val="003B20ED"/>
    <w:rsid w:val="003B2679"/>
    <w:rsid w:val="003B2699"/>
    <w:rsid w:val="003B273B"/>
    <w:rsid w:val="003B39B6"/>
    <w:rsid w:val="003B408F"/>
    <w:rsid w:val="003B40E9"/>
    <w:rsid w:val="003B4F1F"/>
    <w:rsid w:val="003B5208"/>
    <w:rsid w:val="003B52F2"/>
    <w:rsid w:val="003B5D81"/>
    <w:rsid w:val="003B64BF"/>
    <w:rsid w:val="003B760F"/>
    <w:rsid w:val="003C0F25"/>
    <w:rsid w:val="003C1147"/>
    <w:rsid w:val="003C1706"/>
    <w:rsid w:val="003C2EF6"/>
    <w:rsid w:val="003C35E1"/>
    <w:rsid w:val="003C383A"/>
    <w:rsid w:val="003C3A83"/>
    <w:rsid w:val="003C3FB1"/>
    <w:rsid w:val="003C4A33"/>
    <w:rsid w:val="003C6045"/>
    <w:rsid w:val="003C7EFF"/>
    <w:rsid w:val="003D081F"/>
    <w:rsid w:val="003D0E15"/>
    <w:rsid w:val="003D100A"/>
    <w:rsid w:val="003D20DC"/>
    <w:rsid w:val="003D2120"/>
    <w:rsid w:val="003D2936"/>
    <w:rsid w:val="003D2AE9"/>
    <w:rsid w:val="003D2F7F"/>
    <w:rsid w:val="003D323D"/>
    <w:rsid w:val="003D4968"/>
    <w:rsid w:val="003D65C4"/>
    <w:rsid w:val="003D689F"/>
    <w:rsid w:val="003D70B3"/>
    <w:rsid w:val="003E002C"/>
    <w:rsid w:val="003E17AD"/>
    <w:rsid w:val="003E1915"/>
    <w:rsid w:val="003E3BF2"/>
    <w:rsid w:val="003E3CAB"/>
    <w:rsid w:val="003E4D0E"/>
    <w:rsid w:val="003E52C6"/>
    <w:rsid w:val="003E6178"/>
    <w:rsid w:val="003E62F9"/>
    <w:rsid w:val="003E67E6"/>
    <w:rsid w:val="003E719B"/>
    <w:rsid w:val="003E7CEE"/>
    <w:rsid w:val="003F0577"/>
    <w:rsid w:val="003F152A"/>
    <w:rsid w:val="003F1BFD"/>
    <w:rsid w:val="003F446B"/>
    <w:rsid w:val="003F4634"/>
    <w:rsid w:val="003F4D0B"/>
    <w:rsid w:val="003F5840"/>
    <w:rsid w:val="003F607B"/>
    <w:rsid w:val="003F7F77"/>
    <w:rsid w:val="00400286"/>
    <w:rsid w:val="00400CE4"/>
    <w:rsid w:val="00400EA4"/>
    <w:rsid w:val="004014DD"/>
    <w:rsid w:val="00402C5B"/>
    <w:rsid w:val="00402CE8"/>
    <w:rsid w:val="00402DB9"/>
    <w:rsid w:val="00402E7E"/>
    <w:rsid w:val="0040358D"/>
    <w:rsid w:val="0040363C"/>
    <w:rsid w:val="0040393B"/>
    <w:rsid w:val="004039E4"/>
    <w:rsid w:val="00403C38"/>
    <w:rsid w:val="004059AA"/>
    <w:rsid w:val="00405F69"/>
    <w:rsid w:val="00406728"/>
    <w:rsid w:val="00406914"/>
    <w:rsid w:val="00406C0F"/>
    <w:rsid w:val="0040718D"/>
    <w:rsid w:val="0040789C"/>
    <w:rsid w:val="004078E0"/>
    <w:rsid w:val="00410B35"/>
    <w:rsid w:val="004117BF"/>
    <w:rsid w:val="00412424"/>
    <w:rsid w:val="00412F0B"/>
    <w:rsid w:val="004136B8"/>
    <w:rsid w:val="00414707"/>
    <w:rsid w:val="00414B6E"/>
    <w:rsid w:val="00414B98"/>
    <w:rsid w:val="004151A9"/>
    <w:rsid w:val="004157C3"/>
    <w:rsid w:val="00416315"/>
    <w:rsid w:val="004167AA"/>
    <w:rsid w:val="00416B8A"/>
    <w:rsid w:val="00416E32"/>
    <w:rsid w:val="00417511"/>
    <w:rsid w:val="00417801"/>
    <w:rsid w:val="00420733"/>
    <w:rsid w:val="00420FF1"/>
    <w:rsid w:val="00422355"/>
    <w:rsid w:val="00422991"/>
    <w:rsid w:val="00423231"/>
    <w:rsid w:val="004232C6"/>
    <w:rsid w:val="0042330D"/>
    <w:rsid w:val="0042410A"/>
    <w:rsid w:val="00424F13"/>
    <w:rsid w:val="004253D0"/>
    <w:rsid w:val="00426285"/>
    <w:rsid w:val="00426DA3"/>
    <w:rsid w:val="00426FDC"/>
    <w:rsid w:val="004275F6"/>
    <w:rsid w:val="004276C3"/>
    <w:rsid w:val="004306CF"/>
    <w:rsid w:val="00431851"/>
    <w:rsid w:val="00432891"/>
    <w:rsid w:val="0043314B"/>
    <w:rsid w:val="00433C34"/>
    <w:rsid w:val="00433CBC"/>
    <w:rsid w:val="0043409C"/>
    <w:rsid w:val="00434D2A"/>
    <w:rsid w:val="00435A85"/>
    <w:rsid w:val="00436FCA"/>
    <w:rsid w:val="00437209"/>
    <w:rsid w:val="004405CB"/>
    <w:rsid w:val="004409C2"/>
    <w:rsid w:val="0044167F"/>
    <w:rsid w:val="0044292B"/>
    <w:rsid w:val="00442A70"/>
    <w:rsid w:val="00442D9D"/>
    <w:rsid w:val="00443C67"/>
    <w:rsid w:val="00444229"/>
    <w:rsid w:val="0044631C"/>
    <w:rsid w:val="00446432"/>
    <w:rsid w:val="00447AB4"/>
    <w:rsid w:val="004500EA"/>
    <w:rsid w:val="00450EB7"/>
    <w:rsid w:val="00451562"/>
    <w:rsid w:val="00452B6B"/>
    <w:rsid w:val="00452C9D"/>
    <w:rsid w:val="00453B50"/>
    <w:rsid w:val="00453D8D"/>
    <w:rsid w:val="00453DCE"/>
    <w:rsid w:val="00453E3B"/>
    <w:rsid w:val="00454566"/>
    <w:rsid w:val="00454E80"/>
    <w:rsid w:val="004551C6"/>
    <w:rsid w:val="004553A6"/>
    <w:rsid w:val="00455EBE"/>
    <w:rsid w:val="00455F53"/>
    <w:rsid w:val="00456B70"/>
    <w:rsid w:val="00456DF7"/>
    <w:rsid w:val="00456EF7"/>
    <w:rsid w:val="004570E7"/>
    <w:rsid w:val="00457420"/>
    <w:rsid w:val="0045762F"/>
    <w:rsid w:val="00457CD0"/>
    <w:rsid w:val="00457DD8"/>
    <w:rsid w:val="00460D42"/>
    <w:rsid w:val="004613C7"/>
    <w:rsid w:val="0046318A"/>
    <w:rsid w:val="004635B5"/>
    <w:rsid w:val="00463876"/>
    <w:rsid w:val="00463FD3"/>
    <w:rsid w:val="004641C3"/>
    <w:rsid w:val="00464282"/>
    <w:rsid w:val="00465CD0"/>
    <w:rsid w:val="00467014"/>
    <w:rsid w:val="00467C6A"/>
    <w:rsid w:val="0047027A"/>
    <w:rsid w:val="00470FCF"/>
    <w:rsid w:val="004718C4"/>
    <w:rsid w:val="00471C18"/>
    <w:rsid w:val="004730E3"/>
    <w:rsid w:val="0047377F"/>
    <w:rsid w:val="00473784"/>
    <w:rsid w:val="00474969"/>
    <w:rsid w:val="00475263"/>
    <w:rsid w:val="00475CDE"/>
    <w:rsid w:val="004767FB"/>
    <w:rsid w:val="004768C1"/>
    <w:rsid w:val="004776E5"/>
    <w:rsid w:val="004776F1"/>
    <w:rsid w:val="00477882"/>
    <w:rsid w:val="00480A4D"/>
    <w:rsid w:val="004812BF"/>
    <w:rsid w:val="00481351"/>
    <w:rsid w:val="0048176E"/>
    <w:rsid w:val="00481F43"/>
    <w:rsid w:val="00484457"/>
    <w:rsid w:val="00484842"/>
    <w:rsid w:val="004848B6"/>
    <w:rsid w:val="00485CBF"/>
    <w:rsid w:val="00485D11"/>
    <w:rsid w:val="0048672B"/>
    <w:rsid w:val="00487C5D"/>
    <w:rsid w:val="00487EC9"/>
    <w:rsid w:val="0049150E"/>
    <w:rsid w:val="0049153F"/>
    <w:rsid w:val="00491B12"/>
    <w:rsid w:val="00492E5C"/>
    <w:rsid w:val="00492F81"/>
    <w:rsid w:val="00493053"/>
    <w:rsid w:val="00493755"/>
    <w:rsid w:val="00493ACF"/>
    <w:rsid w:val="0049456C"/>
    <w:rsid w:val="0049462B"/>
    <w:rsid w:val="00495207"/>
    <w:rsid w:val="00495390"/>
    <w:rsid w:val="004953C6"/>
    <w:rsid w:val="00496AE5"/>
    <w:rsid w:val="004975C8"/>
    <w:rsid w:val="00497CCD"/>
    <w:rsid w:val="004A03AA"/>
    <w:rsid w:val="004A078D"/>
    <w:rsid w:val="004A170D"/>
    <w:rsid w:val="004A1FB0"/>
    <w:rsid w:val="004A2092"/>
    <w:rsid w:val="004A300C"/>
    <w:rsid w:val="004A3DF5"/>
    <w:rsid w:val="004A4222"/>
    <w:rsid w:val="004A471A"/>
    <w:rsid w:val="004A49A9"/>
    <w:rsid w:val="004A51C5"/>
    <w:rsid w:val="004A5541"/>
    <w:rsid w:val="004A656C"/>
    <w:rsid w:val="004A747A"/>
    <w:rsid w:val="004A7704"/>
    <w:rsid w:val="004A775B"/>
    <w:rsid w:val="004B0767"/>
    <w:rsid w:val="004B0905"/>
    <w:rsid w:val="004B18FD"/>
    <w:rsid w:val="004B1A33"/>
    <w:rsid w:val="004B1DE7"/>
    <w:rsid w:val="004B20E4"/>
    <w:rsid w:val="004B3054"/>
    <w:rsid w:val="004B37F7"/>
    <w:rsid w:val="004B4CFA"/>
    <w:rsid w:val="004B5802"/>
    <w:rsid w:val="004C0CBD"/>
    <w:rsid w:val="004C152B"/>
    <w:rsid w:val="004C1EED"/>
    <w:rsid w:val="004C2979"/>
    <w:rsid w:val="004C32C7"/>
    <w:rsid w:val="004C4988"/>
    <w:rsid w:val="004C60A0"/>
    <w:rsid w:val="004C6173"/>
    <w:rsid w:val="004C63A1"/>
    <w:rsid w:val="004C67AF"/>
    <w:rsid w:val="004C6F36"/>
    <w:rsid w:val="004C7565"/>
    <w:rsid w:val="004C77DB"/>
    <w:rsid w:val="004C7E2C"/>
    <w:rsid w:val="004D19B1"/>
    <w:rsid w:val="004D1E03"/>
    <w:rsid w:val="004D3CD1"/>
    <w:rsid w:val="004D4B10"/>
    <w:rsid w:val="004D62E6"/>
    <w:rsid w:val="004D6A6F"/>
    <w:rsid w:val="004D6CBE"/>
    <w:rsid w:val="004D7576"/>
    <w:rsid w:val="004D78AB"/>
    <w:rsid w:val="004E31B1"/>
    <w:rsid w:val="004E34DF"/>
    <w:rsid w:val="004E37E9"/>
    <w:rsid w:val="004E4599"/>
    <w:rsid w:val="004E5C88"/>
    <w:rsid w:val="004E5D93"/>
    <w:rsid w:val="004E6839"/>
    <w:rsid w:val="004E78FF"/>
    <w:rsid w:val="004F067B"/>
    <w:rsid w:val="004F11E4"/>
    <w:rsid w:val="004F14B6"/>
    <w:rsid w:val="004F17D9"/>
    <w:rsid w:val="004F1CC8"/>
    <w:rsid w:val="004F37C2"/>
    <w:rsid w:val="004F508A"/>
    <w:rsid w:val="004F5F6C"/>
    <w:rsid w:val="00500F0A"/>
    <w:rsid w:val="0050316F"/>
    <w:rsid w:val="00503285"/>
    <w:rsid w:val="005038DF"/>
    <w:rsid w:val="00503CAD"/>
    <w:rsid w:val="0050447D"/>
    <w:rsid w:val="00504966"/>
    <w:rsid w:val="00505D94"/>
    <w:rsid w:val="00507789"/>
    <w:rsid w:val="00510334"/>
    <w:rsid w:val="00510F0E"/>
    <w:rsid w:val="00511E96"/>
    <w:rsid w:val="005120D5"/>
    <w:rsid w:val="00512C6B"/>
    <w:rsid w:val="00516152"/>
    <w:rsid w:val="005200D0"/>
    <w:rsid w:val="00520E7D"/>
    <w:rsid w:val="00520F61"/>
    <w:rsid w:val="0052182A"/>
    <w:rsid w:val="00522CC5"/>
    <w:rsid w:val="00523B3E"/>
    <w:rsid w:val="0052443A"/>
    <w:rsid w:val="005245DC"/>
    <w:rsid w:val="005248EE"/>
    <w:rsid w:val="00525689"/>
    <w:rsid w:val="00526064"/>
    <w:rsid w:val="00526B10"/>
    <w:rsid w:val="00526D32"/>
    <w:rsid w:val="0052744B"/>
    <w:rsid w:val="00530E18"/>
    <w:rsid w:val="00531269"/>
    <w:rsid w:val="0053178D"/>
    <w:rsid w:val="005318AB"/>
    <w:rsid w:val="00533BF7"/>
    <w:rsid w:val="0053461C"/>
    <w:rsid w:val="005351E1"/>
    <w:rsid w:val="00536157"/>
    <w:rsid w:val="00537632"/>
    <w:rsid w:val="005401C3"/>
    <w:rsid w:val="00541411"/>
    <w:rsid w:val="0054169C"/>
    <w:rsid w:val="00541CC8"/>
    <w:rsid w:val="00545EA8"/>
    <w:rsid w:val="00545FFF"/>
    <w:rsid w:val="005472CD"/>
    <w:rsid w:val="005474C9"/>
    <w:rsid w:val="00547C01"/>
    <w:rsid w:val="00550243"/>
    <w:rsid w:val="00550566"/>
    <w:rsid w:val="00551222"/>
    <w:rsid w:val="005517F6"/>
    <w:rsid w:val="00551979"/>
    <w:rsid w:val="00551BF6"/>
    <w:rsid w:val="00551E54"/>
    <w:rsid w:val="0055271D"/>
    <w:rsid w:val="00553220"/>
    <w:rsid w:val="00553F55"/>
    <w:rsid w:val="00554D55"/>
    <w:rsid w:val="00556F1F"/>
    <w:rsid w:val="005576F0"/>
    <w:rsid w:val="00557E15"/>
    <w:rsid w:val="00560459"/>
    <w:rsid w:val="00560DB1"/>
    <w:rsid w:val="00560EF8"/>
    <w:rsid w:val="00561436"/>
    <w:rsid w:val="00561859"/>
    <w:rsid w:val="00562946"/>
    <w:rsid w:val="00562F4E"/>
    <w:rsid w:val="005647CC"/>
    <w:rsid w:val="00565187"/>
    <w:rsid w:val="0056581B"/>
    <w:rsid w:val="00565D9B"/>
    <w:rsid w:val="0056668E"/>
    <w:rsid w:val="00566826"/>
    <w:rsid w:val="00566835"/>
    <w:rsid w:val="00567CF4"/>
    <w:rsid w:val="005703F5"/>
    <w:rsid w:val="00571545"/>
    <w:rsid w:val="00572DDB"/>
    <w:rsid w:val="00572DE5"/>
    <w:rsid w:val="00573661"/>
    <w:rsid w:val="00573B6D"/>
    <w:rsid w:val="00573E25"/>
    <w:rsid w:val="005740F8"/>
    <w:rsid w:val="00575BA7"/>
    <w:rsid w:val="00576143"/>
    <w:rsid w:val="0058032E"/>
    <w:rsid w:val="00580BF3"/>
    <w:rsid w:val="00580FBE"/>
    <w:rsid w:val="00582505"/>
    <w:rsid w:val="005825BA"/>
    <w:rsid w:val="0058305C"/>
    <w:rsid w:val="00583D3A"/>
    <w:rsid w:val="00584B12"/>
    <w:rsid w:val="00584DF9"/>
    <w:rsid w:val="005850E7"/>
    <w:rsid w:val="00586D01"/>
    <w:rsid w:val="00586FA0"/>
    <w:rsid w:val="005876A2"/>
    <w:rsid w:val="0058784B"/>
    <w:rsid w:val="00587A15"/>
    <w:rsid w:val="00587B55"/>
    <w:rsid w:val="00587D71"/>
    <w:rsid w:val="00590C46"/>
    <w:rsid w:val="00590CCD"/>
    <w:rsid w:val="0059111C"/>
    <w:rsid w:val="00591991"/>
    <w:rsid w:val="00592611"/>
    <w:rsid w:val="0059322E"/>
    <w:rsid w:val="00593FDA"/>
    <w:rsid w:val="0059497F"/>
    <w:rsid w:val="0059545D"/>
    <w:rsid w:val="00596E06"/>
    <w:rsid w:val="00597028"/>
    <w:rsid w:val="00597221"/>
    <w:rsid w:val="005973E7"/>
    <w:rsid w:val="0059779A"/>
    <w:rsid w:val="005A01C2"/>
    <w:rsid w:val="005A1135"/>
    <w:rsid w:val="005A15DE"/>
    <w:rsid w:val="005A1915"/>
    <w:rsid w:val="005A1D45"/>
    <w:rsid w:val="005A2B30"/>
    <w:rsid w:val="005A2D61"/>
    <w:rsid w:val="005A2F32"/>
    <w:rsid w:val="005A424B"/>
    <w:rsid w:val="005A4317"/>
    <w:rsid w:val="005A52B4"/>
    <w:rsid w:val="005A6DFC"/>
    <w:rsid w:val="005B0F10"/>
    <w:rsid w:val="005B1CFD"/>
    <w:rsid w:val="005B2CF4"/>
    <w:rsid w:val="005B3D3D"/>
    <w:rsid w:val="005B3EA6"/>
    <w:rsid w:val="005B5151"/>
    <w:rsid w:val="005B7F0D"/>
    <w:rsid w:val="005C0879"/>
    <w:rsid w:val="005C12B4"/>
    <w:rsid w:val="005C150D"/>
    <w:rsid w:val="005C1578"/>
    <w:rsid w:val="005C15C2"/>
    <w:rsid w:val="005C17CB"/>
    <w:rsid w:val="005C1ECD"/>
    <w:rsid w:val="005C2163"/>
    <w:rsid w:val="005C2F19"/>
    <w:rsid w:val="005C3469"/>
    <w:rsid w:val="005C3CE3"/>
    <w:rsid w:val="005C3DE5"/>
    <w:rsid w:val="005C40ED"/>
    <w:rsid w:val="005C4AA8"/>
    <w:rsid w:val="005C7202"/>
    <w:rsid w:val="005C77B7"/>
    <w:rsid w:val="005C7BE9"/>
    <w:rsid w:val="005D00A9"/>
    <w:rsid w:val="005D093F"/>
    <w:rsid w:val="005D1196"/>
    <w:rsid w:val="005D235E"/>
    <w:rsid w:val="005D2D13"/>
    <w:rsid w:val="005D31BE"/>
    <w:rsid w:val="005D3F5B"/>
    <w:rsid w:val="005D52CE"/>
    <w:rsid w:val="005D7651"/>
    <w:rsid w:val="005D772D"/>
    <w:rsid w:val="005D7733"/>
    <w:rsid w:val="005D7948"/>
    <w:rsid w:val="005D7EC0"/>
    <w:rsid w:val="005E0420"/>
    <w:rsid w:val="005E0520"/>
    <w:rsid w:val="005E10C3"/>
    <w:rsid w:val="005E2A50"/>
    <w:rsid w:val="005E307D"/>
    <w:rsid w:val="005E3755"/>
    <w:rsid w:val="005E444A"/>
    <w:rsid w:val="005E478A"/>
    <w:rsid w:val="005E6475"/>
    <w:rsid w:val="005E6DE3"/>
    <w:rsid w:val="005E77BE"/>
    <w:rsid w:val="005F0BD2"/>
    <w:rsid w:val="005F1C78"/>
    <w:rsid w:val="005F1E1A"/>
    <w:rsid w:val="005F2583"/>
    <w:rsid w:val="005F2CD1"/>
    <w:rsid w:val="005F33E2"/>
    <w:rsid w:val="005F364B"/>
    <w:rsid w:val="005F3FEF"/>
    <w:rsid w:val="005F421C"/>
    <w:rsid w:val="005F460A"/>
    <w:rsid w:val="005F48CD"/>
    <w:rsid w:val="005F4A4A"/>
    <w:rsid w:val="005F4E6D"/>
    <w:rsid w:val="005F615C"/>
    <w:rsid w:val="005F6161"/>
    <w:rsid w:val="005F62D9"/>
    <w:rsid w:val="005F6489"/>
    <w:rsid w:val="005F6835"/>
    <w:rsid w:val="00600440"/>
    <w:rsid w:val="006006C5"/>
    <w:rsid w:val="0060179C"/>
    <w:rsid w:val="006018C5"/>
    <w:rsid w:val="006019AA"/>
    <w:rsid w:val="00603FDC"/>
    <w:rsid w:val="00604216"/>
    <w:rsid w:val="00605017"/>
    <w:rsid w:val="00606198"/>
    <w:rsid w:val="006065D1"/>
    <w:rsid w:val="00606C4A"/>
    <w:rsid w:val="006076A2"/>
    <w:rsid w:val="006077DE"/>
    <w:rsid w:val="00607BBB"/>
    <w:rsid w:val="00607F46"/>
    <w:rsid w:val="0061009A"/>
    <w:rsid w:val="006100F5"/>
    <w:rsid w:val="00610416"/>
    <w:rsid w:val="00610A21"/>
    <w:rsid w:val="00611627"/>
    <w:rsid w:val="00611852"/>
    <w:rsid w:val="00611C40"/>
    <w:rsid w:val="00611D8A"/>
    <w:rsid w:val="00612E97"/>
    <w:rsid w:val="00613661"/>
    <w:rsid w:val="006138D2"/>
    <w:rsid w:val="00615C4F"/>
    <w:rsid w:val="00615DE2"/>
    <w:rsid w:val="00615F4D"/>
    <w:rsid w:val="00616624"/>
    <w:rsid w:val="006167C6"/>
    <w:rsid w:val="00616826"/>
    <w:rsid w:val="00616B4B"/>
    <w:rsid w:val="00617228"/>
    <w:rsid w:val="0061754C"/>
    <w:rsid w:val="00617659"/>
    <w:rsid w:val="00617A11"/>
    <w:rsid w:val="00620A64"/>
    <w:rsid w:val="00620D18"/>
    <w:rsid w:val="00620ED6"/>
    <w:rsid w:val="00620F18"/>
    <w:rsid w:val="006217A0"/>
    <w:rsid w:val="006218F9"/>
    <w:rsid w:val="00621A03"/>
    <w:rsid w:val="00621F0D"/>
    <w:rsid w:val="0062379E"/>
    <w:rsid w:val="00623AF7"/>
    <w:rsid w:val="00623F25"/>
    <w:rsid w:val="006242E0"/>
    <w:rsid w:val="006254D1"/>
    <w:rsid w:val="006257DA"/>
    <w:rsid w:val="006258E2"/>
    <w:rsid w:val="00626AAC"/>
    <w:rsid w:val="00627D41"/>
    <w:rsid w:val="00627F83"/>
    <w:rsid w:val="00631265"/>
    <w:rsid w:val="0063129E"/>
    <w:rsid w:val="0063229B"/>
    <w:rsid w:val="00632578"/>
    <w:rsid w:val="00632671"/>
    <w:rsid w:val="0063360B"/>
    <w:rsid w:val="00634210"/>
    <w:rsid w:val="00636622"/>
    <w:rsid w:val="00636DF6"/>
    <w:rsid w:val="00640422"/>
    <w:rsid w:val="00641B49"/>
    <w:rsid w:val="00642CD2"/>
    <w:rsid w:val="00643F30"/>
    <w:rsid w:val="00646070"/>
    <w:rsid w:val="00646D1D"/>
    <w:rsid w:val="006507AA"/>
    <w:rsid w:val="00652DFA"/>
    <w:rsid w:val="006530FC"/>
    <w:rsid w:val="0065394A"/>
    <w:rsid w:val="00654E52"/>
    <w:rsid w:val="00656DAA"/>
    <w:rsid w:val="00657243"/>
    <w:rsid w:val="00657F38"/>
    <w:rsid w:val="00660751"/>
    <w:rsid w:val="00660C62"/>
    <w:rsid w:val="006610A7"/>
    <w:rsid w:val="006638DC"/>
    <w:rsid w:val="00663BFF"/>
    <w:rsid w:val="00663ED7"/>
    <w:rsid w:val="00664A8C"/>
    <w:rsid w:val="00664DA6"/>
    <w:rsid w:val="00664E0F"/>
    <w:rsid w:val="0066512C"/>
    <w:rsid w:val="00666067"/>
    <w:rsid w:val="00666138"/>
    <w:rsid w:val="00666207"/>
    <w:rsid w:val="00666576"/>
    <w:rsid w:val="00667602"/>
    <w:rsid w:val="006700E3"/>
    <w:rsid w:val="00670121"/>
    <w:rsid w:val="0067088E"/>
    <w:rsid w:val="00670B07"/>
    <w:rsid w:val="0067155F"/>
    <w:rsid w:val="00671722"/>
    <w:rsid w:val="00673BD9"/>
    <w:rsid w:val="00673BF2"/>
    <w:rsid w:val="00673EFC"/>
    <w:rsid w:val="00674AE5"/>
    <w:rsid w:val="0067580D"/>
    <w:rsid w:val="00676BCB"/>
    <w:rsid w:val="006776EC"/>
    <w:rsid w:val="0068029A"/>
    <w:rsid w:val="00680474"/>
    <w:rsid w:val="00681B9B"/>
    <w:rsid w:val="00682599"/>
    <w:rsid w:val="00683308"/>
    <w:rsid w:val="00683453"/>
    <w:rsid w:val="00684305"/>
    <w:rsid w:val="00684ADF"/>
    <w:rsid w:val="00685138"/>
    <w:rsid w:val="00686354"/>
    <w:rsid w:val="00686CBF"/>
    <w:rsid w:val="00686F3C"/>
    <w:rsid w:val="006900E1"/>
    <w:rsid w:val="00690E32"/>
    <w:rsid w:val="006915DB"/>
    <w:rsid w:val="00692451"/>
    <w:rsid w:val="006925D9"/>
    <w:rsid w:val="0069283D"/>
    <w:rsid w:val="0069295E"/>
    <w:rsid w:val="00693D86"/>
    <w:rsid w:val="00694CA4"/>
    <w:rsid w:val="0069510D"/>
    <w:rsid w:val="0069560D"/>
    <w:rsid w:val="0069764A"/>
    <w:rsid w:val="00697BA2"/>
    <w:rsid w:val="006A0361"/>
    <w:rsid w:val="006A091A"/>
    <w:rsid w:val="006A18CB"/>
    <w:rsid w:val="006A19BC"/>
    <w:rsid w:val="006A35C0"/>
    <w:rsid w:val="006A430A"/>
    <w:rsid w:val="006A4DA2"/>
    <w:rsid w:val="006A57ED"/>
    <w:rsid w:val="006A681C"/>
    <w:rsid w:val="006A6E29"/>
    <w:rsid w:val="006A75E8"/>
    <w:rsid w:val="006A7E4A"/>
    <w:rsid w:val="006A7EAE"/>
    <w:rsid w:val="006B0337"/>
    <w:rsid w:val="006B0657"/>
    <w:rsid w:val="006B1FE0"/>
    <w:rsid w:val="006B2017"/>
    <w:rsid w:val="006B2355"/>
    <w:rsid w:val="006B3BF8"/>
    <w:rsid w:val="006B3FD7"/>
    <w:rsid w:val="006B4A56"/>
    <w:rsid w:val="006B57F0"/>
    <w:rsid w:val="006B64AD"/>
    <w:rsid w:val="006B6BE5"/>
    <w:rsid w:val="006C0599"/>
    <w:rsid w:val="006C123B"/>
    <w:rsid w:val="006C1562"/>
    <w:rsid w:val="006C1D71"/>
    <w:rsid w:val="006C3241"/>
    <w:rsid w:val="006C3A95"/>
    <w:rsid w:val="006C4109"/>
    <w:rsid w:val="006C4618"/>
    <w:rsid w:val="006C47A0"/>
    <w:rsid w:val="006C4E0E"/>
    <w:rsid w:val="006C4EC1"/>
    <w:rsid w:val="006C56CC"/>
    <w:rsid w:val="006C661D"/>
    <w:rsid w:val="006C6C18"/>
    <w:rsid w:val="006C73F3"/>
    <w:rsid w:val="006C7418"/>
    <w:rsid w:val="006D03D0"/>
    <w:rsid w:val="006D0B48"/>
    <w:rsid w:val="006D1B38"/>
    <w:rsid w:val="006D20A6"/>
    <w:rsid w:val="006D3BAF"/>
    <w:rsid w:val="006D4118"/>
    <w:rsid w:val="006D461C"/>
    <w:rsid w:val="006D4E8F"/>
    <w:rsid w:val="006D5D78"/>
    <w:rsid w:val="006D5DFF"/>
    <w:rsid w:val="006D62A3"/>
    <w:rsid w:val="006D6E84"/>
    <w:rsid w:val="006D71F4"/>
    <w:rsid w:val="006E0956"/>
    <w:rsid w:val="006E0958"/>
    <w:rsid w:val="006E0F05"/>
    <w:rsid w:val="006E11FD"/>
    <w:rsid w:val="006E13CE"/>
    <w:rsid w:val="006E1CC0"/>
    <w:rsid w:val="006E2BAB"/>
    <w:rsid w:val="006E2FF4"/>
    <w:rsid w:val="006E3A55"/>
    <w:rsid w:val="006E4BF1"/>
    <w:rsid w:val="006E4F3B"/>
    <w:rsid w:val="006E553D"/>
    <w:rsid w:val="006E57D6"/>
    <w:rsid w:val="006E5948"/>
    <w:rsid w:val="006E6327"/>
    <w:rsid w:val="006E6F55"/>
    <w:rsid w:val="006F00FD"/>
    <w:rsid w:val="006F1126"/>
    <w:rsid w:val="006F2CF4"/>
    <w:rsid w:val="006F320D"/>
    <w:rsid w:val="006F33FC"/>
    <w:rsid w:val="006F4463"/>
    <w:rsid w:val="006F5544"/>
    <w:rsid w:val="006F5970"/>
    <w:rsid w:val="006F5CC8"/>
    <w:rsid w:val="006F7226"/>
    <w:rsid w:val="006F7523"/>
    <w:rsid w:val="006F7BD5"/>
    <w:rsid w:val="007000E4"/>
    <w:rsid w:val="00702869"/>
    <w:rsid w:val="007031EA"/>
    <w:rsid w:val="007036B6"/>
    <w:rsid w:val="007038A3"/>
    <w:rsid w:val="00704590"/>
    <w:rsid w:val="00704DA4"/>
    <w:rsid w:val="00705167"/>
    <w:rsid w:val="00706227"/>
    <w:rsid w:val="00707721"/>
    <w:rsid w:val="0071051E"/>
    <w:rsid w:val="00710C9B"/>
    <w:rsid w:val="00711774"/>
    <w:rsid w:val="007125AD"/>
    <w:rsid w:val="00712FBA"/>
    <w:rsid w:val="00713157"/>
    <w:rsid w:val="0071329F"/>
    <w:rsid w:val="00713DF6"/>
    <w:rsid w:val="00715A44"/>
    <w:rsid w:val="00715B23"/>
    <w:rsid w:val="00717867"/>
    <w:rsid w:val="00717BA3"/>
    <w:rsid w:val="00720CDE"/>
    <w:rsid w:val="00720FAA"/>
    <w:rsid w:val="007212A8"/>
    <w:rsid w:val="00721C73"/>
    <w:rsid w:val="00723DC5"/>
    <w:rsid w:val="0072420B"/>
    <w:rsid w:val="00724B5C"/>
    <w:rsid w:val="0072538F"/>
    <w:rsid w:val="00725E3F"/>
    <w:rsid w:val="00726AF7"/>
    <w:rsid w:val="00727C23"/>
    <w:rsid w:val="007301DF"/>
    <w:rsid w:val="00731501"/>
    <w:rsid w:val="00731878"/>
    <w:rsid w:val="00731A06"/>
    <w:rsid w:val="00731EFA"/>
    <w:rsid w:val="00732030"/>
    <w:rsid w:val="00733A45"/>
    <w:rsid w:val="00733CCB"/>
    <w:rsid w:val="0073468B"/>
    <w:rsid w:val="00734D89"/>
    <w:rsid w:val="00735F3C"/>
    <w:rsid w:val="0073613F"/>
    <w:rsid w:val="0073643A"/>
    <w:rsid w:val="007375DA"/>
    <w:rsid w:val="00737C02"/>
    <w:rsid w:val="007419F6"/>
    <w:rsid w:val="00741FC3"/>
    <w:rsid w:val="0074288D"/>
    <w:rsid w:val="00743243"/>
    <w:rsid w:val="00744065"/>
    <w:rsid w:val="007441CE"/>
    <w:rsid w:val="0074530D"/>
    <w:rsid w:val="007456C7"/>
    <w:rsid w:val="0074754B"/>
    <w:rsid w:val="00750209"/>
    <w:rsid w:val="007502C5"/>
    <w:rsid w:val="007525D2"/>
    <w:rsid w:val="00752734"/>
    <w:rsid w:val="0075366D"/>
    <w:rsid w:val="00753D73"/>
    <w:rsid w:val="00755053"/>
    <w:rsid w:val="0075586C"/>
    <w:rsid w:val="00755C4B"/>
    <w:rsid w:val="00755C75"/>
    <w:rsid w:val="0075627B"/>
    <w:rsid w:val="00756793"/>
    <w:rsid w:val="00757796"/>
    <w:rsid w:val="00757BDB"/>
    <w:rsid w:val="00760010"/>
    <w:rsid w:val="007609F9"/>
    <w:rsid w:val="007614F2"/>
    <w:rsid w:val="007625C6"/>
    <w:rsid w:val="0076266B"/>
    <w:rsid w:val="0076385F"/>
    <w:rsid w:val="00763CB8"/>
    <w:rsid w:val="00764BF3"/>
    <w:rsid w:val="007655F9"/>
    <w:rsid w:val="00765662"/>
    <w:rsid w:val="007660D6"/>
    <w:rsid w:val="00766372"/>
    <w:rsid w:val="0076719A"/>
    <w:rsid w:val="00767B0E"/>
    <w:rsid w:val="007710C7"/>
    <w:rsid w:val="00771A59"/>
    <w:rsid w:val="0077249F"/>
    <w:rsid w:val="00772ACA"/>
    <w:rsid w:val="00773080"/>
    <w:rsid w:val="00773897"/>
    <w:rsid w:val="007745D9"/>
    <w:rsid w:val="00776FDC"/>
    <w:rsid w:val="00777813"/>
    <w:rsid w:val="00780175"/>
    <w:rsid w:val="00780AE3"/>
    <w:rsid w:val="00780B16"/>
    <w:rsid w:val="00781748"/>
    <w:rsid w:val="00781C9B"/>
    <w:rsid w:val="0078239B"/>
    <w:rsid w:val="007825B8"/>
    <w:rsid w:val="0078281B"/>
    <w:rsid w:val="00782992"/>
    <w:rsid w:val="00782CE6"/>
    <w:rsid w:val="0078319B"/>
    <w:rsid w:val="00783C5C"/>
    <w:rsid w:val="00783D40"/>
    <w:rsid w:val="00784BA5"/>
    <w:rsid w:val="00784E71"/>
    <w:rsid w:val="00785A4A"/>
    <w:rsid w:val="0078648C"/>
    <w:rsid w:val="007864C4"/>
    <w:rsid w:val="00786A69"/>
    <w:rsid w:val="0078785D"/>
    <w:rsid w:val="00787D9B"/>
    <w:rsid w:val="0079013B"/>
    <w:rsid w:val="0079029A"/>
    <w:rsid w:val="00791839"/>
    <w:rsid w:val="00791B64"/>
    <w:rsid w:val="00793615"/>
    <w:rsid w:val="00793A68"/>
    <w:rsid w:val="00794205"/>
    <w:rsid w:val="00794A87"/>
    <w:rsid w:val="0079547A"/>
    <w:rsid w:val="0079570B"/>
    <w:rsid w:val="00795A82"/>
    <w:rsid w:val="00796836"/>
    <w:rsid w:val="00796B43"/>
    <w:rsid w:val="00796EFD"/>
    <w:rsid w:val="00797060"/>
    <w:rsid w:val="00797211"/>
    <w:rsid w:val="00797BA9"/>
    <w:rsid w:val="007A0382"/>
    <w:rsid w:val="007A12AD"/>
    <w:rsid w:val="007A2191"/>
    <w:rsid w:val="007A28BA"/>
    <w:rsid w:val="007A350B"/>
    <w:rsid w:val="007A4346"/>
    <w:rsid w:val="007A4E84"/>
    <w:rsid w:val="007A5291"/>
    <w:rsid w:val="007A56EC"/>
    <w:rsid w:val="007A6B28"/>
    <w:rsid w:val="007A7243"/>
    <w:rsid w:val="007A752A"/>
    <w:rsid w:val="007A76FA"/>
    <w:rsid w:val="007A7732"/>
    <w:rsid w:val="007A7C9D"/>
    <w:rsid w:val="007A7E8D"/>
    <w:rsid w:val="007B0263"/>
    <w:rsid w:val="007B0353"/>
    <w:rsid w:val="007B0A5F"/>
    <w:rsid w:val="007B0B83"/>
    <w:rsid w:val="007B16EA"/>
    <w:rsid w:val="007B1AC4"/>
    <w:rsid w:val="007B2453"/>
    <w:rsid w:val="007B2688"/>
    <w:rsid w:val="007B2979"/>
    <w:rsid w:val="007B2AB1"/>
    <w:rsid w:val="007B33CE"/>
    <w:rsid w:val="007B3DDB"/>
    <w:rsid w:val="007B57AE"/>
    <w:rsid w:val="007B6D0F"/>
    <w:rsid w:val="007B7399"/>
    <w:rsid w:val="007B741D"/>
    <w:rsid w:val="007B7A10"/>
    <w:rsid w:val="007C1BE5"/>
    <w:rsid w:val="007C2487"/>
    <w:rsid w:val="007C2529"/>
    <w:rsid w:val="007C3B4A"/>
    <w:rsid w:val="007C3FF4"/>
    <w:rsid w:val="007C4D5E"/>
    <w:rsid w:val="007C4FA4"/>
    <w:rsid w:val="007C502B"/>
    <w:rsid w:val="007C5162"/>
    <w:rsid w:val="007C542F"/>
    <w:rsid w:val="007C56A0"/>
    <w:rsid w:val="007C5EC4"/>
    <w:rsid w:val="007C6092"/>
    <w:rsid w:val="007C65ED"/>
    <w:rsid w:val="007C6A5A"/>
    <w:rsid w:val="007C6AD4"/>
    <w:rsid w:val="007C6AE8"/>
    <w:rsid w:val="007C6B25"/>
    <w:rsid w:val="007C6FFC"/>
    <w:rsid w:val="007C7656"/>
    <w:rsid w:val="007D0F56"/>
    <w:rsid w:val="007D0FC0"/>
    <w:rsid w:val="007D254A"/>
    <w:rsid w:val="007D279D"/>
    <w:rsid w:val="007D285F"/>
    <w:rsid w:val="007D2D21"/>
    <w:rsid w:val="007D3A1B"/>
    <w:rsid w:val="007D4580"/>
    <w:rsid w:val="007D4C44"/>
    <w:rsid w:val="007D6617"/>
    <w:rsid w:val="007D6779"/>
    <w:rsid w:val="007D71F3"/>
    <w:rsid w:val="007D7478"/>
    <w:rsid w:val="007D7DA1"/>
    <w:rsid w:val="007E117C"/>
    <w:rsid w:val="007E1B0A"/>
    <w:rsid w:val="007E1BE1"/>
    <w:rsid w:val="007E2391"/>
    <w:rsid w:val="007E2D07"/>
    <w:rsid w:val="007E3087"/>
    <w:rsid w:val="007E4700"/>
    <w:rsid w:val="007E4983"/>
    <w:rsid w:val="007E5582"/>
    <w:rsid w:val="007E5693"/>
    <w:rsid w:val="007E57AB"/>
    <w:rsid w:val="007E5DE4"/>
    <w:rsid w:val="007E5F7A"/>
    <w:rsid w:val="007E62BD"/>
    <w:rsid w:val="007E6B42"/>
    <w:rsid w:val="007E6B64"/>
    <w:rsid w:val="007E6BFE"/>
    <w:rsid w:val="007E700A"/>
    <w:rsid w:val="007E7257"/>
    <w:rsid w:val="007F14A7"/>
    <w:rsid w:val="007F14B3"/>
    <w:rsid w:val="007F179D"/>
    <w:rsid w:val="007F22BC"/>
    <w:rsid w:val="007F3933"/>
    <w:rsid w:val="007F3D5B"/>
    <w:rsid w:val="007F47D3"/>
    <w:rsid w:val="007F5ACC"/>
    <w:rsid w:val="007F5D46"/>
    <w:rsid w:val="00800059"/>
    <w:rsid w:val="00800E11"/>
    <w:rsid w:val="008021D0"/>
    <w:rsid w:val="00802EDF"/>
    <w:rsid w:val="008031B9"/>
    <w:rsid w:val="00803A73"/>
    <w:rsid w:val="00803D6B"/>
    <w:rsid w:val="008042BE"/>
    <w:rsid w:val="00804622"/>
    <w:rsid w:val="0080469D"/>
    <w:rsid w:val="008049D9"/>
    <w:rsid w:val="00804AAE"/>
    <w:rsid w:val="00804F42"/>
    <w:rsid w:val="00804F85"/>
    <w:rsid w:val="00806596"/>
    <w:rsid w:val="00807AFC"/>
    <w:rsid w:val="00810222"/>
    <w:rsid w:val="0081192A"/>
    <w:rsid w:val="008127E4"/>
    <w:rsid w:val="00812C82"/>
    <w:rsid w:val="00812FFB"/>
    <w:rsid w:val="0081373F"/>
    <w:rsid w:val="00813C2D"/>
    <w:rsid w:val="0081432C"/>
    <w:rsid w:val="008148DE"/>
    <w:rsid w:val="00814FAC"/>
    <w:rsid w:val="008152AF"/>
    <w:rsid w:val="00815ACE"/>
    <w:rsid w:val="00817C45"/>
    <w:rsid w:val="00817C84"/>
    <w:rsid w:val="00822C03"/>
    <w:rsid w:val="00824BAE"/>
    <w:rsid w:val="008260B7"/>
    <w:rsid w:val="0083035C"/>
    <w:rsid w:val="00830C99"/>
    <w:rsid w:val="00830D79"/>
    <w:rsid w:val="008317C9"/>
    <w:rsid w:val="008318D0"/>
    <w:rsid w:val="00832292"/>
    <w:rsid w:val="008326BC"/>
    <w:rsid w:val="00832B55"/>
    <w:rsid w:val="00833A30"/>
    <w:rsid w:val="00834019"/>
    <w:rsid w:val="00834145"/>
    <w:rsid w:val="008355BF"/>
    <w:rsid w:val="00835795"/>
    <w:rsid w:val="00835B00"/>
    <w:rsid w:val="00836B89"/>
    <w:rsid w:val="00836DA5"/>
    <w:rsid w:val="00837E64"/>
    <w:rsid w:val="008401EF"/>
    <w:rsid w:val="008403A9"/>
    <w:rsid w:val="008404B7"/>
    <w:rsid w:val="0084313B"/>
    <w:rsid w:val="00844040"/>
    <w:rsid w:val="00845414"/>
    <w:rsid w:val="00845FF0"/>
    <w:rsid w:val="0084781D"/>
    <w:rsid w:val="008479B2"/>
    <w:rsid w:val="00847B14"/>
    <w:rsid w:val="008507E2"/>
    <w:rsid w:val="00850E31"/>
    <w:rsid w:val="00850EA2"/>
    <w:rsid w:val="008541A7"/>
    <w:rsid w:val="00854711"/>
    <w:rsid w:val="008553E5"/>
    <w:rsid w:val="00855AF1"/>
    <w:rsid w:val="008564C5"/>
    <w:rsid w:val="008567BF"/>
    <w:rsid w:val="0085699F"/>
    <w:rsid w:val="00856A0C"/>
    <w:rsid w:val="00856E95"/>
    <w:rsid w:val="00857D19"/>
    <w:rsid w:val="00857F5E"/>
    <w:rsid w:val="00860B7D"/>
    <w:rsid w:val="008619FB"/>
    <w:rsid w:val="008638D6"/>
    <w:rsid w:val="00864AC7"/>
    <w:rsid w:val="008653BA"/>
    <w:rsid w:val="008660B3"/>
    <w:rsid w:val="008660DF"/>
    <w:rsid w:val="0086620F"/>
    <w:rsid w:val="008667FD"/>
    <w:rsid w:val="00866993"/>
    <w:rsid w:val="008678AC"/>
    <w:rsid w:val="00867C3A"/>
    <w:rsid w:val="008701BA"/>
    <w:rsid w:val="008702CB"/>
    <w:rsid w:val="00870456"/>
    <w:rsid w:val="00870968"/>
    <w:rsid w:val="00870D07"/>
    <w:rsid w:val="00871365"/>
    <w:rsid w:val="00871A02"/>
    <w:rsid w:val="00872AB0"/>
    <w:rsid w:val="00873023"/>
    <w:rsid w:val="008731E4"/>
    <w:rsid w:val="00873660"/>
    <w:rsid w:val="00873EFA"/>
    <w:rsid w:val="00875142"/>
    <w:rsid w:val="00875D16"/>
    <w:rsid w:val="008760EA"/>
    <w:rsid w:val="00876546"/>
    <w:rsid w:val="008769B7"/>
    <w:rsid w:val="008777AF"/>
    <w:rsid w:val="00877EFF"/>
    <w:rsid w:val="0088013C"/>
    <w:rsid w:val="00880978"/>
    <w:rsid w:val="008819F8"/>
    <w:rsid w:val="00883037"/>
    <w:rsid w:val="008833EE"/>
    <w:rsid w:val="0088373B"/>
    <w:rsid w:val="00883D66"/>
    <w:rsid w:val="0088436A"/>
    <w:rsid w:val="00884516"/>
    <w:rsid w:val="00884EDD"/>
    <w:rsid w:val="008857EB"/>
    <w:rsid w:val="008865E4"/>
    <w:rsid w:val="00887730"/>
    <w:rsid w:val="008879F0"/>
    <w:rsid w:val="00887E4A"/>
    <w:rsid w:val="00890308"/>
    <w:rsid w:val="0089120B"/>
    <w:rsid w:val="008915CC"/>
    <w:rsid w:val="0089179A"/>
    <w:rsid w:val="00891E6F"/>
    <w:rsid w:val="00892772"/>
    <w:rsid w:val="0089377A"/>
    <w:rsid w:val="0089394E"/>
    <w:rsid w:val="008956AB"/>
    <w:rsid w:val="00896609"/>
    <w:rsid w:val="0089668A"/>
    <w:rsid w:val="00897838"/>
    <w:rsid w:val="008A04E6"/>
    <w:rsid w:val="008A2CE8"/>
    <w:rsid w:val="008A3754"/>
    <w:rsid w:val="008A3A68"/>
    <w:rsid w:val="008A42EC"/>
    <w:rsid w:val="008A4812"/>
    <w:rsid w:val="008A4850"/>
    <w:rsid w:val="008A4E8A"/>
    <w:rsid w:val="008A5C0D"/>
    <w:rsid w:val="008A6ECC"/>
    <w:rsid w:val="008A7028"/>
    <w:rsid w:val="008A7883"/>
    <w:rsid w:val="008B0D39"/>
    <w:rsid w:val="008B26F7"/>
    <w:rsid w:val="008B2AF3"/>
    <w:rsid w:val="008B3F83"/>
    <w:rsid w:val="008B6602"/>
    <w:rsid w:val="008B7006"/>
    <w:rsid w:val="008C013E"/>
    <w:rsid w:val="008C086D"/>
    <w:rsid w:val="008C138A"/>
    <w:rsid w:val="008C263A"/>
    <w:rsid w:val="008C27BC"/>
    <w:rsid w:val="008C4534"/>
    <w:rsid w:val="008C513D"/>
    <w:rsid w:val="008C51BC"/>
    <w:rsid w:val="008C6E33"/>
    <w:rsid w:val="008C6FCA"/>
    <w:rsid w:val="008C7312"/>
    <w:rsid w:val="008C75C6"/>
    <w:rsid w:val="008D007F"/>
    <w:rsid w:val="008D0174"/>
    <w:rsid w:val="008D0386"/>
    <w:rsid w:val="008D05ED"/>
    <w:rsid w:val="008D14C0"/>
    <w:rsid w:val="008D1F63"/>
    <w:rsid w:val="008D2550"/>
    <w:rsid w:val="008D2F91"/>
    <w:rsid w:val="008D40C4"/>
    <w:rsid w:val="008D457E"/>
    <w:rsid w:val="008D4D71"/>
    <w:rsid w:val="008D5B43"/>
    <w:rsid w:val="008D5F6E"/>
    <w:rsid w:val="008D79AF"/>
    <w:rsid w:val="008D7BBA"/>
    <w:rsid w:val="008E045E"/>
    <w:rsid w:val="008E08DF"/>
    <w:rsid w:val="008E0B8D"/>
    <w:rsid w:val="008E1A3B"/>
    <w:rsid w:val="008E2078"/>
    <w:rsid w:val="008E4620"/>
    <w:rsid w:val="008E4A97"/>
    <w:rsid w:val="008E526C"/>
    <w:rsid w:val="008E7A40"/>
    <w:rsid w:val="008F02C6"/>
    <w:rsid w:val="008F0D38"/>
    <w:rsid w:val="008F13D7"/>
    <w:rsid w:val="008F1DDF"/>
    <w:rsid w:val="008F2F88"/>
    <w:rsid w:val="008F35A6"/>
    <w:rsid w:val="008F3BDA"/>
    <w:rsid w:val="008F5B29"/>
    <w:rsid w:val="008F644E"/>
    <w:rsid w:val="008F6493"/>
    <w:rsid w:val="008F6862"/>
    <w:rsid w:val="008F6CE3"/>
    <w:rsid w:val="008F77B4"/>
    <w:rsid w:val="008F7D98"/>
    <w:rsid w:val="00900A98"/>
    <w:rsid w:val="00900D10"/>
    <w:rsid w:val="00901C65"/>
    <w:rsid w:val="009029D3"/>
    <w:rsid w:val="00903075"/>
    <w:rsid w:val="009032B8"/>
    <w:rsid w:val="0090382B"/>
    <w:rsid w:val="009039C6"/>
    <w:rsid w:val="0090420B"/>
    <w:rsid w:val="0090465E"/>
    <w:rsid w:val="0090525F"/>
    <w:rsid w:val="00907428"/>
    <w:rsid w:val="00907B34"/>
    <w:rsid w:val="00907FCC"/>
    <w:rsid w:val="009100E1"/>
    <w:rsid w:val="00910B96"/>
    <w:rsid w:val="00911CB7"/>
    <w:rsid w:val="00912706"/>
    <w:rsid w:val="00912A9F"/>
    <w:rsid w:val="00912EA6"/>
    <w:rsid w:val="0091327C"/>
    <w:rsid w:val="00913F3A"/>
    <w:rsid w:val="009149F9"/>
    <w:rsid w:val="00914DC8"/>
    <w:rsid w:val="00915250"/>
    <w:rsid w:val="00916AD2"/>
    <w:rsid w:val="0091794A"/>
    <w:rsid w:val="00917ADF"/>
    <w:rsid w:val="009205AA"/>
    <w:rsid w:val="00920A8F"/>
    <w:rsid w:val="00921C72"/>
    <w:rsid w:val="0092231A"/>
    <w:rsid w:val="0092273F"/>
    <w:rsid w:val="0092335C"/>
    <w:rsid w:val="009241CA"/>
    <w:rsid w:val="00924D95"/>
    <w:rsid w:val="00925CFD"/>
    <w:rsid w:val="00925DB9"/>
    <w:rsid w:val="009268BF"/>
    <w:rsid w:val="00926B08"/>
    <w:rsid w:val="00926EB1"/>
    <w:rsid w:val="00927845"/>
    <w:rsid w:val="00927ADE"/>
    <w:rsid w:val="00930E0C"/>
    <w:rsid w:val="00931421"/>
    <w:rsid w:val="00931782"/>
    <w:rsid w:val="00931CD0"/>
    <w:rsid w:val="00932137"/>
    <w:rsid w:val="009321EF"/>
    <w:rsid w:val="00932527"/>
    <w:rsid w:val="009329C0"/>
    <w:rsid w:val="00932B2F"/>
    <w:rsid w:val="00932D83"/>
    <w:rsid w:val="00932DCF"/>
    <w:rsid w:val="00933310"/>
    <w:rsid w:val="00933970"/>
    <w:rsid w:val="00934AE8"/>
    <w:rsid w:val="009350FC"/>
    <w:rsid w:val="00935149"/>
    <w:rsid w:val="009358D9"/>
    <w:rsid w:val="009359FA"/>
    <w:rsid w:val="009364B3"/>
    <w:rsid w:val="009367C8"/>
    <w:rsid w:val="00936894"/>
    <w:rsid w:val="00940021"/>
    <w:rsid w:val="009404FB"/>
    <w:rsid w:val="00941569"/>
    <w:rsid w:val="00941980"/>
    <w:rsid w:val="009419F0"/>
    <w:rsid w:val="0094208E"/>
    <w:rsid w:val="00943A4E"/>
    <w:rsid w:val="00943EE5"/>
    <w:rsid w:val="0094407B"/>
    <w:rsid w:val="0094470E"/>
    <w:rsid w:val="009458C5"/>
    <w:rsid w:val="0094616E"/>
    <w:rsid w:val="009503C0"/>
    <w:rsid w:val="0095092A"/>
    <w:rsid w:val="00950952"/>
    <w:rsid w:val="00950AEA"/>
    <w:rsid w:val="0095146B"/>
    <w:rsid w:val="009522A7"/>
    <w:rsid w:val="009541A3"/>
    <w:rsid w:val="00956011"/>
    <w:rsid w:val="00956B13"/>
    <w:rsid w:val="00956FA2"/>
    <w:rsid w:val="00961119"/>
    <w:rsid w:val="00962103"/>
    <w:rsid w:val="0096249F"/>
    <w:rsid w:val="00962D20"/>
    <w:rsid w:val="00962F62"/>
    <w:rsid w:val="0096334C"/>
    <w:rsid w:val="0096356D"/>
    <w:rsid w:val="0096383B"/>
    <w:rsid w:val="00964EE7"/>
    <w:rsid w:val="00966F98"/>
    <w:rsid w:val="0096706C"/>
    <w:rsid w:val="009678B0"/>
    <w:rsid w:val="00967943"/>
    <w:rsid w:val="00970667"/>
    <w:rsid w:val="00970717"/>
    <w:rsid w:val="0097087E"/>
    <w:rsid w:val="00970B09"/>
    <w:rsid w:val="00970E35"/>
    <w:rsid w:val="009728C8"/>
    <w:rsid w:val="00972EA3"/>
    <w:rsid w:val="0097303B"/>
    <w:rsid w:val="009733A3"/>
    <w:rsid w:val="009737B0"/>
    <w:rsid w:val="00974D64"/>
    <w:rsid w:val="00975966"/>
    <w:rsid w:val="00976476"/>
    <w:rsid w:val="0097795E"/>
    <w:rsid w:val="009808F2"/>
    <w:rsid w:val="00981B46"/>
    <w:rsid w:val="0098256C"/>
    <w:rsid w:val="009826AA"/>
    <w:rsid w:val="00983218"/>
    <w:rsid w:val="00983623"/>
    <w:rsid w:val="00983E43"/>
    <w:rsid w:val="00984415"/>
    <w:rsid w:val="00984B80"/>
    <w:rsid w:val="00984C59"/>
    <w:rsid w:val="00984D99"/>
    <w:rsid w:val="0098568E"/>
    <w:rsid w:val="00985745"/>
    <w:rsid w:val="00985801"/>
    <w:rsid w:val="009859C7"/>
    <w:rsid w:val="00985D07"/>
    <w:rsid w:val="009862F7"/>
    <w:rsid w:val="00986A61"/>
    <w:rsid w:val="00987859"/>
    <w:rsid w:val="00990AFB"/>
    <w:rsid w:val="00991160"/>
    <w:rsid w:val="00991A96"/>
    <w:rsid w:val="00991F13"/>
    <w:rsid w:val="00992147"/>
    <w:rsid w:val="0099243C"/>
    <w:rsid w:val="0099276A"/>
    <w:rsid w:val="00992C59"/>
    <w:rsid w:val="00992CA8"/>
    <w:rsid w:val="009935D1"/>
    <w:rsid w:val="00994DFD"/>
    <w:rsid w:val="00995DFA"/>
    <w:rsid w:val="00995F2C"/>
    <w:rsid w:val="00996553"/>
    <w:rsid w:val="00997AA1"/>
    <w:rsid w:val="00997EE5"/>
    <w:rsid w:val="009A12A8"/>
    <w:rsid w:val="009A15C4"/>
    <w:rsid w:val="009A1D8E"/>
    <w:rsid w:val="009A1EEA"/>
    <w:rsid w:val="009A24D1"/>
    <w:rsid w:val="009A2D1B"/>
    <w:rsid w:val="009A48A5"/>
    <w:rsid w:val="009A73D5"/>
    <w:rsid w:val="009A75A5"/>
    <w:rsid w:val="009B02F5"/>
    <w:rsid w:val="009B0350"/>
    <w:rsid w:val="009B08B0"/>
    <w:rsid w:val="009B0D4E"/>
    <w:rsid w:val="009B14C4"/>
    <w:rsid w:val="009B3458"/>
    <w:rsid w:val="009B414E"/>
    <w:rsid w:val="009B4550"/>
    <w:rsid w:val="009B48FE"/>
    <w:rsid w:val="009B776F"/>
    <w:rsid w:val="009B7A27"/>
    <w:rsid w:val="009C1E3C"/>
    <w:rsid w:val="009C249F"/>
    <w:rsid w:val="009C2FE9"/>
    <w:rsid w:val="009C3855"/>
    <w:rsid w:val="009C5AC5"/>
    <w:rsid w:val="009C5EA5"/>
    <w:rsid w:val="009C6588"/>
    <w:rsid w:val="009C6B11"/>
    <w:rsid w:val="009C6E77"/>
    <w:rsid w:val="009C6F2B"/>
    <w:rsid w:val="009C70F5"/>
    <w:rsid w:val="009C79AB"/>
    <w:rsid w:val="009C7DBF"/>
    <w:rsid w:val="009D01F8"/>
    <w:rsid w:val="009D0926"/>
    <w:rsid w:val="009D2324"/>
    <w:rsid w:val="009D44E1"/>
    <w:rsid w:val="009D4631"/>
    <w:rsid w:val="009D4BC5"/>
    <w:rsid w:val="009D4CEB"/>
    <w:rsid w:val="009D4F4B"/>
    <w:rsid w:val="009D58AB"/>
    <w:rsid w:val="009D5F59"/>
    <w:rsid w:val="009D6C8D"/>
    <w:rsid w:val="009D6FB1"/>
    <w:rsid w:val="009D7846"/>
    <w:rsid w:val="009D790A"/>
    <w:rsid w:val="009E016F"/>
    <w:rsid w:val="009E2A75"/>
    <w:rsid w:val="009E321C"/>
    <w:rsid w:val="009E4920"/>
    <w:rsid w:val="009E58B0"/>
    <w:rsid w:val="009E65B5"/>
    <w:rsid w:val="009E6FF1"/>
    <w:rsid w:val="009E70E2"/>
    <w:rsid w:val="009E73E9"/>
    <w:rsid w:val="009E7519"/>
    <w:rsid w:val="009E78B1"/>
    <w:rsid w:val="009F156C"/>
    <w:rsid w:val="009F1A81"/>
    <w:rsid w:val="009F21A1"/>
    <w:rsid w:val="009F3406"/>
    <w:rsid w:val="009F341C"/>
    <w:rsid w:val="009F3B7A"/>
    <w:rsid w:val="009F489C"/>
    <w:rsid w:val="009F498B"/>
    <w:rsid w:val="009F4BB1"/>
    <w:rsid w:val="009F5616"/>
    <w:rsid w:val="009F5A8E"/>
    <w:rsid w:val="009F6729"/>
    <w:rsid w:val="009F6A12"/>
    <w:rsid w:val="009F7F04"/>
    <w:rsid w:val="00A00462"/>
    <w:rsid w:val="00A00525"/>
    <w:rsid w:val="00A00A90"/>
    <w:rsid w:val="00A015A1"/>
    <w:rsid w:val="00A026D2"/>
    <w:rsid w:val="00A026EE"/>
    <w:rsid w:val="00A02A67"/>
    <w:rsid w:val="00A03812"/>
    <w:rsid w:val="00A03951"/>
    <w:rsid w:val="00A03E63"/>
    <w:rsid w:val="00A04231"/>
    <w:rsid w:val="00A05333"/>
    <w:rsid w:val="00A06C65"/>
    <w:rsid w:val="00A06FA4"/>
    <w:rsid w:val="00A07A16"/>
    <w:rsid w:val="00A07FF6"/>
    <w:rsid w:val="00A112AD"/>
    <w:rsid w:val="00A11B2E"/>
    <w:rsid w:val="00A147EC"/>
    <w:rsid w:val="00A14C8B"/>
    <w:rsid w:val="00A150DB"/>
    <w:rsid w:val="00A150F0"/>
    <w:rsid w:val="00A15992"/>
    <w:rsid w:val="00A16A84"/>
    <w:rsid w:val="00A16E13"/>
    <w:rsid w:val="00A17938"/>
    <w:rsid w:val="00A17F74"/>
    <w:rsid w:val="00A20881"/>
    <w:rsid w:val="00A220D6"/>
    <w:rsid w:val="00A220FA"/>
    <w:rsid w:val="00A22D35"/>
    <w:rsid w:val="00A235A4"/>
    <w:rsid w:val="00A2389E"/>
    <w:rsid w:val="00A239C1"/>
    <w:rsid w:val="00A24006"/>
    <w:rsid w:val="00A2447D"/>
    <w:rsid w:val="00A249CE"/>
    <w:rsid w:val="00A24A27"/>
    <w:rsid w:val="00A252C8"/>
    <w:rsid w:val="00A257E6"/>
    <w:rsid w:val="00A263F2"/>
    <w:rsid w:val="00A304E9"/>
    <w:rsid w:val="00A30C9E"/>
    <w:rsid w:val="00A30D1E"/>
    <w:rsid w:val="00A30DFC"/>
    <w:rsid w:val="00A319AB"/>
    <w:rsid w:val="00A321EF"/>
    <w:rsid w:val="00A343F4"/>
    <w:rsid w:val="00A35A31"/>
    <w:rsid w:val="00A35DE1"/>
    <w:rsid w:val="00A35ECB"/>
    <w:rsid w:val="00A36BA3"/>
    <w:rsid w:val="00A37FF4"/>
    <w:rsid w:val="00A401D3"/>
    <w:rsid w:val="00A40E05"/>
    <w:rsid w:val="00A416AC"/>
    <w:rsid w:val="00A41752"/>
    <w:rsid w:val="00A427C7"/>
    <w:rsid w:val="00A4293F"/>
    <w:rsid w:val="00A437E2"/>
    <w:rsid w:val="00A44CA9"/>
    <w:rsid w:val="00A44D07"/>
    <w:rsid w:val="00A45F40"/>
    <w:rsid w:val="00A47F22"/>
    <w:rsid w:val="00A5047E"/>
    <w:rsid w:val="00A50D45"/>
    <w:rsid w:val="00A531D0"/>
    <w:rsid w:val="00A53452"/>
    <w:rsid w:val="00A53A7E"/>
    <w:rsid w:val="00A5405F"/>
    <w:rsid w:val="00A548A9"/>
    <w:rsid w:val="00A54D37"/>
    <w:rsid w:val="00A5562F"/>
    <w:rsid w:val="00A55B1A"/>
    <w:rsid w:val="00A564CE"/>
    <w:rsid w:val="00A568AA"/>
    <w:rsid w:val="00A57BCC"/>
    <w:rsid w:val="00A60255"/>
    <w:rsid w:val="00A609EB"/>
    <w:rsid w:val="00A637E6"/>
    <w:rsid w:val="00A63D14"/>
    <w:rsid w:val="00A664DD"/>
    <w:rsid w:val="00A665B0"/>
    <w:rsid w:val="00A66A33"/>
    <w:rsid w:val="00A66E4E"/>
    <w:rsid w:val="00A67C87"/>
    <w:rsid w:val="00A67F00"/>
    <w:rsid w:val="00A67FEB"/>
    <w:rsid w:val="00A7029A"/>
    <w:rsid w:val="00A70903"/>
    <w:rsid w:val="00A7097C"/>
    <w:rsid w:val="00A70C8F"/>
    <w:rsid w:val="00A726E2"/>
    <w:rsid w:val="00A72FA6"/>
    <w:rsid w:val="00A7431C"/>
    <w:rsid w:val="00A75279"/>
    <w:rsid w:val="00A754A0"/>
    <w:rsid w:val="00A75579"/>
    <w:rsid w:val="00A75AB9"/>
    <w:rsid w:val="00A75CC3"/>
    <w:rsid w:val="00A76159"/>
    <w:rsid w:val="00A76B05"/>
    <w:rsid w:val="00A76E33"/>
    <w:rsid w:val="00A77820"/>
    <w:rsid w:val="00A77850"/>
    <w:rsid w:val="00A80C93"/>
    <w:rsid w:val="00A81367"/>
    <w:rsid w:val="00A814A8"/>
    <w:rsid w:val="00A82339"/>
    <w:rsid w:val="00A831B3"/>
    <w:rsid w:val="00A83780"/>
    <w:rsid w:val="00A837A2"/>
    <w:rsid w:val="00A83A51"/>
    <w:rsid w:val="00A8458B"/>
    <w:rsid w:val="00A85FCD"/>
    <w:rsid w:val="00A86C93"/>
    <w:rsid w:val="00A87749"/>
    <w:rsid w:val="00A90CBD"/>
    <w:rsid w:val="00A91504"/>
    <w:rsid w:val="00A92B4B"/>
    <w:rsid w:val="00A9323F"/>
    <w:rsid w:val="00A94026"/>
    <w:rsid w:val="00A955CC"/>
    <w:rsid w:val="00A970FC"/>
    <w:rsid w:val="00A97389"/>
    <w:rsid w:val="00A97668"/>
    <w:rsid w:val="00AA04D3"/>
    <w:rsid w:val="00AA063B"/>
    <w:rsid w:val="00AA15C7"/>
    <w:rsid w:val="00AA18B6"/>
    <w:rsid w:val="00AA20D7"/>
    <w:rsid w:val="00AA296C"/>
    <w:rsid w:val="00AA2B1C"/>
    <w:rsid w:val="00AA2C1E"/>
    <w:rsid w:val="00AA2DD0"/>
    <w:rsid w:val="00AA464B"/>
    <w:rsid w:val="00AA479A"/>
    <w:rsid w:val="00AA4D6C"/>
    <w:rsid w:val="00AA4ECB"/>
    <w:rsid w:val="00AA5CB9"/>
    <w:rsid w:val="00AA5F4D"/>
    <w:rsid w:val="00AA624A"/>
    <w:rsid w:val="00AA6D8A"/>
    <w:rsid w:val="00AA76C3"/>
    <w:rsid w:val="00AA7E17"/>
    <w:rsid w:val="00AB0189"/>
    <w:rsid w:val="00AB0B3C"/>
    <w:rsid w:val="00AB0EB3"/>
    <w:rsid w:val="00AB11ED"/>
    <w:rsid w:val="00AB20F3"/>
    <w:rsid w:val="00AB33D9"/>
    <w:rsid w:val="00AB37DF"/>
    <w:rsid w:val="00AB6527"/>
    <w:rsid w:val="00AB6992"/>
    <w:rsid w:val="00AB7708"/>
    <w:rsid w:val="00AB771F"/>
    <w:rsid w:val="00AC00FC"/>
    <w:rsid w:val="00AC06FE"/>
    <w:rsid w:val="00AC07A1"/>
    <w:rsid w:val="00AC099C"/>
    <w:rsid w:val="00AC150F"/>
    <w:rsid w:val="00AC15FA"/>
    <w:rsid w:val="00AC24BC"/>
    <w:rsid w:val="00AC29F8"/>
    <w:rsid w:val="00AC3214"/>
    <w:rsid w:val="00AC3318"/>
    <w:rsid w:val="00AC35C7"/>
    <w:rsid w:val="00AC4014"/>
    <w:rsid w:val="00AC44F5"/>
    <w:rsid w:val="00AC46A0"/>
    <w:rsid w:val="00AC46B8"/>
    <w:rsid w:val="00AC4A47"/>
    <w:rsid w:val="00AC4EAF"/>
    <w:rsid w:val="00AC5287"/>
    <w:rsid w:val="00AC5898"/>
    <w:rsid w:val="00AC5D55"/>
    <w:rsid w:val="00AC67C3"/>
    <w:rsid w:val="00AC70A7"/>
    <w:rsid w:val="00AC7356"/>
    <w:rsid w:val="00AC78FD"/>
    <w:rsid w:val="00AC7B55"/>
    <w:rsid w:val="00AD01E7"/>
    <w:rsid w:val="00AD064D"/>
    <w:rsid w:val="00AD09A3"/>
    <w:rsid w:val="00AD0FEE"/>
    <w:rsid w:val="00AD1023"/>
    <w:rsid w:val="00AD1C93"/>
    <w:rsid w:val="00AD2FCD"/>
    <w:rsid w:val="00AD357C"/>
    <w:rsid w:val="00AD3862"/>
    <w:rsid w:val="00AD40A0"/>
    <w:rsid w:val="00AD44A9"/>
    <w:rsid w:val="00AD4535"/>
    <w:rsid w:val="00AD46CD"/>
    <w:rsid w:val="00AD48CA"/>
    <w:rsid w:val="00AD5250"/>
    <w:rsid w:val="00AD5834"/>
    <w:rsid w:val="00AD7D9D"/>
    <w:rsid w:val="00AE021A"/>
    <w:rsid w:val="00AE079B"/>
    <w:rsid w:val="00AE07E9"/>
    <w:rsid w:val="00AE0BC7"/>
    <w:rsid w:val="00AE1930"/>
    <w:rsid w:val="00AE1BA2"/>
    <w:rsid w:val="00AE217E"/>
    <w:rsid w:val="00AE23FE"/>
    <w:rsid w:val="00AE2C02"/>
    <w:rsid w:val="00AE2D25"/>
    <w:rsid w:val="00AE3B80"/>
    <w:rsid w:val="00AE588E"/>
    <w:rsid w:val="00AE5A9A"/>
    <w:rsid w:val="00AE62FB"/>
    <w:rsid w:val="00AE74C2"/>
    <w:rsid w:val="00AF027E"/>
    <w:rsid w:val="00AF1280"/>
    <w:rsid w:val="00AF1346"/>
    <w:rsid w:val="00AF2CAD"/>
    <w:rsid w:val="00AF3138"/>
    <w:rsid w:val="00AF3750"/>
    <w:rsid w:val="00AF3DFD"/>
    <w:rsid w:val="00AF4728"/>
    <w:rsid w:val="00AF4814"/>
    <w:rsid w:val="00AF5868"/>
    <w:rsid w:val="00AF5EBE"/>
    <w:rsid w:val="00AF6206"/>
    <w:rsid w:val="00AF75AD"/>
    <w:rsid w:val="00AF78C8"/>
    <w:rsid w:val="00B006A2"/>
    <w:rsid w:val="00B00D45"/>
    <w:rsid w:val="00B01123"/>
    <w:rsid w:val="00B0279D"/>
    <w:rsid w:val="00B04851"/>
    <w:rsid w:val="00B04E2D"/>
    <w:rsid w:val="00B06D5F"/>
    <w:rsid w:val="00B074A2"/>
    <w:rsid w:val="00B07B2B"/>
    <w:rsid w:val="00B07ED3"/>
    <w:rsid w:val="00B07F29"/>
    <w:rsid w:val="00B10CEC"/>
    <w:rsid w:val="00B10CF2"/>
    <w:rsid w:val="00B11A8A"/>
    <w:rsid w:val="00B12A76"/>
    <w:rsid w:val="00B12AC0"/>
    <w:rsid w:val="00B12E00"/>
    <w:rsid w:val="00B13256"/>
    <w:rsid w:val="00B138A0"/>
    <w:rsid w:val="00B1425F"/>
    <w:rsid w:val="00B15034"/>
    <w:rsid w:val="00B16287"/>
    <w:rsid w:val="00B166D7"/>
    <w:rsid w:val="00B16C53"/>
    <w:rsid w:val="00B16EF4"/>
    <w:rsid w:val="00B17980"/>
    <w:rsid w:val="00B20B3B"/>
    <w:rsid w:val="00B21332"/>
    <w:rsid w:val="00B21F92"/>
    <w:rsid w:val="00B223C9"/>
    <w:rsid w:val="00B22C5F"/>
    <w:rsid w:val="00B23320"/>
    <w:rsid w:val="00B23724"/>
    <w:rsid w:val="00B23E40"/>
    <w:rsid w:val="00B24378"/>
    <w:rsid w:val="00B249E7"/>
    <w:rsid w:val="00B24B72"/>
    <w:rsid w:val="00B2514E"/>
    <w:rsid w:val="00B25F5E"/>
    <w:rsid w:val="00B27079"/>
    <w:rsid w:val="00B27E14"/>
    <w:rsid w:val="00B300E8"/>
    <w:rsid w:val="00B30253"/>
    <w:rsid w:val="00B3028D"/>
    <w:rsid w:val="00B302B9"/>
    <w:rsid w:val="00B31055"/>
    <w:rsid w:val="00B314CA"/>
    <w:rsid w:val="00B32CE7"/>
    <w:rsid w:val="00B33244"/>
    <w:rsid w:val="00B34614"/>
    <w:rsid w:val="00B34681"/>
    <w:rsid w:val="00B34F50"/>
    <w:rsid w:val="00B369F5"/>
    <w:rsid w:val="00B375BE"/>
    <w:rsid w:val="00B40199"/>
    <w:rsid w:val="00B40410"/>
    <w:rsid w:val="00B404D8"/>
    <w:rsid w:val="00B4059B"/>
    <w:rsid w:val="00B40CE6"/>
    <w:rsid w:val="00B40E0D"/>
    <w:rsid w:val="00B40F85"/>
    <w:rsid w:val="00B41DD1"/>
    <w:rsid w:val="00B420BC"/>
    <w:rsid w:val="00B42245"/>
    <w:rsid w:val="00B42A57"/>
    <w:rsid w:val="00B42A8D"/>
    <w:rsid w:val="00B42DA5"/>
    <w:rsid w:val="00B43077"/>
    <w:rsid w:val="00B43645"/>
    <w:rsid w:val="00B44782"/>
    <w:rsid w:val="00B44D9B"/>
    <w:rsid w:val="00B467C1"/>
    <w:rsid w:val="00B46C6B"/>
    <w:rsid w:val="00B4747E"/>
    <w:rsid w:val="00B47519"/>
    <w:rsid w:val="00B5007A"/>
    <w:rsid w:val="00B5065C"/>
    <w:rsid w:val="00B50B6F"/>
    <w:rsid w:val="00B51AEE"/>
    <w:rsid w:val="00B52417"/>
    <w:rsid w:val="00B52531"/>
    <w:rsid w:val="00B55121"/>
    <w:rsid w:val="00B553D8"/>
    <w:rsid w:val="00B5561D"/>
    <w:rsid w:val="00B556D6"/>
    <w:rsid w:val="00B55932"/>
    <w:rsid w:val="00B57591"/>
    <w:rsid w:val="00B610A0"/>
    <w:rsid w:val="00B62043"/>
    <w:rsid w:val="00B62796"/>
    <w:rsid w:val="00B628D7"/>
    <w:rsid w:val="00B62C3A"/>
    <w:rsid w:val="00B647D3"/>
    <w:rsid w:val="00B6574A"/>
    <w:rsid w:val="00B65A2C"/>
    <w:rsid w:val="00B65C0C"/>
    <w:rsid w:val="00B66781"/>
    <w:rsid w:val="00B67BE8"/>
    <w:rsid w:val="00B70176"/>
    <w:rsid w:val="00B71267"/>
    <w:rsid w:val="00B7185D"/>
    <w:rsid w:val="00B7243A"/>
    <w:rsid w:val="00B72504"/>
    <w:rsid w:val="00B725F6"/>
    <w:rsid w:val="00B727DF"/>
    <w:rsid w:val="00B728EB"/>
    <w:rsid w:val="00B7387D"/>
    <w:rsid w:val="00B73DAB"/>
    <w:rsid w:val="00B73E00"/>
    <w:rsid w:val="00B755F7"/>
    <w:rsid w:val="00B7561B"/>
    <w:rsid w:val="00B76539"/>
    <w:rsid w:val="00B76947"/>
    <w:rsid w:val="00B779B3"/>
    <w:rsid w:val="00B77E7A"/>
    <w:rsid w:val="00B77F22"/>
    <w:rsid w:val="00B808DB"/>
    <w:rsid w:val="00B82D44"/>
    <w:rsid w:val="00B846EA"/>
    <w:rsid w:val="00B84CFD"/>
    <w:rsid w:val="00B85F4E"/>
    <w:rsid w:val="00B86DF9"/>
    <w:rsid w:val="00B87E0E"/>
    <w:rsid w:val="00B90AD4"/>
    <w:rsid w:val="00B93003"/>
    <w:rsid w:val="00B9313D"/>
    <w:rsid w:val="00B94A65"/>
    <w:rsid w:val="00B94D70"/>
    <w:rsid w:val="00B975ED"/>
    <w:rsid w:val="00BA07E7"/>
    <w:rsid w:val="00BA0BEF"/>
    <w:rsid w:val="00BA3807"/>
    <w:rsid w:val="00BA3965"/>
    <w:rsid w:val="00BA4673"/>
    <w:rsid w:val="00BA4EA9"/>
    <w:rsid w:val="00BA5134"/>
    <w:rsid w:val="00BA5BD4"/>
    <w:rsid w:val="00BA6419"/>
    <w:rsid w:val="00BA68BE"/>
    <w:rsid w:val="00BA6AD4"/>
    <w:rsid w:val="00BA7350"/>
    <w:rsid w:val="00BA7753"/>
    <w:rsid w:val="00BA7BC3"/>
    <w:rsid w:val="00BB04BE"/>
    <w:rsid w:val="00BB09DD"/>
    <w:rsid w:val="00BB144F"/>
    <w:rsid w:val="00BB193A"/>
    <w:rsid w:val="00BB3BA6"/>
    <w:rsid w:val="00BB3C43"/>
    <w:rsid w:val="00BB3C51"/>
    <w:rsid w:val="00BB3CE2"/>
    <w:rsid w:val="00BB3E55"/>
    <w:rsid w:val="00BB435B"/>
    <w:rsid w:val="00BB626F"/>
    <w:rsid w:val="00BB63D0"/>
    <w:rsid w:val="00BB7345"/>
    <w:rsid w:val="00BB7AC2"/>
    <w:rsid w:val="00BB7D55"/>
    <w:rsid w:val="00BC0486"/>
    <w:rsid w:val="00BC2461"/>
    <w:rsid w:val="00BC24D6"/>
    <w:rsid w:val="00BC2D0A"/>
    <w:rsid w:val="00BC3311"/>
    <w:rsid w:val="00BC3662"/>
    <w:rsid w:val="00BC57C2"/>
    <w:rsid w:val="00BC5B49"/>
    <w:rsid w:val="00BC5CF2"/>
    <w:rsid w:val="00BC6531"/>
    <w:rsid w:val="00BC6970"/>
    <w:rsid w:val="00BD0406"/>
    <w:rsid w:val="00BD058F"/>
    <w:rsid w:val="00BD08E8"/>
    <w:rsid w:val="00BD0B07"/>
    <w:rsid w:val="00BD15C3"/>
    <w:rsid w:val="00BD183D"/>
    <w:rsid w:val="00BD1FA8"/>
    <w:rsid w:val="00BD2189"/>
    <w:rsid w:val="00BD291D"/>
    <w:rsid w:val="00BD2971"/>
    <w:rsid w:val="00BD2A95"/>
    <w:rsid w:val="00BD434A"/>
    <w:rsid w:val="00BD44AD"/>
    <w:rsid w:val="00BD508A"/>
    <w:rsid w:val="00BD50CE"/>
    <w:rsid w:val="00BD5438"/>
    <w:rsid w:val="00BD5963"/>
    <w:rsid w:val="00BD5C45"/>
    <w:rsid w:val="00BD63E3"/>
    <w:rsid w:val="00BD6A7E"/>
    <w:rsid w:val="00BD6F00"/>
    <w:rsid w:val="00BE0663"/>
    <w:rsid w:val="00BE1305"/>
    <w:rsid w:val="00BE1409"/>
    <w:rsid w:val="00BE17F4"/>
    <w:rsid w:val="00BE20FB"/>
    <w:rsid w:val="00BE2426"/>
    <w:rsid w:val="00BE2B40"/>
    <w:rsid w:val="00BE3171"/>
    <w:rsid w:val="00BE40E5"/>
    <w:rsid w:val="00BE47B7"/>
    <w:rsid w:val="00BE5529"/>
    <w:rsid w:val="00BE569C"/>
    <w:rsid w:val="00BE5CA9"/>
    <w:rsid w:val="00BE612C"/>
    <w:rsid w:val="00BE698D"/>
    <w:rsid w:val="00BE6A76"/>
    <w:rsid w:val="00BE797E"/>
    <w:rsid w:val="00BF064B"/>
    <w:rsid w:val="00BF0D35"/>
    <w:rsid w:val="00BF1233"/>
    <w:rsid w:val="00BF1B0E"/>
    <w:rsid w:val="00BF226D"/>
    <w:rsid w:val="00BF4ABC"/>
    <w:rsid w:val="00BF4B45"/>
    <w:rsid w:val="00BF588D"/>
    <w:rsid w:val="00BF59BD"/>
    <w:rsid w:val="00BF6203"/>
    <w:rsid w:val="00BF66FB"/>
    <w:rsid w:val="00BF7F06"/>
    <w:rsid w:val="00C003ED"/>
    <w:rsid w:val="00C006DA"/>
    <w:rsid w:val="00C015F1"/>
    <w:rsid w:val="00C01C51"/>
    <w:rsid w:val="00C028D8"/>
    <w:rsid w:val="00C0392C"/>
    <w:rsid w:val="00C04EE8"/>
    <w:rsid w:val="00C04F8D"/>
    <w:rsid w:val="00C062B2"/>
    <w:rsid w:val="00C06543"/>
    <w:rsid w:val="00C06958"/>
    <w:rsid w:val="00C0778D"/>
    <w:rsid w:val="00C1000D"/>
    <w:rsid w:val="00C11350"/>
    <w:rsid w:val="00C117DE"/>
    <w:rsid w:val="00C123FD"/>
    <w:rsid w:val="00C12462"/>
    <w:rsid w:val="00C12FD0"/>
    <w:rsid w:val="00C13C8E"/>
    <w:rsid w:val="00C13D4F"/>
    <w:rsid w:val="00C1424C"/>
    <w:rsid w:val="00C149A3"/>
    <w:rsid w:val="00C150F8"/>
    <w:rsid w:val="00C16859"/>
    <w:rsid w:val="00C17031"/>
    <w:rsid w:val="00C17C82"/>
    <w:rsid w:val="00C17CAD"/>
    <w:rsid w:val="00C17D51"/>
    <w:rsid w:val="00C200C5"/>
    <w:rsid w:val="00C2087E"/>
    <w:rsid w:val="00C2106C"/>
    <w:rsid w:val="00C213E8"/>
    <w:rsid w:val="00C216CB"/>
    <w:rsid w:val="00C219E8"/>
    <w:rsid w:val="00C226BC"/>
    <w:rsid w:val="00C235B7"/>
    <w:rsid w:val="00C246AF"/>
    <w:rsid w:val="00C251F6"/>
    <w:rsid w:val="00C26070"/>
    <w:rsid w:val="00C27DD2"/>
    <w:rsid w:val="00C30027"/>
    <w:rsid w:val="00C30085"/>
    <w:rsid w:val="00C301BE"/>
    <w:rsid w:val="00C303BA"/>
    <w:rsid w:val="00C307A5"/>
    <w:rsid w:val="00C309A7"/>
    <w:rsid w:val="00C30E6B"/>
    <w:rsid w:val="00C31095"/>
    <w:rsid w:val="00C3119E"/>
    <w:rsid w:val="00C312E1"/>
    <w:rsid w:val="00C31FC4"/>
    <w:rsid w:val="00C32242"/>
    <w:rsid w:val="00C328BD"/>
    <w:rsid w:val="00C32AE5"/>
    <w:rsid w:val="00C332FF"/>
    <w:rsid w:val="00C3353D"/>
    <w:rsid w:val="00C33F3F"/>
    <w:rsid w:val="00C34293"/>
    <w:rsid w:val="00C345B1"/>
    <w:rsid w:val="00C3490F"/>
    <w:rsid w:val="00C3505E"/>
    <w:rsid w:val="00C350E2"/>
    <w:rsid w:val="00C35820"/>
    <w:rsid w:val="00C36E76"/>
    <w:rsid w:val="00C37A3A"/>
    <w:rsid w:val="00C37ED1"/>
    <w:rsid w:val="00C4010F"/>
    <w:rsid w:val="00C4020D"/>
    <w:rsid w:val="00C4040E"/>
    <w:rsid w:val="00C408FD"/>
    <w:rsid w:val="00C40E11"/>
    <w:rsid w:val="00C413F1"/>
    <w:rsid w:val="00C415E1"/>
    <w:rsid w:val="00C4246D"/>
    <w:rsid w:val="00C429F2"/>
    <w:rsid w:val="00C43271"/>
    <w:rsid w:val="00C43A9B"/>
    <w:rsid w:val="00C44CF1"/>
    <w:rsid w:val="00C46194"/>
    <w:rsid w:val="00C46654"/>
    <w:rsid w:val="00C46971"/>
    <w:rsid w:val="00C46AC1"/>
    <w:rsid w:val="00C5039C"/>
    <w:rsid w:val="00C507F1"/>
    <w:rsid w:val="00C50A35"/>
    <w:rsid w:val="00C51B62"/>
    <w:rsid w:val="00C51E3E"/>
    <w:rsid w:val="00C51FEE"/>
    <w:rsid w:val="00C532E0"/>
    <w:rsid w:val="00C53E20"/>
    <w:rsid w:val="00C54A46"/>
    <w:rsid w:val="00C5682F"/>
    <w:rsid w:val="00C56B3D"/>
    <w:rsid w:val="00C56C09"/>
    <w:rsid w:val="00C56F5F"/>
    <w:rsid w:val="00C57162"/>
    <w:rsid w:val="00C60317"/>
    <w:rsid w:val="00C60AD2"/>
    <w:rsid w:val="00C60B77"/>
    <w:rsid w:val="00C61395"/>
    <w:rsid w:val="00C61FFB"/>
    <w:rsid w:val="00C62F33"/>
    <w:rsid w:val="00C63FDF"/>
    <w:rsid w:val="00C64F1D"/>
    <w:rsid w:val="00C673B3"/>
    <w:rsid w:val="00C67555"/>
    <w:rsid w:val="00C67D6E"/>
    <w:rsid w:val="00C70611"/>
    <w:rsid w:val="00C707DF"/>
    <w:rsid w:val="00C70D9D"/>
    <w:rsid w:val="00C71421"/>
    <w:rsid w:val="00C71C74"/>
    <w:rsid w:val="00C7256B"/>
    <w:rsid w:val="00C72789"/>
    <w:rsid w:val="00C7324D"/>
    <w:rsid w:val="00C736A8"/>
    <w:rsid w:val="00C73BA6"/>
    <w:rsid w:val="00C73F6D"/>
    <w:rsid w:val="00C74630"/>
    <w:rsid w:val="00C74A0C"/>
    <w:rsid w:val="00C75023"/>
    <w:rsid w:val="00C750E3"/>
    <w:rsid w:val="00C76179"/>
    <w:rsid w:val="00C775CC"/>
    <w:rsid w:val="00C77658"/>
    <w:rsid w:val="00C8094C"/>
    <w:rsid w:val="00C814D6"/>
    <w:rsid w:val="00C818B3"/>
    <w:rsid w:val="00C820EB"/>
    <w:rsid w:val="00C82E08"/>
    <w:rsid w:val="00C83898"/>
    <w:rsid w:val="00C83B7F"/>
    <w:rsid w:val="00C83BFF"/>
    <w:rsid w:val="00C83EF4"/>
    <w:rsid w:val="00C84645"/>
    <w:rsid w:val="00C86563"/>
    <w:rsid w:val="00C86B15"/>
    <w:rsid w:val="00C86E23"/>
    <w:rsid w:val="00C900D1"/>
    <w:rsid w:val="00C9025A"/>
    <w:rsid w:val="00C90A13"/>
    <w:rsid w:val="00C90A98"/>
    <w:rsid w:val="00C91CC8"/>
    <w:rsid w:val="00C92BFA"/>
    <w:rsid w:val="00C9312E"/>
    <w:rsid w:val="00C9371B"/>
    <w:rsid w:val="00C9423D"/>
    <w:rsid w:val="00C95EEB"/>
    <w:rsid w:val="00C969CE"/>
    <w:rsid w:val="00C96E9B"/>
    <w:rsid w:val="00C97304"/>
    <w:rsid w:val="00C978C9"/>
    <w:rsid w:val="00C97AF4"/>
    <w:rsid w:val="00CA0FD8"/>
    <w:rsid w:val="00CA1410"/>
    <w:rsid w:val="00CA1B96"/>
    <w:rsid w:val="00CA1D2C"/>
    <w:rsid w:val="00CA21F2"/>
    <w:rsid w:val="00CA41CE"/>
    <w:rsid w:val="00CA787A"/>
    <w:rsid w:val="00CB0899"/>
    <w:rsid w:val="00CB0B28"/>
    <w:rsid w:val="00CB0D41"/>
    <w:rsid w:val="00CB123D"/>
    <w:rsid w:val="00CB1639"/>
    <w:rsid w:val="00CB1B4D"/>
    <w:rsid w:val="00CB2433"/>
    <w:rsid w:val="00CB3C1D"/>
    <w:rsid w:val="00CB4F55"/>
    <w:rsid w:val="00CB50F8"/>
    <w:rsid w:val="00CB557C"/>
    <w:rsid w:val="00CB5F1B"/>
    <w:rsid w:val="00CB635B"/>
    <w:rsid w:val="00CB6C6E"/>
    <w:rsid w:val="00CB70C0"/>
    <w:rsid w:val="00CC0B25"/>
    <w:rsid w:val="00CC10C2"/>
    <w:rsid w:val="00CC1441"/>
    <w:rsid w:val="00CC1F0B"/>
    <w:rsid w:val="00CC2266"/>
    <w:rsid w:val="00CC273B"/>
    <w:rsid w:val="00CC2D50"/>
    <w:rsid w:val="00CC311B"/>
    <w:rsid w:val="00CC586E"/>
    <w:rsid w:val="00CC7660"/>
    <w:rsid w:val="00CC7677"/>
    <w:rsid w:val="00CC78E4"/>
    <w:rsid w:val="00CD0A0A"/>
    <w:rsid w:val="00CD0E2C"/>
    <w:rsid w:val="00CD13D6"/>
    <w:rsid w:val="00CD1978"/>
    <w:rsid w:val="00CD3750"/>
    <w:rsid w:val="00CD3A4B"/>
    <w:rsid w:val="00CD3E1B"/>
    <w:rsid w:val="00CD471D"/>
    <w:rsid w:val="00CD4F9F"/>
    <w:rsid w:val="00CD6A0B"/>
    <w:rsid w:val="00CE002B"/>
    <w:rsid w:val="00CE03FE"/>
    <w:rsid w:val="00CE0496"/>
    <w:rsid w:val="00CE14BC"/>
    <w:rsid w:val="00CE3B7B"/>
    <w:rsid w:val="00CE3DE2"/>
    <w:rsid w:val="00CE4DCB"/>
    <w:rsid w:val="00CE4F1D"/>
    <w:rsid w:val="00CE59EC"/>
    <w:rsid w:val="00CE5A63"/>
    <w:rsid w:val="00CE66A3"/>
    <w:rsid w:val="00CE6D1B"/>
    <w:rsid w:val="00CF01D9"/>
    <w:rsid w:val="00CF149B"/>
    <w:rsid w:val="00CF2B52"/>
    <w:rsid w:val="00CF3BE1"/>
    <w:rsid w:val="00CF3DC9"/>
    <w:rsid w:val="00CF4BD0"/>
    <w:rsid w:val="00CF4C5B"/>
    <w:rsid w:val="00CF4ED4"/>
    <w:rsid w:val="00CF5BE6"/>
    <w:rsid w:val="00CF5E62"/>
    <w:rsid w:val="00CF6449"/>
    <w:rsid w:val="00CF7C83"/>
    <w:rsid w:val="00D01514"/>
    <w:rsid w:val="00D02C4A"/>
    <w:rsid w:val="00D03A15"/>
    <w:rsid w:val="00D04D06"/>
    <w:rsid w:val="00D05FF0"/>
    <w:rsid w:val="00D06F29"/>
    <w:rsid w:val="00D1120B"/>
    <w:rsid w:val="00D12341"/>
    <w:rsid w:val="00D12F1C"/>
    <w:rsid w:val="00D1399F"/>
    <w:rsid w:val="00D14038"/>
    <w:rsid w:val="00D140C7"/>
    <w:rsid w:val="00D152E2"/>
    <w:rsid w:val="00D15EE6"/>
    <w:rsid w:val="00D161B2"/>
    <w:rsid w:val="00D1642A"/>
    <w:rsid w:val="00D1688E"/>
    <w:rsid w:val="00D16A5A"/>
    <w:rsid w:val="00D17F6A"/>
    <w:rsid w:val="00D20249"/>
    <w:rsid w:val="00D2106C"/>
    <w:rsid w:val="00D2134D"/>
    <w:rsid w:val="00D21E51"/>
    <w:rsid w:val="00D226EF"/>
    <w:rsid w:val="00D22E79"/>
    <w:rsid w:val="00D234CF"/>
    <w:rsid w:val="00D239CC"/>
    <w:rsid w:val="00D2439B"/>
    <w:rsid w:val="00D24C67"/>
    <w:rsid w:val="00D25252"/>
    <w:rsid w:val="00D25D4F"/>
    <w:rsid w:val="00D264B8"/>
    <w:rsid w:val="00D277D9"/>
    <w:rsid w:val="00D27C09"/>
    <w:rsid w:val="00D30B1A"/>
    <w:rsid w:val="00D30C42"/>
    <w:rsid w:val="00D30DBA"/>
    <w:rsid w:val="00D313CF"/>
    <w:rsid w:val="00D317FE"/>
    <w:rsid w:val="00D31B89"/>
    <w:rsid w:val="00D322D1"/>
    <w:rsid w:val="00D32495"/>
    <w:rsid w:val="00D327CB"/>
    <w:rsid w:val="00D32D90"/>
    <w:rsid w:val="00D336FB"/>
    <w:rsid w:val="00D339F7"/>
    <w:rsid w:val="00D340F0"/>
    <w:rsid w:val="00D3501C"/>
    <w:rsid w:val="00D3519F"/>
    <w:rsid w:val="00D35D74"/>
    <w:rsid w:val="00D3610B"/>
    <w:rsid w:val="00D36C1C"/>
    <w:rsid w:val="00D36D5D"/>
    <w:rsid w:val="00D371F6"/>
    <w:rsid w:val="00D376B7"/>
    <w:rsid w:val="00D407BD"/>
    <w:rsid w:val="00D413EE"/>
    <w:rsid w:val="00D41C88"/>
    <w:rsid w:val="00D423E4"/>
    <w:rsid w:val="00D42453"/>
    <w:rsid w:val="00D42B46"/>
    <w:rsid w:val="00D42DE6"/>
    <w:rsid w:val="00D43478"/>
    <w:rsid w:val="00D441BB"/>
    <w:rsid w:val="00D44DB2"/>
    <w:rsid w:val="00D4508A"/>
    <w:rsid w:val="00D45CA7"/>
    <w:rsid w:val="00D46500"/>
    <w:rsid w:val="00D47092"/>
    <w:rsid w:val="00D47A1D"/>
    <w:rsid w:val="00D5281D"/>
    <w:rsid w:val="00D534D6"/>
    <w:rsid w:val="00D53B63"/>
    <w:rsid w:val="00D54D66"/>
    <w:rsid w:val="00D608F9"/>
    <w:rsid w:val="00D60905"/>
    <w:rsid w:val="00D60A82"/>
    <w:rsid w:val="00D61C79"/>
    <w:rsid w:val="00D62839"/>
    <w:rsid w:val="00D63411"/>
    <w:rsid w:val="00D6350F"/>
    <w:rsid w:val="00D639B5"/>
    <w:rsid w:val="00D63BAF"/>
    <w:rsid w:val="00D641F4"/>
    <w:rsid w:val="00D644AA"/>
    <w:rsid w:val="00D645D3"/>
    <w:rsid w:val="00D64612"/>
    <w:rsid w:val="00D6487C"/>
    <w:rsid w:val="00D65042"/>
    <w:rsid w:val="00D650C5"/>
    <w:rsid w:val="00D6558C"/>
    <w:rsid w:val="00D65D32"/>
    <w:rsid w:val="00D660A4"/>
    <w:rsid w:val="00D66C59"/>
    <w:rsid w:val="00D66D4F"/>
    <w:rsid w:val="00D672B2"/>
    <w:rsid w:val="00D67835"/>
    <w:rsid w:val="00D67C7A"/>
    <w:rsid w:val="00D70391"/>
    <w:rsid w:val="00D7044C"/>
    <w:rsid w:val="00D70D12"/>
    <w:rsid w:val="00D70D13"/>
    <w:rsid w:val="00D70EFF"/>
    <w:rsid w:val="00D71E4F"/>
    <w:rsid w:val="00D7216F"/>
    <w:rsid w:val="00D729A4"/>
    <w:rsid w:val="00D7331F"/>
    <w:rsid w:val="00D73D32"/>
    <w:rsid w:val="00D7409E"/>
    <w:rsid w:val="00D74176"/>
    <w:rsid w:val="00D7458F"/>
    <w:rsid w:val="00D74A2E"/>
    <w:rsid w:val="00D74B78"/>
    <w:rsid w:val="00D74FA2"/>
    <w:rsid w:val="00D762A5"/>
    <w:rsid w:val="00D7669F"/>
    <w:rsid w:val="00D768C0"/>
    <w:rsid w:val="00D77447"/>
    <w:rsid w:val="00D7779E"/>
    <w:rsid w:val="00D778E4"/>
    <w:rsid w:val="00D80196"/>
    <w:rsid w:val="00D802C9"/>
    <w:rsid w:val="00D80C47"/>
    <w:rsid w:val="00D80D04"/>
    <w:rsid w:val="00D8115B"/>
    <w:rsid w:val="00D81307"/>
    <w:rsid w:val="00D81556"/>
    <w:rsid w:val="00D81FEE"/>
    <w:rsid w:val="00D82ED9"/>
    <w:rsid w:val="00D8320D"/>
    <w:rsid w:val="00D83662"/>
    <w:rsid w:val="00D842ED"/>
    <w:rsid w:val="00D84A50"/>
    <w:rsid w:val="00D8518A"/>
    <w:rsid w:val="00D85264"/>
    <w:rsid w:val="00D86949"/>
    <w:rsid w:val="00D902D3"/>
    <w:rsid w:val="00D90A53"/>
    <w:rsid w:val="00D911B7"/>
    <w:rsid w:val="00D9163D"/>
    <w:rsid w:val="00D91B0A"/>
    <w:rsid w:val="00D91EA6"/>
    <w:rsid w:val="00D92B8C"/>
    <w:rsid w:val="00D92DA7"/>
    <w:rsid w:val="00D9335D"/>
    <w:rsid w:val="00D9370A"/>
    <w:rsid w:val="00D94E80"/>
    <w:rsid w:val="00D96C83"/>
    <w:rsid w:val="00D9700D"/>
    <w:rsid w:val="00D97420"/>
    <w:rsid w:val="00D97BAD"/>
    <w:rsid w:val="00D97E8F"/>
    <w:rsid w:val="00DA203C"/>
    <w:rsid w:val="00DA2298"/>
    <w:rsid w:val="00DA268C"/>
    <w:rsid w:val="00DA2693"/>
    <w:rsid w:val="00DA2BD5"/>
    <w:rsid w:val="00DA3D82"/>
    <w:rsid w:val="00DA4529"/>
    <w:rsid w:val="00DA45C7"/>
    <w:rsid w:val="00DA650D"/>
    <w:rsid w:val="00DA6967"/>
    <w:rsid w:val="00DA7359"/>
    <w:rsid w:val="00DB005C"/>
    <w:rsid w:val="00DB00FB"/>
    <w:rsid w:val="00DB1A46"/>
    <w:rsid w:val="00DB24CB"/>
    <w:rsid w:val="00DB5348"/>
    <w:rsid w:val="00DB721C"/>
    <w:rsid w:val="00DB7695"/>
    <w:rsid w:val="00DB7E13"/>
    <w:rsid w:val="00DB7F6F"/>
    <w:rsid w:val="00DC0BCE"/>
    <w:rsid w:val="00DC0D8F"/>
    <w:rsid w:val="00DC0DD6"/>
    <w:rsid w:val="00DC266F"/>
    <w:rsid w:val="00DC2BC9"/>
    <w:rsid w:val="00DC50CD"/>
    <w:rsid w:val="00DC60B1"/>
    <w:rsid w:val="00DC6352"/>
    <w:rsid w:val="00DC69D4"/>
    <w:rsid w:val="00DC7674"/>
    <w:rsid w:val="00DC7CF1"/>
    <w:rsid w:val="00DC7E9C"/>
    <w:rsid w:val="00DD06C0"/>
    <w:rsid w:val="00DD07AD"/>
    <w:rsid w:val="00DD0844"/>
    <w:rsid w:val="00DD18F3"/>
    <w:rsid w:val="00DD2587"/>
    <w:rsid w:val="00DD2FC1"/>
    <w:rsid w:val="00DD3E19"/>
    <w:rsid w:val="00DD4428"/>
    <w:rsid w:val="00DD4FA9"/>
    <w:rsid w:val="00DD54CA"/>
    <w:rsid w:val="00DD5EC6"/>
    <w:rsid w:val="00DD7DDA"/>
    <w:rsid w:val="00DE0224"/>
    <w:rsid w:val="00DE0B29"/>
    <w:rsid w:val="00DE33E3"/>
    <w:rsid w:val="00DE3982"/>
    <w:rsid w:val="00DE462A"/>
    <w:rsid w:val="00DE621A"/>
    <w:rsid w:val="00DE664A"/>
    <w:rsid w:val="00DE70D2"/>
    <w:rsid w:val="00DE7EA3"/>
    <w:rsid w:val="00DF09F4"/>
    <w:rsid w:val="00DF10DB"/>
    <w:rsid w:val="00DF112E"/>
    <w:rsid w:val="00DF115A"/>
    <w:rsid w:val="00DF2818"/>
    <w:rsid w:val="00DF34F5"/>
    <w:rsid w:val="00DF3ED9"/>
    <w:rsid w:val="00DF47AF"/>
    <w:rsid w:val="00DF49E1"/>
    <w:rsid w:val="00DF5895"/>
    <w:rsid w:val="00DF5C4B"/>
    <w:rsid w:val="00DF5C7A"/>
    <w:rsid w:val="00DF5DAC"/>
    <w:rsid w:val="00DF5F88"/>
    <w:rsid w:val="00DF68FB"/>
    <w:rsid w:val="00DF7429"/>
    <w:rsid w:val="00DF774C"/>
    <w:rsid w:val="00DF78EB"/>
    <w:rsid w:val="00E00BE5"/>
    <w:rsid w:val="00E01B61"/>
    <w:rsid w:val="00E01D14"/>
    <w:rsid w:val="00E02284"/>
    <w:rsid w:val="00E04654"/>
    <w:rsid w:val="00E05715"/>
    <w:rsid w:val="00E06D32"/>
    <w:rsid w:val="00E07D9F"/>
    <w:rsid w:val="00E134E2"/>
    <w:rsid w:val="00E13907"/>
    <w:rsid w:val="00E146AF"/>
    <w:rsid w:val="00E171CA"/>
    <w:rsid w:val="00E174E0"/>
    <w:rsid w:val="00E17691"/>
    <w:rsid w:val="00E17AFF"/>
    <w:rsid w:val="00E17B9C"/>
    <w:rsid w:val="00E17D04"/>
    <w:rsid w:val="00E2040F"/>
    <w:rsid w:val="00E20911"/>
    <w:rsid w:val="00E21229"/>
    <w:rsid w:val="00E212FD"/>
    <w:rsid w:val="00E22996"/>
    <w:rsid w:val="00E229A5"/>
    <w:rsid w:val="00E2438B"/>
    <w:rsid w:val="00E2456A"/>
    <w:rsid w:val="00E24C02"/>
    <w:rsid w:val="00E24C9D"/>
    <w:rsid w:val="00E24CFD"/>
    <w:rsid w:val="00E24D3C"/>
    <w:rsid w:val="00E2560B"/>
    <w:rsid w:val="00E25982"/>
    <w:rsid w:val="00E25AA1"/>
    <w:rsid w:val="00E26617"/>
    <w:rsid w:val="00E26AC8"/>
    <w:rsid w:val="00E26BA5"/>
    <w:rsid w:val="00E27CAD"/>
    <w:rsid w:val="00E30DFF"/>
    <w:rsid w:val="00E3108A"/>
    <w:rsid w:val="00E32874"/>
    <w:rsid w:val="00E335F3"/>
    <w:rsid w:val="00E3407C"/>
    <w:rsid w:val="00E34308"/>
    <w:rsid w:val="00E34C59"/>
    <w:rsid w:val="00E362A6"/>
    <w:rsid w:val="00E36910"/>
    <w:rsid w:val="00E37003"/>
    <w:rsid w:val="00E37483"/>
    <w:rsid w:val="00E377B2"/>
    <w:rsid w:val="00E41EFD"/>
    <w:rsid w:val="00E42F02"/>
    <w:rsid w:val="00E44A20"/>
    <w:rsid w:val="00E4547B"/>
    <w:rsid w:val="00E4590D"/>
    <w:rsid w:val="00E47325"/>
    <w:rsid w:val="00E47464"/>
    <w:rsid w:val="00E4793F"/>
    <w:rsid w:val="00E47AC7"/>
    <w:rsid w:val="00E502D5"/>
    <w:rsid w:val="00E50DE7"/>
    <w:rsid w:val="00E5267B"/>
    <w:rsid w:val="00E528A7"/>
    <w:rsid w:val="00E5361E"/>
    <w:rsid w:val="00E53B46"/>
    <w:rsid w:val="00E54570"/>
    <w:rsid w:val="00E54851"/>
    <w:rsid w:val="00E55262"/>
    <w:rsid w:val="00E55422"/>
    <w:rsid w:val="00E556C5"/>
    <w:rsid w:val="00E559D0"/>
    <w:rsid w:val="00E55A0E"/>
    <w:rsid w:val="00E55AE7"/>
    <w:rsid w:val="00E5632C"/>
    <w:rsid w:val="00E56537"/>
    <w:rsid w:val="00E56570"/>
    <w:rsid w:val="00E573E4"/>
    <w:rsid w:val="00E6009B"/>
    <w:rsid w:val="00E6009D"/>
    <w:rsid w:val="00E60C05"/>
    <w:rsid w:val="00E61FEB"/>
    <w:rsid w:val="00E62422"/>
    <w:rsid w:val="00E63F5C"/>
    <w:rsid w:val="00E67171"/>
    <w:rsid w:val="00E71E37"/>
    <w:rsid w:val="00E72E21"/>
    <w:rsid w:val="00E737F1"/>
    <w:rsid w:val="00E73A33"/>
    <w:rsid w:val="00E74309"/>
    <w:rsid w:val="00E74B1E"/>
    <w:rsid w:val="00E74DCD"/>
    <w:rsid w:val="00E74FDF"/>
    <w:rsid w:val="00E7661A"/>
    <w:rsid w:val="00E76E87"/>
    <w:rsid w:val="00E80316"/>
    <w:rsid w:val="00E8043B"/>
    <w:rsid w:val="00E804D3"/>
    <w:rsid w:val="00E807BF"/>
    <w:rsid w:val="00E80C5B"/>
    <w:rsid w:val="00E80E11"/>
    <w:rsid w:val="00E81DF6"/>
    <w:rsid w:val="00E83B51"/>
    <w:rsid w:val="00E83CE3"/>
    <w:rsid w:val="00E83FDA"/>
    <w:rsid w:val="00E84C13"/>
    <w:rsid w:val="00E84D6D"/>
    <w:rsid w:val="00E84FAB"/>
    <w:rsid w:val="00E857AA"/>
    <w:rsid w:val="00E8590D"/>
    <w:rsid w:val="00E86442"/>
    <w:rsid w:val="00E869F9"/>
    <w:rsid w:val="00E86CD1"/>
    <w:rsid w:val="00E87DD9"/>
    <w:rsid w:val="00E9073E"/>
    <w:rsid w:val="00E9088B"/>
    <w:rsid w:val="00E908C0"/>
    <w:rsid w:val="00E90989"/>
    <w:rsid w:val="00E90B4B"/>
    <w:rsid w:val="00E91B29"/>
    <w:rsid w:val="00E9245C"/>
    <w:rsid w:val="00E92498"/>
    <w:rsid w:val="00E93220"/>
    <w:rsid w:val="00E9379A"/>
    <w:rsid w:val="00E94102"/>
    <w:rsid w:val="00E94B7F"/>
    <w:rsid w:val="00E94F70"/>
    <w:rsid w:val="00E958EC"/>
    <w:rsid w:val="00E968D4"/>
    <w:rsid w:val="00EA010B"/>
    <w:rsid w:val="00EA0F0C"/>
    <w:rsid w:val="00EA149F"/>
    <w:rsid w:val="00EA16AE"/>
    <w:rsid w:val="00EA1CD9"/>
    <w:rsid w:val="00EA20B0"/>
    <w:rsid w:val="00EA2FE1"/>
    <w:rsid w:val="00EA3997"/>
    <w:rsid w:val="00EA42C0"/>
    <w:rsid w:val="00EA4383"/>
    <w:rsid w:val="00EA5D41"/>
    <w:rsid w:val="00EA6373"/>
    <w:rsid w:val="00EA6504"/>
    <w:rsid w:val="00EA7344"/>
    <w:rsid w:val="00EA7377"/>
    <w:rsid w:val="00EA7688"/>
    <w:rsid w:val="00EB0134"/>
    <w:rsid w:val="00EB042B"/>
    <w:rsid w:val="00EB1772"/>
    <w:rsid w:val="00EB323E"/>
    <w:rsid w:val="00EB4330"/>
    <w:rsid w:val="00EB4748"/>
    <w:rsid w:val="00EB491E"/>
    <w:rsid w:val="00EB4B8A"/>
    <w:rsid w:val="00EB4C74"/>
    <w:rsid w:val="00EB656B"/>
    <w:rsid w:val="00EB6FF1"/>
    <w:rsid w:val="00EC1047"/>
    <w:rsid w:val="00EC2431"/>
    <w:rsid w:val="00EC253B"/>
    <w:rsid w:val="00EC39FD"/>
    <w:rsid w:val="00EC3BB6"/>
    <w:rsid w:val="00EC43DE"/>
    <w:rsid w:val="00EC4448"/>
    <w:rsid w:val="00EC4B3B"/>
    <w:rsid w:val="00EC5653"/>
    <w:rsid w:val="00EC6657"/>
    <w:rsid w:val="00EC7B1C"/>
    <w:rsid w:val="00EC7F8E"/>
    <w:rsid w:val="00ED0EBF"/>
    <w:rsid w:val="00ED30B6"/>
    <w:rsid w:val="00ED3B69"/>
    <w:rsid w:val="00ED4B9F"/>
    <w:rsid w:val="00EE0EE9"/>
    <w:rsid w:val="00EE177D"/>
    <w:rsid w:val="00EE1D0C"/>
    <w:rsid w:val="00EE2741"/>
    <w:rsid w:val="00EE27B5"/>
    <w:rsid w:val="00EE346D"/>
    <w:rsid w:val="00EE3A4D"/>
    <w:rsid w:val="00EE4AF4"/>
    <w:rsid w:val="00EE7954"/>
    <w:rsid w:val="00EF17BD"/>
    <w:rsid w:val="00EF2698"/>
    <w:rsid w:val="00EF3C44"/>
    <w:rsid w:val="00EF3DCC"/>
    <w:rsid w:val="00EF446C"/>
    <w:rsid w:val="00EF4F24"/>
    <w:rsid w:val="00EF539F"/>
    <w:rsid w:val="00EF6660"/>
    <w:rsid w:val="00EF6AF9"/>
    <w:rsid w:val="00EF6CF4"/>
    <w:rsid w:val="00EF7391"/>
    <w:rsid w:val="00EF7746"/>
    <w:rsid w:val="00EF7D98"/>
    <w:rsid w:val="00F00551"/>
    <w:rsid w:val="00F00AD3"/>
    <w:rsid w:val="00F01481"/>
    <w:rsid w:val="00F0224A"/>
    <w:rsid w:val="00F02710"/>
    <w:rsid w:val="00F035C3"/>
    <w:rsid w:val="00F03906"/>
    <w:rsid w:val="00F040E2"/>
    <w:rsid w:val="00F04122"/>
    <w:rsid w:val="00F04986"/>
    <w:rsid w:val="00F049DB"/>
    <w:rsid w:val="00F053FF"/>
    <w:rsid w:val="00F0561B"/>
    <w:rsid w:val="00F0571B"/>
    <w:rsid w:val="00F057CB"/>
    <w:rsid w:val="00F05D16"/>
    <w:rsid w:val="00F06EF9"/>
    <w:rsid w:val="00F070C2"/>
    <w:rsid w:val="00F073EE"/>
    <w:rsid w:val="00F077F6"/>
    <w:rsid w:val="00F078F9"/>
    <w:rsid w:val="00F07E33"/>
    <w:rsid w:val="00F115C9"/>
    <w:rsid w:val="00F11A58"/>
    <w:rsid w:val="00F13A12"/>
    <w:rsid w:val="00F13AEE"/>
    <w:rsid w:val="00F150BA"/>
    <w:rsid w:val="00F15D20"/>
    <w:rsid w:val="00F15DCD"/>
    <w:rsid w:val="00F161A9"/>
    <w:rsid w:val="00F17EDF"/>
    <w:rsid w:val="00F201D3"/>
    <w:rsid w:val="00F20AF5"/>
    <w:rsid w:val="00F21942"/>
    <w:rsid w:val="00F21D6E"/>
    <w:rsid w:val="00F22D60"/>
    <w:rsid w:val="00F23EBE"/>
    <w:rsid w:val="00F2525F"/>
    <w:rsid w:val="00F25831"/>
    <w:rsid w:val="00F26102"/>
    <w:rsid w:val="00F26BCD"/>
    <w:rsid w:val="00F3061F"/>
    <w:rsid w:val="00F30E7C"/>
    <w:rsid w:val="00F31E69"/>
    <w:rsid w:val="00F31FFC"/>
    <w:rsid w:val="00F32425"/>
    <w:rsid w:val="00F3256E"/>
    <w:rsid w:val="00F33B2A"/>
    <w:rsid w:val="00F34DF5"/>
    <w:rsid w:val="00F37DD4"/>
    <w:rsid w:val="00F4038A"/>
    <w:rsid w:val="00F406CB"/>
    <w:rsid w:val="00F4100A"/>
    <w:rsid w:val="00F41532"/>
    <w:rsid w:val="00F423FD"/>
    <w:rsid w:val="00F427C1"/>
    <w:rsid w:val="00F42982"/>
    <w:rsid w:val="00F429E1"/>
    <w:rsid w:val="00F42A64"/>
    <w:rsid w:val="00F4302B"/>
    <w:rsid w:val="00F43B0A"/>
    <w:rsid w:val="00F43B13"/>
    <w:rsid w:val="00F43F75"/>
    <w:rsid w:val="00F4461C"/>
    <w:rsid w:val="00F448B9"/>
    <w:rsid w:val="00F44DAD"/>
    <w:rsid w:val="00F45027"/>
    <w:rsid w:val="00F45979"/>
    <w:rsid w:val="00F45E49"/>
    <w:rsid w:val="00F47582"/>
    <w:rsid w:val="00F47D8A"/>
    <w:rsid w:val="00F51206"/>
    <w:rsid w:val="00F516A4"/>
    <w:rsid w:val="00F5263A"/>
    <w:rsid w:val="00F53059"/>
    <w:rsid w:val="00F5369B"/>
    <w:rsid w:val="00F54392"/>
    <w:rsid w:val="00F54AF2"/>
    <w:rsid w:val="00F550FB"/>
    <w:rsid w:val="00F56068"/>
    <w:rsid w:val="00F56653"/>
    <w:rsid w:val="00F56FCB"/>
    <w:rsid w:val="00F579A6"/>
    <w:rsid w:val="00F604E1"/>
    <w:rsid w:val="00F6062E"/>
    <w:rsid w:val="00F62F46"/>
    <w:rsid w:val="00F63C53"/>
    <w:rsid w:val="00F64B19"/>
    <w:rsid w:val="00F65B3F"/>
    <w:rsid w:val="00F66025"/>
    <w:rsid w:val="00F6642E"/>
    <w:rsid w:val="00F667CB"/>
    <w:rsid w:val="00F6693E"/>
    <w:rsid w:val="00F701D6"/>
    <w:rsid w:val="00F715F5"/>
    <w:rsid w:val="00F71A2F"/>
    <w:rsid w:val="00F71B8D"/>
    <w:rsid w:val="00F72251"/>
    <w:rsid w:val="00F72A7E"/>
    <w:rsid w:val="00F72B71"/>
    <w:rsid w:val="00F72F90"/>
    <w:rsid w:val="00F73AE4"/>
    <w:rsid w:val="00F73E65"/>
    <w:rsid w:val="00F74F86"/>
    <w:rsid w:val="00F75032"/>
    <w:rsid w:val="00F761F3"/>
    <w:rsid w:val="00F76665"/>
    <w:rsid w:val="00F7762E"/>
    <w:rsid w:val="00F776D2"/>
    <w:rsid w:val="00F77831"/>
    <w:rsid w:val="00F81240"/>
    <w:rsid w:val="00F81F2D"/>
    <w:rsid w:val="00F82681"/>
    <w:rsid w:val="00F827C9"/>
    <w:rsid w:val="00F82F4D"/>
    <w:rsid w:val="00F84AB5"/>
    <w:rsid w:val="00F84ADC"/>
    <w:rsid w:val="00F84E86"/>
    <w:rsid w:val="00F8578E"/>
    <w:rsid w:val="00F858E3"/>
    <w:rsid w:val="00F85CA7"/>
    <w:rsid w:val="00F86DA5"/>
    <w:rsid w:val="00F90948"/>
    <w:rsid w:val="00F90C96"/>
    <w:rsid w:val="00F910A2"/>
    <w:rsid w:val="00F91808"/>
    <w:rsid w:val="00F919F8"/>
    <w:rsid w:val="00F91B16"/>
    <w:rsid w:val="00F9206F"/>
    <w:rsid w:val="00F92492"/>
    <w:rsid w:val="00F92C91"/>
    <w:rsid w:val="00F92CC4"/>
    <w:rsid w:val="00F9456B"/>
    <w:rsid w:val="00F9471A"/>
    <w:rsid w:val="00F952CD"/>
    <w:rsid w:val="00F95A1D"/>
    <w:rsid w:val="00F95D94"/>
    <w:rsid w:val="00F95F6A"/>
    <w:rsid w:val="00F96C29"/>
    <w:rsid w:val="00FA0343"/>
    <w:rsid w:val="00FA060E"/>
    <w:rsid w:val="00FA06A6"/>
    <w:rsid w:val="00FA0BBF"/>
    <w:rsid w:val="00FA1178"/>
    <w:rsid w:val="00FA1658"/>
    <w:rsid w:val="00FA1A7C"/>
    <w:rsid w:val="00FA1A92"/>
    <w:rsid w:val="00FA243E"/>
    <w:rsid w:val="00FA2D77"/>
    <w:rsid w:val="00FA2E5E"/>
    <w:rsid w:val="00FA3354"/>
    <w:rsid w:val="00FA4ED5"/>
    <w:rsid w:val="00FA50A9"/>
    <w:rsid w:val="00FA57DC"/>
    <w:rsid w:val="00FA5916"/>
    <w:rsid w:val="00FA67AB"/>
    <w:rsid w:val="00FA6EC8"/>
    <w:rsid w:val="00FA70CE"/>
    <w:rsid w:val="00FA7AD7"/>
    <w:rsid w:val="00FA7E74"/>
    <w:rsid w:val="00FB0085"/>
    <w:rsid w:val="00FB0373"/>
    <w:rsid w:val="00FB3219"/>
    <w:rsid w:val="00FB4EC7"/>
    <w:rsid w:val="00FB6155"/>
    <w:rsid w:val="00FB637E"/>
    <w:rsid w:val="00FB7A6A"/>
    <w:rsid w:val="00FB7DDD"/>
    <w:rsid w:val="00FC04D4"/>
    <w:rsid w:val="00FC0FB1"/>
    <w:rsid w:val="00FC109A"/>
    <w:rsid w:val="00FC11C6"/>
    <w:rsid w:val="00FC2A53"/>
    <w:rsid w:val="00FC2A82"/>
    <w:rsid w:val="00FC3408"/>
    <w:rsid w:val="00FC3CCC"/>
    <w:rsid w:val="00FC4D8A"/>
    <w:rsid w:val="00FC695F"/>
    <w:rsid w:val="00FC7169"/>
    <w:rsid w:val="00FC72BD"/>
    <w:rsid w:val="00FC7661"/>
    <w:rsid w:val="00FC7E85"/>
    <w:rsid w:val="00FD06C7"/>
    <w:rsid w:val="00FD0D44"/>
    <w:rsid w:val="00FD152B"/>
    <w:rsid w:val="00FD18EF"/>
    <w:rsid w:val="00FD20AA"/>
    <w:rsid w:val="00FD20C1"/>
    <w:rsid w:val="00FD2284"/>
    <w:rsid w:val="00FD2822"/>
    <w:rsid w:val="00FD2EEE"/>
    <w:rsid w:val="00FD416E"/>
    <w:rsid w:val="00FD484D"/>
    <w:rsid w:val="00FD5BAF"/>
    <w:rsid w:val="00FD61BE"/>
    <w:rsid w:val="00FD660F"/>
    <w:rsid w:val="00FD72E8"/>
    <w:rsid w:val="00FE197D"/>
    <w:rsid w:val="00FE1F89"/>
    <w:rsid w:val="00FE302E"/>
    <w:rsid w:val="00FE4A6A"/>
    <w:rsid w:val="00FE6538"/>
    <w:rsid w:val="00FE6651"/>
    <w:rsid w:val="00FF0925"/>
    <w:rsid w:val="00FF0B1D"/>
    <w:rsid w:val="00FF1020"/>
    <w:rsid w:val="00FF2A68"/>
    <w:rsid w:val="00FF322A"/>
    <w:rsid w:val="00FF37D6"/>
    <w:rsid w:val="00FF605F"/>
    <w:rsid w:val="00FF6897"/>
    <w:rsid w:val="00FF7753"/>
    <w:rsid w:val="00FF7F9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d7de6b,#38596e,#d8e5f2"/>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99" w:qFormat="1"/>
    <w:lsdException w:name="table of figures" w:uiPriority="99"/>
    <w:lsdException w:name="List Bullet" w:uiPriority="99"/>
    <w:lsdException w:name="List Number" w:uiPriority="99"/>
    <w:lsdException w:name="Title" w:uiPriority="99" w:qFormat="1"/>
    <w:lsdException w:name="Body Text" w:uiPriority="99"/>
    <w:lsdException w:name="Body Text Indent" w:uiPriority="99"/>
    <w:lsdException w:name="Subtitle" w:qFormat="1"/>
    <w:lsdException w:name="Salutation" w:uiPriority="99"/>
    <w:lsdException w:name="Date" w:uiPriority="99"/>
    <w:lsdException w:name="Block Text" w:uiPriority="99"/>
    <w:lsdException w:name="Hyperlink" w:uiPriority="99"/>
    <w:lsdException w:name="Strong" w:uiPriority="22" w:qFormat="1"/>
    <w:lsdException w:name="Emphasis" w:qFormat="1"/>
    <w:lsdException w:name="Document Map" w:uiPriority="99"/>
    <w:lsdException w:name="Normal (Web)" w:uiPriority="99"/>
    <w:lsdException w:name="HTML Code"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E5CA9"/>
    <w:pPr>
      <w:spacing w:after="120"/>
      <w:jc w:val="both"/>
    </w:pPr>
    <w:rPr>
      <w:rFonts w:ascii="Verdana" w:hAnsi="Verdana"/>
      <w:lang w:val="en-GB"/>
    </w:rPr>
  </w:style>
  <w:style w:type="paragraph" w:styleId="Heading1">
    <w:name w:val="heading 1"/>
    <w:aliases w:val="H1"/>
    <w:basedOn w:val="MajorHead-Large"/>
    <w:next w:val="Normal"/>
    <w:link w:val="Heading1Char"/>
    <w:qFormat/>
    <w:rsid w:val="00680474"/>
    <w:pPr>
      <w:keepNext/>
      <w:keepLines/>
      <w:pageBreakBefore/>
      <w:numPr>
        <w:numId w:val="5"/>
      </w:numPr>
      <w:tabs>
        <w:tab w:val="clear" w:pos="720"/>
        <w:tab w:val="left" w:pos="1080"/>
      </w:tabs>
      <w:spacing w:before="240" w:line="240" w:lineRule="auto"/>
      <w:jc w:val="left"/>
      <w:outlineLvl w:val="0"/>
    </w:pPr>
    <w:rPr>
      <w:rFonts w:ascii="Verdana" w:hAnsi="Verdana" w:cs="Arial"/>
      <w:bCs/>
      <w:sz w:val="32"/>
    </w:rPr>
  </w:style>
  <w:style w:type="paragraph" w:styleId="Heading2">
    <w:name w:val="heading 2"/>
    <w:aliases w:val="H2,Reset numbering,2,Heading 2 Hidden,heading 2"/>
    <w:basedOn w:val="Normal"/>
    <w:next w:val="Normal"/>
    <w:link w:val="Heading2Char"/>
    <w:qFormat/>
    <w:rsid w:val="00680474"/>
    <w:pPr>
      <w:keepNext/>
      <w:numPr>
        <w:ilvl w:val="1"/>
        <w:numId w:val="5"/>
      </w:numPr>
      <w:tabs>
        <w:tab w:val="left" w:pos="1080"/>
      </w:tabs>
      <w:spacing w:before="240" w:after="240"/>
      <w:ind w:left="666"/>
      <w:jc w:val="left"/>
      <w:outlineLvl w:val="1"/>
    </w:pPr>
    <w:rPr>
      <w:b/>
      <w:sz w:val="28"/>
    </w:rPr>
  </w:style>
  <w:style w:type="paragraph" w:styleId="Heading3">
    <w:name w:val="heading 3"/>
    <w:aliases w:val="H3"/>
    <w:basedOn w:val="Normal"/>
    <w:next w:val="Normal"/>
    <w:link w:val="Heading3Char"/>
    <w:qFormat/>
    <w:rsid w:val="00241695"/>
    <w:pPr>
      <w:keepNext/>
      <w:numPr>
        <w:ilvl w:val="2"/>
        <w:numId w:val="5"/>
      </w:numPr>
      <w:tabs>
        <w:tab w:val="left" w:pos="1080"/>
      </w:tabs>
      <w:spacing w:before="240"/>
      <w:ind w:left="4770"/>
      <w:outlineLvl w:val="2"/>
    </w:pPr>
    <w:rPr>
      <w:b/>
      <w:sz w:val="24"/>
    </w:rPr>
  </w:style>
  <w:style w:type="paragraph" w:styleId="Heading4">
    <w:name w:val="heading 4"/>
    <w:aliases w:val="H4,Level 2 - a,4"/>
    <w:basedOn w:val="Normal"/>
    <w:next w:val="Normal"/>
    <w:link w:val="Heading4Char"/>
    <w:qFormat/>
    <w:rsid w:val="00D81556"/>
    <w:pPr>
      <w:keepNext/>
      <w:numPr>
        <w:ilvl w:val="3"/>
        <w:numId w:val="5"/>
      </w:numPr>
      <w:outlineLvl w:val="3"/>
    </w:pPr>
    <w:rPr>
      <w:i/>
      <w:sz w:val="22"/>
    </w:rPr>
  </w:style>
  <w:style w:type="paragraph" w:styleId="Heading5">
    <w:name w:val="heading 5"/>
    <w:aliases w:val="H5,Level 3 - i,5"/>
    <w:basedOn w:val="Normal"/>
    <w:next w:val="Normal"/>
    <w:link w:val="Heading5Char"/>
    <w:qFormat/>
    <w:rsid w:val="00D81556"/>
    <w:pPr>
      <w:numPr>
        <w:ilvl w:val="4"/>
        <w:numId w:val="5"/>
      </w:numPr>
      <w:spacing w:before="240" w:after="60"/>
      <w:outlineLvl w:val="4"/>
    </w:pPr>
    <w:rPr>
      <w:sz w:val="22"/>
    </w:rPr>
  </w:style>
  <w:style w:type="paragraph" w:styleId="Heading6">
    <w:name w:val="heading 6"/>
    <w:aliases w:val="H6,6,h6,H61,61,h61,Requirement1,H62,62,h62,H611,611,h611,Requirement11,H63,63,h63,Requirement3,H64,64,h64,Requirement4,H65,65,h65,Requirement5,H621,621,h621,Requirement21,H631,631,h631,Requirement31,H641,641,h641,H66,H67,66,h66,612"/>
    <w:basedOn w:val="Normal"/>
    <w:next w:val="Normal"/>
    <w:link w:val="Heading6Char"/>
    <w:qFormat/>
    <w:rsid w:val="00D81556"/>
    <w:pPr>
      <w:numPr>
        <w:ilvl w:val="5"/>
        <w:numId w:val="5"/>
      </w:numPr>
      <w:spacing w:before="240" w:after="60"/>
      <w:outlineLvl w:val="5"/>
    </w:pPr>
    <w:rPr>
      <w:rFonts w:ascii="Times" w:hAnsi="Times"/>
      <w:i/>
      <w:sz w:val="22"/>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Normal"/>
    <w:next w:val="Normal"/>
    <w:link w:val="Heading7Char"/>
    <w:uiPriority w:val="99"/>
    <w:qFormat/>
    <w:rsid w:val="00D81556"/>
    <w:pPr>
      <w:numPr>
        <w:ilvl w:val="6"/>
        <w:numId w:val="5"/>
      </w:numPr>
      <w:spacing w:before="240" w:after="60"/>
      <w:outlineLvl w:val="6"/>
    </w:pPr>
    <w:rPr>
      <w:rFonts w:ascii="Helvetica" w:hAnsi="Helvetica"/>
      <w:b/>
      <w:i/>
    </w:r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requirement3"/>
    <w:basedOn w:val="Normal"/>
    <w:next w:val="Normal"/>
    <w:link w:val="Heading8Char"/>
    <w:uiPriority w:val="99"/>
    <w:qFormat/>
    <w:rsid w:val="00D81556"/>
    <w:pPr>
      <w:numPr>
        <w:ilvl w:val="7"/>
        <w:numId w:val="5"/>
      </w:numPr>
      <w:spacing w:before="240" w:after="60"/>
      <w:outlineLvl w:val="7"/>
    </w:pPr>
    <w:rPr>
      <w:rFonts w:ascii="Helvetica" w:hAnsi="Helvetica"/>
      <w:i/>
    </w:rPr>
  </w:style>
  <w:style w:type="paragraph" w:styleId="Heading9">
    <w:name w:val="heading 9"/>
    <w:aliases w:val="App Heading,9,TableTitle,Cond'l Reqt.,rb,req bullet,req1,91,TableTitle1,Cond'l Reqt.1,rb1,req bullet1,req11,92,TableTitle2,Cond'l Reqt.2,rb2,req bullet2,req12,911,TableTitle11,Cond'l Reqt.11,rb11,req bullet11,req111,93,TableTitle3,rb3,req13"/>
    <w:basedOn w:val="Normal"/>
    <w:next w:val="Normal"/>
    <w:link w:val="Heading9Char"/>
    <w:uiPriority w:val="99"/>
    <w:qFormat/>
    <w:rsid w:val="00D81556"/>
    <w:pPr>
      <w:numPr>
        <w:ilvl w:val="8"/>
        <w:numId w:val="5"/>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jorHead-Large">
    <w:name w:val="Major Head - Large"/>
    <w:basedOn w:val="Normal"/>
    <w:next w:val="MainBodyCopy-1stPara"/>
    <w:autoRedefine/>
    <w:uiPriority w:val="99"/>
    <w:rsid w:val="00D81556"/>
    <w:pPr>
      <w:tabs>
        <w:tab w:val="left" w:pos="720"/>
      </w:tabs>
      <w:spacing w:before="160" w:line="300" w:lineRule="exact"/>
      <w:jc w:val="center"/>
    </w:pPr>
    <w:rPr>
      <w:rFonts w:ascii="Trebuchet MS" w:hAnsi="Trebuchet MS"/>
      <w:b/>
      <w:color w:val="000000"/>
      <w:sz w:val="30"/>
    </w:rPr>
  </w:style>
  <w:style w:type="paragraph" w:customStyle="1" w:styleId="MainBodyCopy-1stPara">
    <w:name w:val="Main Body Copy -1st Para"/>
    <w:basedOn w:val="MainBodyCopy"/>
    <w:link w:val="MainBodyCopy-1stParaChar"/>
    <w:rsid w:val="00D81556"/>
    <w:pPr>
      <w:spacing w:before="100" w:after="60"/>
      <w:ind w:firstLine="0"/>
    </w:pPr>
  </w:style>
  <w:style w:type="paragraph" w:customStyle="1" w:styleId="MainBodyCopy">
    <w:name w:val="Main Body Copy"/>
    <w:basedOn w:val="Normal"/>
    <w:link w:val="MainBodyCopyChar"/>
    <w:rsid w:val="00D81556"/>
    <w:pPr>
      <w:spacing w:line="260" w:lineRule="exact"/>
      <w:ind w:left="720" w:firstLine="216"/>
    </w:pPr>
    <w:rPr>
      <w:sz w:val="18"/>
    </w:rPr>
  </w:style>
  <w:style w:type="character" w:customStyle="1" w:styleId="MainBodyCopyChar">
    <w:name w:val="Main Body Copy Char"/>
    <w:basedOn w:val="DefaultParagraphFont"/>
    <w:link w:val="MainBodyCopy"/>
    <w:rsid w:val="00D81556"/>
    <w:rPr>
      <w:rFonts w:ascii="Verdana" w:hAnsi="Verdana"/>
      <w:sz w:val="18"/>
      <w:lang w:val="en-GB" w:eastAsia="en-US" w:bidi="ar-SA"/>
    </w:rPr>
  </w:style>
  <w:style w:type="character" w:customStyle="1" w:styleId="MainBodyCopy-1stParaChar">
    <w:name w:val="Main Body Copy -1st Para Char"/>
    <w:basedOn w:val="MainBodyCopyChar"/>
    <w:link w:val="MainBodyCopy-1stPara"/>
    <w:rsid w:val="00D81556"/>
    <w:rPr>
      <w:rFonts w:ascii="Verdana" w:hAnsi="Verdana"/>
      <w:sz w:val="18"/>
      <w:lang w:val="en-GB" w:eastAsia="en-US" w:bidi="ar-SA"/>
    </w:rPr>
  </w:style>
  <w:style w:type="character" w:customStyle="1" w:styleId="Heading1Char">
    <w:name w:val="Heading 1 Char"/>
    <w:aliases w:val="H1 Char"/>
    <w:basedOn w:val="DefaultParagraphFont"/>
    <w:link w:val="Heading1"/>
    <w:rsid w:val="00680474"/>
    <w:rPr>
      <w:rFonts w:ascii="Verdana" w:hAnsi="Verdana" w:cs="Arial"/>
      <w:b/>
      <w:bCs/>
      <w:color w:val="000000"/>
      <w:sz w:val="32"/>
      <w:lang w:val="en-GB"/>
    </w:rPr>
  </w:style>
  <w:style w:type="character" w:customStyle="1" w:styleId="Heading2Char">
    <w:name w:val="Heading 2 Char"/>
    <w:aliases w:val="H2 Char,Reset numbering Char,2 Char,Heading 2 Hidden Char,heading 2 Char"/>
    <w:basedOn w:val="DefaultParagraphFont"/>
    <w:link w:val="Heading2"/>
    <w:rsid w:val="00680474"/>
    <w:rPr>
      <w:rFonts w:ascii="Verdana" w:hAnsi="Verdana"/>
      <w:b/>
      <w:sz w:val="28"/>
      <w:lang w:val="en-GB"/>
    </w:rPr>
  </w:style>
  <w:style w:type="character" w:customStyle="1" w:styleId="Heading3Char">
    <w:name w:val="Heading 3 Char"/>
    <w:aliases w:val="H3 Char"/>
    <w:basedOn w:val="DefaultParagraphFont"/>
    <w:link w:val="Heading3"/>
    <w:rsid w:val="003D0E15"/>
    <w:rPr>
      <w:rFonts w:ascii="Verdana" w:hAnsi="Verdana"/>
      <w:b/>
      <w:sz w:val="24"/>
      <w:lang w:val="en-GB"/>
    </w:rPr>
  </w:style>
  <w:style w:type="character" w:customStyle="1" w:styleId="Heading4Char">
    <w:name w:val="Heading 4 Char"/>
    <w:aliases w:val="H4 Char,Level 2 - a Char,4 Char"/>
    <w:basedOn w:val="DefaultParagraphFont"/>
    <w:link w:val="Heading4"/>
    <w:rsid w:val="00BB193A"/>
    <w:rPr>
      <w:rFonts w:ascii="Verdana" w:hAnsi="Verdana"/>
      <w:i/>
      <w:sz w:val="22"/>
      <w:lang w:val="en-GB"/>
    </w:rPr>
  </w:style>
  <w:style w:type="character" w:customStyle="1" w:styleId="Heading5Char">
    <w:name w:val="Heading 5 Char"/>
    <w:aliases w:val="H5 Char,Level 3 - i Char,5 Char"/>
    <w:basedOn w:val="DefaultParagraphFont"/>
    <w:link w:val="Heading5"/>
    <w:rsid w:val="00BB193A"/>
    <w:rPr>
      <w:rFonts w:ascii="Verdana" w:hAnsi="Verdana"/>
      <w:sz w:val="22"/>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basedOn w:val="DefaultParagraphFont"/>
    <w:link w:val="Heading6"/>
    <w:rsid w:val="00BB193A"/>
    <w:rPr>
      <w:rFonts w:ascii="Times" w:hAnsi="Times"/>
      <w:i/>
      <w:sz w:val="22"/>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basedOn w:val="DefaultParagraphFont"/>
    <w:link w:val="Heading7"/>
    <w:uiPriority w:val="99"/>
    <w:rsid w:val="00BB193A"/>
    <w:rPr>
      <w:rFonts w:ascii="Helvetica" w:hAnsi="Helvetica"/>
      <w:b/>
      <w:i/>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basedOn w:val="DefaultParagraphFont"/>
    <w:link w:val="Heading8"/>
    <w:uiPriority w:val="99"/>
    <w:rsid w:val="00BB193A"/>
    <w:rPr>
      <w:rFonts w:ascii="Helvetica" w:hAnsi="Helvetica"/>
      <w:i/>
      <w:lang w:val="en-GB"/>
    </w:rPr>
  </w:style>
  <w:style w:type="character" w:customStyle="1" w:styleId="Heading9Char">
    <w:name w:val="Heading 9 Char"/>
    <w:aliases w:val="App Heading Char,9 Char,TableTitle Char,Cond'l Reqt. Char,rb Char,req bullet Char,req1 Char,91 Char,TableTitle1 Char,Cond'l Reqt.1 Char,rb1 Char,req bullet1 Char,req11 Char,92 Char,TableTitle2 Char,Cond'l Reqt.2 Char,rb2 Char,req12 Char"/>
    <w:basedOn w:val="DefaultParagraphFont"/>
    <w:link w:val="Heading9"/>
    <w:uiPriority w:val="99"/>
    <w:rsid w:val="00BB193A"/>
    <w:rPr>
      <w:rFonts w:ascii="Helvetica" w:hAnsi="Helvetica"/>
      <w:lang w:val="en-GB"/>
    </w:rPr>
  </w:style>
  <w:style w:type="paragraph" w:styleId="Salutation">
    <w:name w:val="Salutation"/>
    <w:basedOn w:val="Normal"/>
    <w:next w:val="Normal"/>
    <w:link w:val="SalutationChar"/>
    <w:uiPriority w:val="99"/>
    <w:rsid w:val="00D81556"/>
  </w:style>
  <w:style w:type="character" w:customStyle="1" w:styleId="SalutationChar">
    <w:name w:val="Salutation Char"/>
    <w:basedOn w:val="DefaultParagraphFont"/>
    <w:link w:val="Salutation"/>
    <w:uiPriority w:val="99"/>
    <w:rsid w:val="00BB193A"/>
    <w:rPr>
      <w:rFonts w:ascii="Verdana" w:hAnsi="Verdana"/>
      <w:lang w:val="en-GB"/>
    </w:rPr>
  </w:style>
  <w:style w:type="paragraph" w:customStyle="1" w:styleId="FrontHeadline">
    <w:name w:val="Front Headline"/>
    <w:basedOn w:val="Normal"/>
    <w:uiPriority w:val="99"/>
    <w:rsid w:val="00D81556"/>
    <w:pPr>
      <w:spacing w:before="1567" w:after="6" w:line="480" w:lineRule="exact"/>
    </w:pPr>
    <w:rPr>
      <w:rFonts w:ascii="Trebuchet MS" w:hAnsi="Trebuchet MS"/>
      <w:b/>
      <w:color w:val="000080"/>
      <w:sz w:val="48"/>
    </w:rPr>
  </w:style>
  <w:style w:type="paragraph" w:customStyle="1" w:styleId="TableHeading">
    <w:name w:val="Table Heading"/>
    <w:basedOn w:val="Normal"/>
    <w:autoRedefine/>
    <w:uiPriority w:val="99"/>
    <w:rsid w:val="008865E4"/>
    <w:pPr>
      <w:framePr w:hSpace="180" w:wrap="around" w:vAnchor="text" w:hAnchor="margin" w:y="197"/>
      <w:spacing w:before="60" w:after="60"/>
      <w:jc w:val="left"/>
    </w:pPr>
    <w:rPr>
      <w:rFonts w:ascii="Trebuchet MS" w:hAnsi="Trebuchet MS"/>
      <w:b/>
    </w:rPr>
  </w:style>
  <w:style w:type="paragraph" w:customStyle="1" w:styleId="TableText">
    <w:name w:val="Table Text"/>
    <w:aliases w:val="tt,table Body Text"/>
    <w:basedOn w:val="Normal"/>
    <w:link w:val="TableTextChar"/>
    <w:autoRedefine/>
    <w:rsid w:val="002C288D"/>
    <w:pPr>
      <w:keepNext/>
      <w:jc w:val="left"/>
    </w:pPr>
    <w:rPr>
      <w:b/>
      <w:color w:val="0070C0"/>
    </w:rPr>
  </w:style>
  <w:style w:type="character" w:customStyle="1" w:styleId="TableTextChar">
    <w:name w:val="Table Text Char"/>
    <w:aliases w:val="tt Char,table Body Text Char"/>
    <w:basedOn w:val="DefaultParagraphFont"/>
    <w:link w:val="TableText"/>
    <w:rsid w:val="002C288D"/>
    <w:rPr>
      <w:rFonts w:ascii="Verdana" w:hAnsi="Verdana"/>
      <w:b/>
      <w:color w:val="0070C0"/>
      <w:lang w:val="en-GB"/>
    </w:rPr>
  </w:style>
  <w:style w:type="paragraph" w:customStyle="1" w:styleId="BodyCopy-Bullets">
    <w:name w:val="Body Copy-Bullets"/>
    <w:basedOn w:val="MainBodyCopy"/>
    <w:uiPriority w:val="99"/>
    <w:rsid w:val="00D81556"/>
    <w:pPr>
      <w:numPr>
        <w:numId w:val="1"/>
      </w:numPr>
      <w:tabs>
        <w:tab w:val="clear" w:pos="360"/>
      </w:tabs>
      <w:ind w:left="900" w:hanging="180"/>
    </w:pPr>
  </w:style>
  <w:style w:type="paragraph" w:customStyle="1" w:styleId="PullQuote">
    <w:name w:val="Pull Quote"/>
    <w:basedOn w:val="Normal"/>
    <w:uiPriority w:val="99"/>
    <w:rsid w:val="00D81556"/>
    <w:pPr>
      <w:spacing w:after="140" w:line="440" w:lineRule="exact"/>
    </w:pPr>
    <w:rPr>
      <w:rFonts w:ascii="Trebuchet MS" w:hAnsi="Trebuchet MS"/>
      <w:i/>
      <w:spacing w:val="2"/>
      <w:sz w:val="24"/>
    </w:rPr>
  </w:style>
  <w:style w:type="paragraph" w:customStyle="1" w:styleId="Caption-Italic">
    <w:name w:val="Caption-Italic"/>
    <w:basedOn w:val="Normal"/>
    <w:uiPriority w:val="99"/>
    <w:rsid w:val="00D81556"/>
    <w:pPr>
      <w:jc w:val="right"/>
    </w:pPr>
    <w:rPr>
      <w:rFonts w:ascii="Trebuchet MS" w:hAnsi="Trebuchet MS"/>
      <w:i/>
      <w:color w:val="000080"/>
      <w:spacing w:val="-40"/>
      <w:sz w:val="18"/>
    </w:rPr>
  </w:style>
  <w:style w:type="paragraph" w:customStyle="1" w:styleId="ContactCopy">
    <w:name w:val="Contact Copy"/>
    <w:basedOn w:val="Normal"/>
    <w:uiPriority w:val="99"/>
    <w:rsid w:val="00D81556"/>
    <w:pPr>
      <w:spacing w:before="81" w:line="190" w:lineRule="exact"/>
      <w:ind w:left="720" w:right="140"/>
    </w:pPr>
    <w:rPr>
      <w:rFonts w:ascii="Trebuchet MS" w:hAnsi="Trebuchet MS"/>
      <w:b/>
    </w:rPr>
  </w:style>
  <w:style w:type="paragraph" w:customStyle="1" w:styleId="MajorHead-Small">
    <w:name w:val="Major Head - Small"/>
    <w:basedOn w:val="Heading3"/>
    <w:next w:val="MainBodyCopy-1stPara"/>
    <w:uiPriority w:val="99"/>
    <w:rsid w:val="00D81556"/>
    <w:pPr>
      <w:numPr>
        <w:numId w:val="4"/>
      </w:numPr>
      <w:tabs>
        <w:tab w:val="left" w:pos="936"/>
      </w:tabs>
    </w:pPr>
    <w:rPr>
      <w:rFonts w:ascii="Trebuchet MS" w:hAnsi="Trebuchet MS"/>
      <w:b w:val="0"/>
      <w:sz w:val="20"/>
    </w:rPr>
  </w:style>
  <w:style w:type="paragraph" w:customStyle="1" w:styleId="TableofContents">
    <w:name w:val="Table of Contents"/>
    <w:basedOn w:val="MajorHead-Large"/>
    <w:uiPriority w:val="99"/>
    <w:rsid w:val="00873023"/>
    <w:pPr>
      <w:spacing w:before="400"/>
    </w:pPr>
    <w:rPr>
      <w:noProof/>
    </w:rPr>
  </w:style>
  <w:style w:type="paragraph" w:customStyle="1" w:styleId="Bullets">
    <w:name w:val="Bullets"/>
    <w:basedOn w:val="MainBodyCopy"/>
    <w:uiPriority w:val="99"/>
    <w:rsid w:val="00D81556"/>
    <w:pPr>
      <w:numPr>
        <w:numId w:val="2"/>
      </w:numPr>
      <w:tabs>
        <w:tab w:val="clear" w:pos="432"/>
        <w:tab w:val="num" w:pos="1368"/>
      </w:tabs>
      <w:ind w:left="1368"/>
    </w:pPr>
  </w:style>
  <w:style w:type="character" w:styleId="PageNumber">
    <w:name w:val="page number"/>
    <w:basedOn w:val="DefaultParagraphFont"/>
    <w:rsid w:val="00D81556"/>
    <w:rPr>
      <w:rFonts w:ascii="Verdana" w:hAnsi="Verdana"/>
      <w:noProof w:val="0"/>
      <w:sz w:val="18"/>
      <w:lang w:eastAsia="en-US"/>
    </w:rPr>
  </w:style>
  <w:style w:type="paragraph" w:customStyle="1" w:styleId="MainBodyCopyLevel2-1stPara">
    <w:name w:val="Main Body Copy Level 2 - 1st Para"/>
    <w:basedOn w:val="MainBodyCopy-1stPara"/>
    <w:next w:val="MainBodyCopyLevel2"/>
    <w:autoRedefine/>
    <w:uiPriority w:val="99"/>
    <w:rsid w:val="00D81556"/>
    <w:pPr>
      <w:ind w:left="1440"/>
    </w:pPr>
  </w:style>
  <w:style w:type="paragraph" w:customStyle="1" w:styleId="MainBodyCopyLevel2">
    <w:name w:val="Main Body Copy Level 2"/>
    <w:basedOn w:val="MainBodyCopyLevel2-1stPara"/>
    <w:autoRedefine/>
    <w:uiPriority w:val="99"/>
    <w:rsid w:val="00D81556"/>
    <w:pPr>
      <w:ind w:firstLine="187"/>
    </w:pPr>
  </w:style>
  <w:style w:type="paragraph" w:customStyle="1" w:styleId="BodyCopyBulletsLevel2">
    <w:name w:val="Body Copy Bullets Level 2"/>
    <w:basedOn w:val="BodyCopy-Bullets"/>
    <w:uiPriority w:val="99"/>
    <w:rsid w:val="00D81556"/>
    <w:pPr>
      <w:ind w:left="1620"/>
    </w:pPr>
  </w:style>
  <w:style w:type="paragraph" w:customStyle="1" w:styleId="MainBodyCopyLevel3">
    <w:name w:val="Main Body Copy Level 3"/>
    <w:basedOn w:val="MainBodyCopy-1stPara"/>
    <w:uiPriority w:val="99"/>
    <w:rsid w:val="00D81556"/>
    <w:pPr>
      <w:ind w:left="2160"/>
    </w:pPr>
  </w:style>
  <w:style w:type="paragraph" w:styleId="TOC1">
    <w:name w:val="toc 1"/>
    <w:basedOn w:val="Normal"/>
    <w:next w:val="Normal"/>
    <w:autoRedefine/>
    <w:uiPriority w:val="39"/>
    <w:rsid w:val="00BE2426"/>
    <w:pPr>
      <w:tabs>
        <w:tab w:val="left" w:pos="540"/>
        <w:tab w:val="right" w:leader="dot" w:pos="9163"/>
      </w:tabs>
      <w:ind w:left="187"/>
    </w:pPr>
    <w:rPr>
      <w:b/>
      <w:noProof/>
      <w:sz w:val="18"/>
    </w:rPr>
  </w:style>
  <w:style w:type="paragraph" w:styleId="TOC2">
    <w:name w:val="toc 2"/>
    <w:basedOn w:val="Normal"/>
    <w:next w:val="Normal"/>
    <w:autoRedefine/>
    <w:uiPriority w:val="39"/>
    <w:rsid w:val="00BE2426"/>
    <w:pPr>
      <w:tabs>
        <w:tab w:val="left" w:pos="1080"/>
        <w:tab w:val="right" w:leader="dot" w:pos="9163"/>
      </w:tabs>
      <w:ind w:left="540"/>
    </w:pPr>
    <w:rPr>
      <w:noProof/>
      <w:color w:val="000000"/>
      <w:sz w:val="16"/>
    </w:rPr>
  </w:style>
  <w:style w:type="paragraph" w:styleId="TOC3">
    <w:name w:val="toc 3"/>
    <w:basedOn w:val="Normal"/>
    <w:next w:val="Normal"/>
    <w:autoRedefine/>
    <w:uiPriority w:val="39"/>
    <w:rsid w:val="00011E94"/>
    <w:pPr>
      <w:tabs>
        <w:tab w:val="left" w:pos="1728"/>
        <w:tab w:val="right" w:leader="dot" w:pos="9163"/>
      </w:tabs>
      <w:ind w:left="1080"/>
    </w:pPr>
    <w:rPr>
      <w:noProof/>
      <w:sz w:val="16"/>
    </w:rPr>
  </w:style>
  <w:style w:type="paragraph" w:styleId="TOC4">
    <w:name w:val="toc 4"/>
    <w:basedOn w:val="Normal"/>
    <w:next w:val="Normal"/>
    <w:autoRedefine/>
    <w:uiPriority w:val="39"/>
    <w:rsid w:val="00D81556"/>
    <w:pPr>
      <w:ind w:left="600"/>
    </w:pPr>
  </w:style>
  <w:style w:type="paragraph" w:styleId="TOC5">
    <w:name w:val="toc 5"/>
    <w:basedOn w:val="Normal"/>
    <w:next w:val="Normal"/>
    <w:autoRedefine/>
    <w:uiPriority w:val="39"/>
    <w:rsid w:val="00D81556"/>
    <w:pPr>
      <w:ind w:left="800"/>
    </w:pPr>
  </w:style>
  <w:style w:type="paragraph" w:styleId="TOC6">
    <w:name w:val="toc 6"/>
    <w:basedOn w:val="Normal"/>
    <w:next w:val="Normal"/>
    <w:autoRedefine/>
    <w:uiPriority w:val="39"/>
    <w:rsid w:val="00D81556"/>
    <w:pPr>
      <w:ind w:left="1000"/>
    </w:pPr>
  </w:style>
  <w:style w:type="paragraph" w:styleId="TOC7">
    <w:name w:val="toc 7"/>
    <w:basedOn w:val="Normal"/>
    <w:next w:val="Normal"/>
    <w:autoRedefine/>
    <w:uiPriority w:val="39"/>
    <w:rsid w:val="00D81556"/>
    <w:pPr>
      <w:ind w:left="1200"/>
    </w:pPr>
  </w:style>
  <w:style w:type="paragraph" w:styleId="TOC8">
    <w:name w:val="toc 8"/>
    <w:basedOn w:val="Normal"/>
    <w:next w:val="Normal"/>
    <w:autoRedefine/>
    <w:uiPriority w:val="39"/>
    <w:rsid w:val="00D81556"/>
    <w:pPr>
      <w:ind w:left="1400"/>
    </w:pPr>
  </w:style>
  <w:style w:type="paragraph" w:styleId="TOC9">
    <w:name w:val="toc 9"/>
    <w:basedOn w:val="Normal"/>
    <w:next w:val="Normal"/>
    <w:autoRedefine/>
    <w:uiPriority w:val="39"/>
    <w:rsid w:val="00D81556"/>
    <w:pPr>
      <w:ind w:left="1600"/>
    </w:pPr>
  </w:style>
  <w:style w:type="paragraph" w:styleId="DocumentMap">
    <w:name w:val="Document Map"/>
    <w:basedOn w:val="Normal"/>
    <w:link w:val="DocumentMapChar"/>
    <w:uiPriority w:val="99"/>
    <w:rsid w:val="00D81556"/>
    <w:pPr>
      <w:shd w:val="clear" w:color="auto" w:fill="000080"/>
    </w:pPr>
    <w:rPr>
      <w:rFonts w:ascii="Tahoma" w:hAnsi="Tahoma"/>
    </w:rPr>
  </w:style>
  <w:style w:type="character" w:customStyle="1" w:styleId="DocumentMapChar">
    <w:name w:val="Document Map Char"/>
    <w:basedOn w:val="DefaultParagraphFont"/>
    <w:link w:val="DocumentMap"/>
    <w:uiPriority w:val="99"/>
    <w:rsid w:val="00BB193A"/>
    <w:rPr>
      <w:rFonts w:ascii="Tahoma" w:hAnsi="Tahoma"/>
      <w:shd w:val="clear" w:color="auto" w:fill="000080"/>
      <w:lang w:val="en-GB"/>
    </w:rPr>
  </w:style>
  <w:style w:type="paragraph" w:customStyle="1" w:styleId="HiddenText">
    <w:name w:val="Hidden Text"/>
    <w:basedOn w:val="Normal"/>
    <w:uiPriority w:val="99"/>
    <w:rsid w:val="00D81556"/>
    <w:rPr>
      <w:vanish/>
      <w:color w:val="FF0000"/>
    </w:rPr>
  </w:style>
  <w:style w:type="paragraph" w:styleId="Header">
    <w:name w:val="header"/>
    <w:aliases w:val="Header Portrait,Header CFMU,h,ho,header odd"/>
    <w:basedOn w:val="Normal"/>
    <w:link w:val="HeaderChar"/>
    <w:rsid w:val="00D81556"/>
    <w:pPr>
      <w:tabs>
        <w:tab w:val="center" w:pos="4320"/>
        <w:tab w:val="right" w:pos="8640"/>
      </w:tabs>
    </w:pPr>
  </w:style>
  <w:style w:type="character" w:customStyle="1" w:styleId="HeaderChar">
    <w:name w:val="Header Char"/>
    <w:aliases w:val="Header Portrait Char,Header CFMU Char,h Char,ho Char,header odd Char"/>
    <w:basedOn w:val="DefaultParagraphFont"/>
    <w:link w:val="Header"/>
    <w:locked/>
    <w:rsid w:val="00BB193A"/>
    <w:rPr>
      <w:rFonts w:ascii="Verdana" w:hAnsi="Verdana"/>
      <w:lang w:val="en-GB"/>
    </w:rPr>
  </w:style>
  <w:style w:type="paragraph" w:styleId="Footer">
    <w:name w:val="footer"/>
    <w:basedOn w:val="Normal"/>
    <w:link w:val="FooterChar"/>
    <w:uiPriority w:val="99"/>
    <w:rsid w:val="00D81556"/>
    <w:pPr>
      <w:tabs>
        <w:tab w:val="center" w:pos="4320"/>
        <w:tab w:val="right" w:pos="8640"/>
      </w:tabs>
    </w:pPr>
  </w:style>
  <w:style w:type="character" w:customStyle="1" w:styleId="FooterChar">
    <w:name w:val="Footer Char"/>
    <w:basedOn w:val="DefaultParagraphFont"/>
    <w:link w:val="Footer"/>
    <w:uiPriority w:val="99"/>
    <w:rsid w:val="00BB193A"/>
    <w:rPr>
      <w:rFonts w:ascii="Verdana" w:hAnsi="Verdana"/>
      <w:lang w:val="en-GB"/>
    </w:rPr>
  </w:style>
  <w:style w:type="paragraph" w:customStyle="1" w:styleId="CoverTitle">
    <w:name w:val="Cover Title"/>
    <w:basedOn w:val="Heading1"/>
    <w:link w:val="CoverTitleChar"/>
    <w:uiPriority w:val="99"/>
    <w:rsid w:val="00D81556"/>
    <w:pPr>
      <w:spacing w:before="600"/>
    </w:pPr>
    <w:rPr>
      <w:rFonts w:ascii="Trebuchet MS" w:hAnsi="Trebuchet MS"/>
      <w:b w:val="0"/>
    </w:rPr>
  </w:style>
  <w:style w:type="character" w:customStyle="1" w:styleId="CoverTitleChar">
    <w:name w:val="Cover Title Char"/>
    <w:basedOn w:val="Heading1Char"/>
    <w:link w:val="CoverTitle"/>
    <w:uiPriority w:val="99"/>
    <w:rsid w:val="00D81556"/>
    <w:rPr>
      <w:rFonts w:ascii="Trebuchet MS" w:hAnsi="Trebuchet MS" w:cs="Arial"/>
      <w:b/>
      <w:bCs/>
      <w:color w:val="000000"/>
      <w:sz w:val="32"/>
      <w:lang w:val="en-GB"/>
    </w:rPr>
  </w:style>
  <w:style w:type="paragraph" w:customStyle="1" w:styleId="EBEI">
    <w:name w:val="EBEI"/>
    <w:basedOn w:val="Normal"/>
    <w:autoRedefine/>
    <w:uiPriority w:val="99"/>
    <w:rsid w:val="00D81556"/>
    <w:pPr>
      <w:framePr w:w="3404" w:h="951" w:hRule="exact" w:hSpace="180" w:wrap="around" w:vAnchor="text" w:hAnchor="page" w:x="7827" w:y="10095"/>
      <w:widowControl w:val="0"/>
      <w:autoSpaceDE w:val="0"/>
      <w:autoSpaceDN w:val="0"/>
      <w:adjustRightInd w:val="0"/>
      <w:jc w:val="right"/>
    </w:pPr>
    <w:rPr>
      <w:color w:val="B1CBE5"/>
    </w:rPr>
  </w:style>
  <w:style w:type="paragraph" w:customStyle="1" w:styleId="DocumentTitle">
    <w:name w:val="Document Title"/>
    <w:basedOn w:val="Footer"/>
    <w:uiPriority w:val="99"/>
    <w:rsid w:val="00D81556"/>
    <w:pPr>
      <w:spacing w:before="100"/>
      <w:jc w:val="center"/>
    </w:pPr>
    <w:rPr>
      <w:rFonts w:ascii="Trebuchet MS" w:hAnsi="Trebuchet MS"/>
      <w:b/>
      <w:sz w:val="16"/>
    </w:rPr>
  </w:style>
  <w:style w:type="paragraph" w:customStyle="1" w:styleId="copyright">
    <w:name w:val="copyright"/>
    <w:basedOn w:val="Footer"/>
    <w:uiPriority w:val="99"/>
    <w:rsid w:val="00D81556"/>
    <w:pPr>
      <w:spacing w:before="100"/>
      <w:jc w:val="center"/>
    </w:pPr>
    <w:rPr>
      <w:rFonts w:ascii="Trebuchet MS" w:hAnsi="Trebuchet MS"/>
      <w:sz w:val="14"/>
    </w:rPr>
  </w:style>
  <w:style w:type="paragraph" w:customStyle="1" w:styleId="URL">
    <w:name w:val="URL"/>
    <w:basedOn w:val="Normal"/>
    <w:uiPriority w:val="99"/>
    <w:rsid w:val="00D81556"/>
    <w:pPr>
      <w:jc w:val="right"/>
    </w:pPr>
    <w:rPr>
      <w:rFonts w:ascii="Trebuchet MS" w:hAnsi="Trebuchet MS"/>
      <w:b/>
    </w:rPr>
  </w:style>
  <w:style w:type="paragraph" w:customStyle="1" w:styleId="Subject">
    <w:name w:val="Subject"/>
    <w:basedOn w:val="Normal"/>
    <w:uiPriority w:val="99"/>
    <w:rsid w:val="00D81556"/>
    <w:pPr>
      <w:spacing w:before="120"/>
      <w:ind w:right="720"/>
      <w:jc w:val="right"/>
    </w:pPr>
    <w:rPr>
      <w:sz w:val="22"/>
    </w:rPr>
  </w:style>
  <w:style w:type="paragraph" w:customStyle="1" w:styleId="GraphicLabel">
    <w:name w:val="Graphic Label"/>
    <w:basedOn w:val="Normal"/>
    <w:uiPriority w:val="99"/>
    <w:rsid w:val="00D81556"/>
    <w:rPr>
      <w:rFonts w:ascii="Arial Black" w:hAnsi="Arial Black"/>
      <w:color w:val="FFFFFF"/>
      <w:sz w:val="18"/>
    </w:rPr>
  </w:style>
  <w:style w:type="paragraph" w:customStyle="1" w:styleId="MajorHead-Medium">
    <w:name w:val="Major Head - Medium"/>
    <w:basedOn w:val="Heading2"/>
    <w:next w:val="MainBodyCopy-1stPara"/>
    <w:uiPriority w:val="99"/>
    <w:rsid w:val="00D81556"/>
    <w:pPr>
      <w:numPr>
        <w:numId w:val="4"/>
      </w:numPr>
    </w:pPr>
    <w:rPr>
      <w:rFonts w:ascii="Trebuchet MS" w:hAnsi="Trebuchet MS"/>
      <w:sz w:val="24"/>
    </w:rPr>
  </w:style>
  <w:style w:type="paragraph" w:customStyle="1" w:styleId="Description">
    <w:name w:val="Description"/>
    <w:basedOn w:val="Normal"/>
    <w:uiPriority w:val="99"/>
    <w:rsid w:val="00D81556"/>
    <w:pPr>
      <w:tabs>
        <w:tab w:val="left" w:pos="0"/>
        <w:tab w:val="left" w:pos="4320"/>
      </w:tabs>
      <w:spacing w:before="50" w:after="240"/>
      <w:ind w:left="450"/>
      <w:outlineLvl w:val="3"/>
    </w:pPr>
    <w:rPr>
      <w:rFonts w:ascii="Trebuchet MS" w:hAnsi="Trebuchet MS"/>
      <w:color w:val="FFFFFF"/>
      <w:sz w:val="24"/>
    </w:rPr>
  </w:style>
  <w:style w:type="paragraph" w:customStyle="1" w:styleId="edscom">
    <w:name w:val="eds.com"/>
    <w:basedOn w:val="Normal"/>
    <w:uiPriority w:val="99"/>
    <w:rsid w:val="00D81556"/>
    <w:pPr>
      <w:tabs>
        <w:tab w:val="left" w:pos="0"/>
        <w:tab w:val="left" w:pos="4320"/>
      </w:tabs>
      <w:spacing w:before="60" w:after="240"/>
      <w:ind w:left="86"/>
      <w:outlineLvl w:val="3"/>
    </w:pPr>
    <w:rPr>
      <w:rFonts w:ascii="Trebuchet MS" w:hAnsi="Trebuchet MS"/>
    </w:rPr>
  </w:style>
  <w:style w:type="paragraph" w:customStyle="1" w:styleId="DocDate">
    <w:name w:val="DocDate"/>
    <w:basedOn w:val="Normal"/>
    <w:uiPriority w:val="99"/>
    <w:rsid w:val="00D81556"/>
    <w:rPr>
      <w:rFonts w:ascii="Trebuchet MS" w:hAnsi="Trebuchet MS"/>
      <w:lang w:val="en-US"/>
    </w:rPr>
  </w:style>
  <w:style w:type="character" w:styleId="Hyperlink">
    <w:name w:val="Hyperlink"/>
    <w:basedOn w:val="DefaultParagraphFont"/>
    <w:uiPriority w:val="99"/>
    <w:rsid w:val="00BE2426"/>
    <w:rPr>
      <w:rFonts w:ascii="Verdana" w:hAnsi="Verdana"/>
      <w:color w:val="auto"/>
      <w:sz w:val="18"/>
      <w:u w:val="single"/>
    </w:rPr>
  </w:style>
  <w:style w:type="character" w:styleId="FollowedHyperlink">
    <w:name w:val="FollowedHyperlink"/>
    <w:basedOn w:val="DefaultParagraphFont"/>
    <w:rsid w:val="00D81556"/>
    <w:rPr>
      <w:color w:val="800080"/>
      <w:u w:val="single"/>
    </w:rPr>
  </w:style>
  <w:style w:type="paragraph" w:customStyle="1" w:styleId="Title1">
    <w:name w:val="Title1"/>
    <w:basedOn w:val="CoverTitle"/>
    <w:link w:val="titleChar"/>
    <w:uiPriority w:val="99"/>
    <w:rsid w:val="00D81556"/>
    <w:pPr>
      <w:spacing w:before="40" w:after="40"/>
    </w:pPr>
    <w:rPr>
      <w:b/>
      <w:color w:val="0F3A68"/>
      <w:sz w:val="36"/>
      <w:szCs w:val="48"/>
    </w:rPr>
  </w:style>
  <w:style w:type="character" w:customStyle="1" w:styleId="titleChar">
    <w:name w:val="title Char"/>
    <w:basedOn w:val="CoverTitleChar"/>
    <w:link w:val="Title1"/>
    <w:uiPriority w:val="99"/>
    <w:rsid w:val="00D81556"/>
    <w:rPr>
      <w:rFonts w:ascii="Trebuchet MS" w:hAnsi="Trebuchet MS" w:cs="Arial"/>
      <w:b/>
      <w:bCs/>
      <w:color w:val="0F3A68"/>
      <w:sz w:val="36"/>
      <w:szCs w:val="48"/>
      <w:lang w:val="en-GB"/>
    </w:rPr>
  </w:style>
  <w:style w:type="paragraph" w:styleId="Date">
    <w:name w:val="Date"/>
    <w:basedOn w:val="Normal"/>
    <w:next w:val="Normal"/>
    <w:link w:val="DateChar"/>
    <w:uiPriority w:val="99"/>
    <w:rsid w:val="00D81556"/>
  </w:style>
  <w:style w:type="character" w:customStyle="1" w:styleId="DateChar">
    <w:name w:val="Date Char"/>
    <w:basedOn w:val="DefaultParagraphFont"/>
    <w:link w:val="Date"/>
    <w:uiPriority w:val="99"/>
    <w:rsid w:val="00BB193A"/>
    <w:rPr>
      <w:rFonts w:ascii="Verdana" w:hAnsi="Verdana"/>
      <w:lang w:val="en-GB"/>
    </w:rPr>
  </w:style>
  <w:style w:type="paragraph" w:customStyle="1" w:styleId="StyleHeading1TrebuchetMS14ptAuto">
    <w:name w:val="Style Heading 1 + Trebuchet MS 14 pt Auto"/>
    <w:basedOn w:val="Heading1"/>
    <w:uiPriority w:val="99"/>
    <w:rsid w:val="00D81556"/>
    <w:pPr>
      <w:numPr>
        <w:numId w:val="3"/>
      </w:numPr>
    </w:pPr>
    <w:rPr>
      <w:rFonts w:ascii="Trebuchet MS" w:hAnsi="Trebuchet MS"/>
      <w:bCs w:val="0"/>
      <w:color w:val="auto"/>
      <w:sz w:val="28"/>
    </w:rPr>
  </w:style>
  <w:style w:type="paragraph" w:styleId="Caption">
    <w:name w:val="caption"/>
    <w:basedOn w:val="Normal"/>
    <w:next w:val="Normal"/>
    <w:uiPriority w:val="99"/>
    <w:qFormat/>
    <w:rsid w:val="000C1F5C"/>
    <w:pPr>
      <w:keepLines/>
      <w:spacing w:before="200" w:after="200"/>
      <w:ind w:left="1080"/>
      <w:jc w:val="center"/>
    </w:pPr>
    <w:rPr>
      <w:b/>
      <w:bCs/>
    </w:rPr>
  </w:style>
  <w:style w:type="table" w:styleId="TableGrid">
    <w:name w:val="Table Grid"/>
    <w:basedOn w:val="TableNormal"/>
    <w:rsid w:val="00D815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body text,bt,body text Char + Left:  0&quot; + Italic + L...,body text Char,body text Char Char Char Char,body text Char Char Char Char Char Char Char Char Char"/>
    <w:basedOn w:val="Normal"/>
    <w:link w:val="BodyTextChar"/>
    <w:uiPriority w:val="99"/>
    <w:rsid w:val="00D81556"/>
    <w:pPr>
      <w:ind w:left="720"/>
    </w:pPr>
  </w:style>
  <w:style w:type="character" w:customStyle="1" w:styleId="BodyTextChar">
    <w:name w:val="Body Text Char"/>
    <w:aliases w:val="body text Char1,bt Char,body text Char + Left:  0&quot; + Italic + L... Char,body text Char Char,body text Char Char Char Char Char,body text Char Char Char Char Char Char Char Char Char Char"/>
    <w:basedOn w:val="DefaultParagraphFont"/>
    <w:link w:val="BodyText"/>
    <w:uiPriority w:val="99"/>
    <w:rsid w:val="00D81556"/>
    <w:rPr>
      <w:rFonts w:ascii="Verdana" w:hAnsi="Verdana"/>
      <w:lang w:val="en-GB" w:eastAsia="en-US" w:bidi="ar-SA"/>
    </w:rPr>
  </w:style>
  <w:style w:type="paragraph" w:styleId="Title">
    <w:name w:val="Title"/>
    <w:basedOn w:val="Normal"/>
    <w:link w:val="TitleChar0"/>
    <w:uiPriority w:val="99"/>
    <w:qFormat/>
    <w:rsid w:val="00D81556"/>
    <w:pPr>
      <w:spacing w:before="240" w:after="60"/>
      <w:jc w:val="center"/>
    </w:pPr>
    <w:rPr>
      <w:rFonts w:ascii="Trebuchet MS" w:hAnsi="Trebuchet MS"/>
      <w:b/>
      <w:bCs/>
      <w:kern w:val="28"/>
      <w:sz w:val="28"/>
    </w:rPr>
  </w:style>
  <w:style w:type="character" w:customStyle="1" w:styleId="TitleChar0">
    <w:name w:val="Title Char"/>
    <w:basedOn w:val="DefaultParagraphFont"/>
    <w:link w:val="Title"/>
    <w:uiPriority w:val="99"/>
    <w:rsid w:val="00BB193A"/>
    <w:rPr>
      <w:rFonts w:ascii="Trebuchet MS" w:hAnsi="Trebuchet MS"/>
      <w:b/>
      <w:bCs/>
      <w:kern w:val="28"/>
      <w:sz w:val="28"/>
      <w:lang w:val="en-GB"/>
    </w:rPr>
  </w:style>
  <w:style w:type="paragraph" w:styleId="TableofFigures">
    <w:name w:val="table of figures"/>
    <w:basedOn w:val="Normal"/>
    <w:next w:val="Normal"/>
    <w:uiPriority w:val="99"/>
    <w:rsid w:val="00DD07AD"/>
    <w:rPr>
      <w:sz w:val="18"/>
    </w:rPr>
  </w:style>
  <w:style w:type="paragraph" w:styleId="BalloonText">
    <w:name w:val="Balloon Text"/>
    <w:basedOn w:val="Normal"/>
    <w:link w:val="BalloonTextChar"/>
    <w:uiPriority w:val="99"/>
    <w:rsid w:val="00D81556"/>
    <w:rPr>
      <w:rFonts w:ascii="Tahoma" w:hAnsi="Tahoma" w:cs="Tahoma"/>
      <w:sz w:val="16"/>
      <w:szCs w:val="16"/>
    </w:rPr>
  </w:style>
  <w:style w:type="character" w:customStyle="1" w:styleId="BalloonTextChar">
    <w:name w:val="Balloon Text Char"/>
    <w:basedOn w:val="DefaultParagraphFont"/>
    <w:link w:val="BalloonText"/>
    <w:uiPriority w:val="99"/>
    <w:rsid w:val="00D81556"/>
    <w:rPr>
      <w:rFonts w:ascii="Tahoma" w:hAnsi="Tahoma" w:cs="Tahoma"/>
      <w:sz w:val="16"/>
      <w:szCs w:val="16"/>
      <w:lang w:val="en-GB" w:eastAsia="en-US" w:bidi="ar-SA"/>
    </w:rPr>
  </w:style>
  <w:style w:type="paragraph" w:customStyle="1" w:styleId="BulletList">
    <w:name w:val="Bullet List"/>
    <w:basedOn w:val="MainBodyCopy-1stPara"/>
    <w:link w:val="BulletListChar"/>
    <w:uiPriority w:val="99"/>
    <w:qFormat/>
    <w:rsid w:val="009C6B11"/>
    <w:pPr>
      <w:numPr>
        <w:numId w:val="6"/>
      </w:numPr>
      <w:tabs>
        <w:tab w:val="clear" w:pos="1440"/>
        <w:tab w:val="num" w:pos="1800"/>
      </w:tabs>
      <w:spacing w:before="0" w:after="120" w:line="240" w:lineRule="auto"/>
      <w:ind w:left="1800"/>
    </w:pPr>
    <w:rPr>
      <w:sz w:val="20"/>
    </w:rPr>
  </w:style>
  <w:style w:type="character" w:customStyle="1" w:styleId="BulletListChar">
    <w:name w:val="Bullet List Char"/>
    <w:basedOn w:val="MainBodyCopy-1stParaChar"/>
    <w:link w:val="BulletList"/>
    <w:uiPriority w:val="99"/>
    <w:rsid w:val="009C6B11"/>
    <w:rPr>
      <w:rFonts w:ascii="Verdana" w:hAnsi="Verdana"/>
      <w:sz w:val="18"/>
      <w:lang w:val="en-GB" w:eastAsia="en-US" w:bidi="ar-SA"/>
    </w:rPr>
  </w:style>
  <w:style w:type="paragraph" w:customStyle="1" w:styleId="RegularText">
    <w:name w:val="Regular Text"/>
    <w:basedOn w:val="MainBodyCopy-1stPara"/>
    <w:link w:val="RegularTextChar"/>
    <w:qFormat/>
    <w:rsid w:val="00C3490F"/>
    <w:pPr>
      <w:spacing w:before="0" w:after="120" w:line="240" w:lineRule="auto"/>
      <w:ind w:left="1080"/>
    </w:pPr>
    <w:rPr>
      <w:sz w:val="20"/>
    </w:rPr>
  </w:style>
  <w:style w:type="character" w:customStyle="1" w:styleId="RegularTextChar">
    <w:name w:val="Regular Text Char"/>
    <w:basedOn w:val="MainBodyCopy-1stParaChar"/>
    <w:link w:val="RegularText"/>
    <w:rsid w:val="00C3490F"/>
    <w:rPr>
      <w:rFonts w:ascii="Verdana" w:hAnsi="Verdana"/>
      <w:sz w:val="18"/>
      <w:lang w:val="en-GB" w:eastAsia="en-US" w:bidi="ar-SA"/>
    </w:rPr>
  </w:style>
  <w:style w:type="paragraph" w:customStyle="1" w:styleId="NumberedList">
    <w:name w:val="Numbered List"/>
    <w:basedOn w:val="MainBodyCopy-1stPara"/>
    <w:link w:val="NumberedListChar"/>
    <w:uiPriority w:val="99"/>
    <w:qFormat/>
    <w:rsid w:val="00D81556"/>
    <w:pPr>
      <w:numPr>
        <w:numId w:val="7"/>
      </w:numPr>
    </w:pPr>
  </w:style>
  <w:style w:type="character" w:customStyle="1" w:styleId="NumberedListChar">
    <w:name w:val="Numbered List Char"/>
    <w:basedOn w:val="MainBodyCopy-1stParaChar"/>
    <w:link w:val="NumberedList"/>
    <w:uiPriority w:val="99"/>
    <w:rsid w:val="00D81556"/>
    <w:rPr>
      <w:rFonts w:ascii="Verdana" w:hAnsi="Verdana"/>
      <w:sz w:val="18"/>
      <w:lang w:val="en-GB" w:eastAsia="en-US" w:bidi="ar-SA"/>
    </w:rPr>
  </w:style>
  <w:style w:type="paragraph" w:customStyle="1" w:styleId="Page1Title">
    <w:name w:val="Page1Title"/>
    <w:basedOn w:val="Normal"/>
    <w:link w:val="Page1TitleChar"/>
    <w:qFormat/>
    <w:rsid w:val="00D81556"/>
    <w:rPr>
      <w:rFonts w:ascii="Trebuchet MS" w:hAnsi="Trebuchet MS"/>
      <w:b/>
      <w:bCs/>
      <w:color w:val="1F497D"/>
      <w:sz w:val="36"/>
      <w:szCs w:val="36"/>
    </w:rPr>
  </w:style>
  <w:style w:type="character" w:customStyle="1" w:styleId="Page1TitleChar">
    <w:name w:val="Page1Title Char"/>
    <w:basedOn w:val="DefaultParagraphFont"/>
    <w:link w:val="Page1Title"/>
    <w:rsid w:val="00D81556"/>
    <w:rPr>
      <w:rFonts w:ascii="Trebuchet MS" w:hAnsi="Trebuchet MS"/>
      <w:b/>
      <w:bCs/>
      <w:color w:val="1F497D"/>
      <w:sz w:val="36"/>
      <w:szCs w:val="36"/>
      <w:lang w:val="en-GB" w:bidi="ar-SA"/>
    </w:rPr>
  </w:style>
  <w:style w:type="paragraph" w:customStyle="1" w:styleId="ComputerOutput">
    <w:name w:val="Computer Output"/>
    <w:basedOn w:val="Normal"/>
    <w:link w:val="ComputerOutputChar"/>
    <w:qFormat/>
    <w:rsid w:val="00D81556"/>
    <w:rPr>
      <w:rFonts w:ascii="Courier New" w:hAnsi="Courier New" w:cs="Courier New"/>
    </w:rPr>
  </w:style>
  <w:style w:type="character" w:customStyle="1" w:styleId="ComputerOutputChar">
    <w:name w:val="Computer Output Char"/>
    <w:basedOn w:val="DefaultParagraphFont"/>
    <w:link w:val="ComputerOutput"/>
    <w:rsid w:val="00D81556"/>
    <w:rPr>
      <w:rFonts w:ascii="Courier New" w:hAnsi="Courier New" w:cs="Courier New"/>
      <w:lang w:val="en-GB" w:eastAsia="en-US" w:bidi="ar-SA"/>
    </w:rPr>
  </w:style>
  <w:style w:type="paragraph" w:customStyle="1" w:styleId="DocDis">
    <w:name w:val="DocDis"/>
    <w:basedOn w:val="Normal"/>
    <w:link w:val="DocDisChar"/>
    <w:rsid w:val="00D81556"/>
  </w:style>
  <w:style w:type="character" w:customStyle="1" w:styleId="DocDisChar">
    <w:name w:val="DocDis Char"/>
    <w:basedOn w:val="DefaultParagraphFont"/>
    <w:link w:val="DocDis"/>
    <w:rsid w:val="00D81556"/>
    <w:rPr>
      <w:rFonts w:ascii="Arial" w:hAnsi="Arial"/>
      <w:lang w:val="en-GB" w:bidi="ar-SA"/>
    </w:rPr>
  </w:style>
  <w:style w:type="paragraph" w:customStyle="1" w:styleId="Bullet">
    <w:name w:val="Bullet"/>
    <w:uiPriority w:val="99"/>
    <w:rsid w:val="00485CBF"/>
    <w:pPr>
      <w:numPr>
        <w:numId w:val="8"/>
      </w:numPr>
      <w:spacing w:before="20" w:after="20"/>
    </w:pPr>
    <w:rPr>
      <w:rFonts w:ascii="Verdana" w:hAnsi="Verdana"/>
      <w:sz w:val="18"/>
    </w:rPr>
  </w:style>
  <w:style w:type="paragraph" w:customStyle="1" w:styleId="Bodytext0">
    <w:name w:val="Bodytext"/>
    <w:basedOn w:val="Normal"/>
    <w:uiPriority w:val="99"/>
    <w:rsid w:val="00B25F5E"/>
    <w:pPr>
      <w:spacing w:before="120"/>
      <w:ind w:left="851"/>
    </w:pPr>
    <w:rPr>
      <w:rFonts w:ascii="Times New Roman" w:hAnsi="Times New Roman"/>
      <w:sz w:val="24"/>
    </w:rPr>
  </w:style>
  <w:style w:type="paragraph" w:styleId="NormalWeb">
    <w:name w:val="Normal (Web)"/>
    <w:basedOn w:val="Normal"/>
    <w:uiPriority w:val="99"/>
    <w:rsid w:val="00C56C09"/>
    <w:pPr>
      <w:spacing w:before="100" w:beforeAutospacing="1" w:after="100" w:afterAutospacing="1"/>
    </w:pPr>
    <w:rPr>
      <w:rFonts w:ascii="Times New Roman" w:hAnsi="Times New Roman"/>
      <w:sz w:val="24"/>
      <w:szCs w:val="24"/>
      <w:lang w:eastAsia="en-GB"/>
    </w:rPr>
  </w:style>
  <w:style w:type="paragraph" w:styleId="ListBullet">
    <w:name w:val="List Bullet"/>
    <w:basedOn w:val="Normal"/>
    <w:uiPriority w:val="99"/>
    <w:rsid w:val="00046584"/>
    <w:pPr>
      <w:tabs>
        <w:tab w:val="num" w:pos="0"/>
      </w:tabs>
    </w:pPr>
    <w:rPr>
      <w:rFonts w:ascii="Times New Roman" w:hAnsi="Times New Roman"/>
      <w:sz w:val="22"/>
    </w:rPr>
  </w:style>
  <w:style w:type="character" w:styleId="CommentReference">
    <w:name w:val="annotation reference"/>
    <w:basedOn w:val="DefaultParagraphFont"/>
    <w:semiHidden/>
    <w:rsid w:val="00F84ADC"/>
    <w:rPr>
      <w:sz w:val="16"/>
      <w:szCs w:val="16"/>
    </w:rPr>
  </w:style>
  <w:style w:type="paragraph" w:styleId="CommentText">
    <w:name w:val="annotation text"/>
    <w:basedOn w:val="Normal"/>
    <w:link w:val="CommentTextChar"/>
    <w:uiPriority w:val="99"/>
    <w:semiHidden/>
    <w:rsid w:val="00F84ADC"/>
  </w:style>
  <w:style w:type="character" w:customStyle="1" w:styleId="CommentTextChar">
    <w:name w:val="Comment Text Char"/>
    <w:basedOn w:val="DefaultParagraphFont"/>
    <w:link w:val="CommentText"/>
    <w:uiPriority w:val="99"/>
    <w:semiHidden/>
    <w:rsid w:val="00BB193A"/>
    <w:rPr>
      <w:rFonts w:ascii="Verdana" w:hAnsi="Verdana"/>
      <w:lang w:val="en-GB"/>
    </w:rPr>
  </w:style>
  <w:style w:type="paragraph" w:styleId="CommentSubject">
    <w:name w:val="annotation subject"/>
    <w:basedOn w:val="CommentText"/>
    <w:next w:val="CommentText"/>
    <w:link w:val="CommentSubjectChar"/>
    <w:uiPriority w:val="99"/>
    <w:semiHidden/>
    <w:rsid w:val="00F84ADC"/>
    <w:rPr>
      <w:b/>
      <w:bCs/>
    </w:rPr>
  </w:style>
  <w:style w:type="character" w:customStyle="1" w:styleId="CommentSubjectChar">
    <w:name w:val="Comment Subject Char"/>
    <w:basedOn w:val="CommentTextChar"/>
    <w:link w:val="CommentSubject"/>
    <w:uiPriority w:val="99"/>
    <w:semiHidden/>
    <w:rsid w:val="00BB193A"/>
    <w:rPr>
      <w:rFonts w:ascii="Verdana" w:hAnsi="Verdana"/>
      <w:b/>
      <w:bCs/>
      <w:lang w:val="en-GB"/>
    </w:rPr>
  </w:style>
  <w:style w:type="paragraph" w:customStyle="1" w:styleId="BulletedList1">
    <w:name w:val="Bulleted List 1"/>
    <w:aliases w:val="bl1"/>
    <w:basedOn w:val="ListBullet"/>
    <w:uiPriority w:val="99"/>
    <w:rsid w:val="000D65E6"/>
    <w:pPr>
      <w:numPr>
        <w:numId w:val="9"/>
      </w:numPr>
      <w:tabs>
        <w:tab w:val="clear" w:pos="360"/>
        <w:tab w:val="num" w:pos="720"/>
      </w:tabs>
      <w:spacing w:before="60" w:after="60" w:line="280" w:lineRule="exact"/>
      <w:ind w:left="720"/>
      <w:jc w:val="left"/>
    </w:pPr>
    <w:rPr>
      <w:rFonts w:ascii="Arial" w:hAnsi="Arial"/>
      <w:kern w:val="24"/>
      <w:sz w:val="20"/>
      <w:lang w:val="en-US"/>
    </w:rPr>
  </w:style>
  <w:style w:type="paragraph" w:customStyle="1" w:styleId="ListBulletedItem1">
    <w:name w:val="List Bulleted Item 1"/>
    <w:uiPriority w:val="99"/>
    <w:rsid w:val="000C41BB"/>
    <w:pPr>
      <w:numPr>
        <w:numId w:val="10"/>
      </w:numPr>
      <w:spacing w:after="120" w:line="240" w:lineRule="exact"/>
    </w:pPr>
    <w:rPr>
      <w:rFonts w:ascii="Arial" w:hAnsi="Arial"/>
    </w:rPr>
  </w:style>
  <w:style w:type="character" w:customStyle="1" w:styleId="Normal1Char">
    <w:name w:val="Normal 1 Char"/>
    <w:basedOn w:val="DefaultParagraphFont"/>
    <w:link w:val="Normal1"/>
    <w:rsid w:val="005C77B7"/>
    <w:rPr>
      <w:rFonts w:ascii="Arial" w:hAnsi="Arial"/>
      <w:szCs w:val="24"/>
      <w:lang w:val="en-US" w:eastAsia="en-US" w:bidi="ar-SA"/>
    </w:rPr>
  </w:style>
  <w:style w:type="paragraph" w:customStyle="1" w:styleId="Normal1">
    <w:name w:val="Normal 1"/>
    <w:basedOn w:val="Normal"/>
    <w:link w:val="Normal1Char"/>
    <w:rsid w:val="005C77B7"/>
    <w:rPr>
      <w:szCs w:val="24"/>
      <w:lang w:val="en-US"/>
    </w:rPr>
  </w:style>
  <w:style w:type="paragraph" w:customStyle="1" w:styleId="Appendix">
    <w:name w:val="Appendix"/>
    <w:basedOn w:val="Heading1"/>
    <w:next w:val="Normal"/>
    <w:uiPriority w:val="99"/>
    <w:rsid w:val="00EF2698"/>
    <w:pPr>
      <w:pageBreakBefore w:val="0"/>
      <w:numPr>
        <w:numId w:val="0"/>
      </w:numPr>
      <w:tabs>
        <w:tab w:val="num" w:pos="360"/>
      </w:tabs>
      <w:spacing w:after="60"/>
      <w:ind w:left="360" w:hanging="360"/>
    </w:pPr>
    <w:rPr>
      <w:rFonts w:ascii="Arial Bold" w:hAnsi="Arial Bold" w:cs="Times New Roman"/>
      <w:bCs w:val="0"/>
      <w:caps/>
      <w:color w:val="000080"/>
      <w:kern w:val="26"/>
      <w:sz w:val="26"/>
    </w:rPr>
  </w:style>
  <w:style w:type="paragraph" w:styleId="BodyTextIndent">
    <w:name w:val="Body Text Indent"/>
    <w:basedOn w:val="Normal"/>
    <w:link w:val="BodyTextIndentChar"/>
    <w:uiPriority w:val="99"/>
    <w:rsid w:val="00EF2698"/>
    <w:pPr>
      <w:ind w:left="720"/>
    </w:pPr>
    <w:rPr>
      <w:rFonts w:ascii="Times New Roman" w:hAnsi="Times New Roman"/>
      <w:i/>
      <w:sz w:val="18"/>
    </w:rPr>
  </w:style>
  <w:style w:type="character" w:customStyle="1" w:styleId="BodyTextIndentChar">
    <w:name w:val="Body Text Indent Char"/>
    <w:basedOn w:val="DefaultParagraphFont"/>
    <w:link w:val="BodyTextIndent"/>
    <w:uiPriority w:val="99"/>
    <w:rsid w:val="00EF2698"/>
    <w:rPr>
      <w:i/>
      <w:sz w:val="18"/>
      <w:lang w:val="en-GB"/>
    </w:rPr>
  </w:style>
  <w:style w:type="paragraph" w:customStyle="1" w:styleId="Appendix2">
    <w:name w:val="Appendix 2"/>
    <w:basedOn w:val="Heading2"/>
    <w:next w:val="Normal"/>
    <w:uiPriority w:val="99"/>
    <w:rsid w:val="00EF2698"/>
    <w:pPr>
      <w:numPr>
        <w:ilvl w:val="0"/>
        <w:numId w:val="0"/>
      </w:numPr>
      <w:tabs>
        <w:tab w:val="num" w:pos="1440"/>
      </w:tabs>
      <w:spacing w:after="60"/>
      <w:ind w:left="1440" w:hanging="360"/>
    </w:pPr>
    <w:rPr>
      <w:rFonts w:ascii="Arial Bold" w:hAnsi="Arial Bold"/>
      <w:color w:val="000000"/>
      <w:sz w:val="24"/>
    </w:rPr>
  </w:style>
  <w:style w:type="paragraph" w:customStyle="1" w:styleId="FooterStatement">
    <w:name w:val="Footer Statement"/>
    <w:next w:val="Normal"/>
    <w:uiPriority w:val="99"/>
    <w:rsid w:val="00932527"/>
    <w:pPr>
      <w:spacing w:after="200"/>
    </w:pPr>
    <w:rPr>
      <w:rFonts w:ascii="Arial" w:hAnsi="Arial"/>
      <w:noProof/>
      <w:sz w:val="16"/>
    </w:rPr>
  </w:style>
  <w:style w:type="paragraph" w:customStyle="1" w:styleId="DefaultParagraphFontParaChar">
    <w:name w:val="Default Paragraph Font Para Char"/>
    <w:basedOn w:val="Normal"/>
    <w:uiPriority w:val="99"/>
    <w:rsid w:val="00932527"/>
    <w:pPr>
      <w:spacing w:after="160" w:line="240" w:lineRule="exact"/>
    </w:pPr>
  </w:style>
  <w:style w:type="paragraph" w:styleId="ListNumber">
    <w:name w:val="List Number"/>
    <w:basedOn w:val="BodyText"/>
    <w:uiPriority w:val="99"/>
    <w:rsid w:val="00312088"/>
    <w:pPr>
      <w:numPr>
        <w:numId w:val="11"/>
      </w:numPr>
      <w:tabs>
        <w:tab w:val="left" w:pos="1077"/>
      </w:tabs>
    </w:pPr>
    <w:rPr>
      <w:rFonts w:ascii="Times New Roman" w:hAnsi="Times New Roman"/>
      <w:sz w:val="22"/>
    </w:rPr>
  </w:style>
  <w:style w:type="paragraph" w:customStyle="1" w:styleId="FigureTitle2">
    <w:name w:val="Figure Title2"/>
    <w:uiPriority w:val="99"/>
    <w:rsid w:val="006A57ED"/>
    <w:pPr>
      <w:spacing w:before="120" w:after="60" w:line="240" w:lineRule="exact"/>
      <w:ind w:left="960"/>
    </w:pPr>
    <w:rPr>
      <w:rFonts w:ascii="Franklin Gothic Demi" w:hAnsi="Franklin Gothic Demi"/>
      <w:szCs w:val="24"/>
    </w:rPr>
  </w:style>
  <w:style w:type="paragraph" w:customStyle="1" w:styleId="glossarydefinition">
    <w:name w:val="glossary definition"/>
    <w:basedOn w:val="MainBodyCopy-1stPara"/>
    <w:link w:val="glossarydefinitionChar"/>
    <w:rsid w:val="00354866"/>
    <w:pPr>
      <w:spacing w:line="240" w:lineRule="auto"/>
      <w:ind w:left="3168" w:hanging="1728"/>
    </w:pPr>
    <w:rPr>
      <w:rFonts w:ascii="Arial" w:hAnsi="Arial"/>
      <w:sz w:val="20"/>
      <w:lang w:val="en-US"/>
    </w:rPr>
  </w:style>
  <w:style w:type="character" w:customStyle="1" w:styleId="glossarydefinitionChar">
    <w:name w:val="glossary definition Char"/>
    <w:basedOn w:val="DefaultParagraphFont"/>
    <w:link w:val="glossarydefinition"/>
    <w:rsid w:val="00354866"/>
    <w:rPr>
      <w:rFonts w:ascii="Arial" w:hAnsi="Arial"/>
    </w:rPr>
  </w:style>
  <w:style w:type="paragraph" w:customStyle="1" w:styleId="Heading2inrunningtext">
    <w:name w:val="Heading 2 in running text"/>
    <w:basedOn w:val="Normal"/>
    <w:next w:val="Normal"/>
    <w:uiPriority w:val="99"/>
    <w:rsid w:val="00627D41"/>
    <w:pPr>
      <w:spacing w:after="160" w:line="240" w:lineRule="exact"/>
    </w:pPr>
    <w:rPr>
      <w:rFonts w:ascii="Tahoma" w:hAnsi="Tahoma"/>
      <w:color w:val="000080"/>
      <w:lang w:val="en-US"/>
    </w:rPr>
  </w:style>
  <w:style w:type="paragraph" w:styleId="ListParagraph">
    <w:name w:val="List Paragraph"/>
    <w:basedOn w:val="Normal"/>
    <w:uiPriority w:val="34"/>
    <w:qFormat/>
    <w:rsid w:val="00C1000D"/>
    <w:pPr>
      <w:ind w:left="720"/>
    </w:pPr>
  </w:style>
  <w:style w:type="table" w:styleId="TableGrid1">
    <w:name w:val="Table Grid 1"/>
    <w:basedOn w:val="TableNormal"/>
    <w:rsid w:val="007125AD"/>
    <w:pPr>
      <w:spacing w:before="80" w:after="8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injazatcom">
    <w:name w:val="injazat.com"/>
    <w:basedOn w:val="Normal"/>
    <w:uiPriority w:val="99"/>
    <w:rsid w:val="00F81F2D"/>
    <w:pPr>
      <w:tabs>
        <w:tab w:val="left" w:pos="0"/>
        <w:tab w:val="left" w:pos="4320"/>
      </w:tabs>
      <w:spacing w:before="60" w:after="240"/>
      <w:ind w:left="86"/>
      <w:jc w:val="left"/>
      <w:outlineLvl w:val="3"/>
    </w:pPr>
    <w:rPr>
      <w:rFonts w:ascii="Trebuchet MS" w:hAnsi="Trebuchet MS"/>
    </w:rPr>
  </w:style>
  <w:style w:type="paragraph" w:customStyle="1" w:styleId="CoverTitleNew">
    <w:name w:val="Cover Title_New"/>
    <w:basedOn w:val="CoverTitle"/>
    <w:uiPriority w:val="99"/>
    <w:rsid w:val="00F81F2D"/>
    <w:pPr>
      <w:pageBreakBefore w:val="0"/>
      <w:numPr>
        <w:numId w:val="0"/>
      </w:numPr>
      <w:tabs>
        <w:tab w:val="left" w:pos="900"/>
      </w:tabs>
      <w:spacing w:before="480" w:after="180"/>
      <w:ind w:left="518"/>
      <w:outlineLvl w:val="9"/>
    </w:pPr>
    <w:rPr>
      <w:rFonts w:ascii="Verdana" w:hAnsi="Verdana" w:cs="Times New Roman"/>
      <w:b/>
      <w:color w:val="0F3A68"/>
      <w:sz w:val="40"/>
      <w:szCs w:val="40"/>
    </w:rPr>
  </w:style>
  <w:style w:type="paragraph" w:customStyle="1" w:styleId="DocumentMapNew">
    <w:name w:val="Document Map New"/>
    <w:basedOn w:val="Normal"/>
    <w:uiPriority w:val="99"/>
    <w:rsid w:val="00F81F2D"/>
    <w:pPr>
      <w:tabs>
        <w:tab w:val="left" w:pos="3402"/>
      </w:tabs>
      <w:spacing w:before="40" w:after="0"/>
      <w:ind w:left="522"/>
      <w:jc w:val="left"/>
    </w:pPr>
    <w:rPr>
      <w:rFonts w:ascii="Trebuchet MS" w:hAnsi="Trebuchet MS"/>
      <w:bCs/>
      <w:noProof/>
      <w:sz w:val="24"/>
      <w:szCs w:val="24"/>
      <w:lang w:val="en-US"/>
    </w:rPr>
  </w:style>
  <w:style w:type="paragraph" w:customStyle="1" w:styleId="arrow">
    <w:name w:val="arrow"/>
    <w:basedOn w:val="Normal"/>
    <w:uiPriority w:val="99"/>
    <w:rsid w:val="00F81F2D"/>
    <w:pPr>
      <w:spacing w:before="40"/>
      <w:jc w:val="left"/>
    </w:pPr>
    <w:rPr>
      <w:b/>
      <w:color w:val="B1CBE5"/>
      <w:sz w:val="24"/>
    </w:rPr>
  </w:style>
  <w:style w:type="paragraph" w:customStyle="1" w:styleId="covertitlelineNew">
    <w:name w:val="cover title line_ New"/>
    <w:basedOn w:val="CoverTitle"/>
    <w:uiPriority w:val="99"/>
    <w:rsid w:val="00F81F2D"/>
    <w:pPr>
      <w:pageBreakBefore w:val="0"/>
      <w:numPr>
        <w:numId w:val="0"/>
      </w:numPr>
      <w:tabs>
        <w:tab w:val="left" w:pos="900"/>
      </w:tabs>
      <w:spacing w:before="0" w:after="0"/>
      <w:ind w:left="522"/>
      <w:outlineLvl w:val="9"/>
    </w:pPr>
    <w:rPr>
      <w:rFonts w:ascii="Verdana" w:hAnsi="Verdana" w:cs="Times New Roman"/>
      <w:b/>
      <w:color w:val="0F3A68"/>
      <w:sz w:val="4"/>
      <w:szCs w:val="4"/>
    </w:rPr>
  </w:style>
  <w:style w:type="paragraph" w:customStyle="1" w:styleId="CoverPageDate">
    <w:name w:val="Cover Page Date"/>
    <w:basedOn w:val="Date"/>
    <w:uiPriority w:val="99"/>
    <w:rsid w:val="00F81F2D"/>
    <w:pPr>
      <w:spacing w:before="120"/>
      <w:ind w:left="518"/>
      <w:jc w:val="left"/>
    </w:pPr>
    <w:rPr>
      <w:rFonts w:ascii="Trebuchet MS" w:hAnsi="Trebuchet MS"/>
      <w:sz w:val="28"/>
    </w:rPr>
  </w:style>
  <w:style w:type="paragraph" w:customStyle="1" w:styleId="CoverPage-ProjectTitle">
    <w:name w:val="Cover Page-Project Title"/>
    <w:basedOn w:val="Normal"/>
    <w:uiPriority w:val="99"/>
    <w:rsid w:val="00F81F2D"/>
    <w:pPr>
      <w:spacing w:before="240"/>
      <w:ind w:left="522"/>
      <w:jc w:val="left"/>
    </w:pPr>
    <w:rPr>
      <w:b/>
      <w:bCs/>
    </w:rPr>
  </w:style>
  <w:style w:type="paragraph" w:customStyle="1" w:styleId="VersionNo">
    <w:name w:val="Version No"/>
    <w:basedOn w:val="Normal"/>
    <w:uiPriority w:val="99"/>
    <w:rsid w:val="00F81F2D"/>
    <w:pPr>
      <w:spacing w:before="40" w:after="0"/>
      <w:ind w:left="522"/>
      <w:jc w:val="left"/>
    </w:pPr>
    <w:rPr>
      <w:rFonts w:ascii="Trebuchet MS" w:hAnsi="Trebuchet MS" w:cs="Arial"/>
      <w:bCs/>
      <w:noProof/>
      <w:sz w:val="24"/>
      <w:szCs w:val="24"/>
      <w:lang w:val="en-US"/>
    </w:rPr>
  </w:style>
  <w:style w:type="paragraph" w:styleId="Revision">
    <w:name w:val="Revision"/>
    <w:hidden/>
    <w:uiPriority w:val="99"/>
    <w:semiHidden/>
    <w:rsid w:val="00A150DB"/>
    <w:rPr>
      <w:rFonts w:ascii="Verdana" w:hAnsi="Verdana"/>
      <w:lang w:val="en-GB"/>
    </w:rPr>
  </w:style>
  <w:style w:type="paragraph" w:customStyle="1" w:styleId="StyleDocumentMapNewArialCenteredLeft061">
    <w:name w:val="Style Document Map New + Arial Centered Left:  0.61&quot;"/>
    <w:basedOn w:val="DocumentMapNew"/>
    <w:uiPriority w:val="99"/>
    <w:rsid w:val="000C09EE"/>
    <w:pPr>
      <w:spacing w:before="240"/>
      <w:ind w:left="878"/>
      <w:jc w:val="center"/>
    </w:pPr>
    <w:rPr>
      <w:rFonts w:ascii="Arial" w:hAnsi="Arial"/>
      <w:bCs w:val="0"/>
      <w:szCs w:val="20"/>
    </w:rPr>
  </w:style>
  <w:style w:type="paragraph" w:customStyle="1" w:styleId="RestrictionStyle">
    <w:name w:val="Restriction Style"/>
    <w:basedOn w:val="DocumentMapNew"/>
    <w:uiPriority w:val="99"/>
    <w:rsid w:val="000C09EE"/>
    <w:pPr>
      <w:tabs>
        <w:tab w:val="clear" w:pos="3402"/>
        <w:tab w:val="left" w:pos="2877"/>
      </w:tabs>
      <w:spacing w:before="320"/>
      <w:ind w:left="878"/>
      <w:jc w:val="center"/>
    </w:pPr>
    <w:rPr>
      <w:rFonts w:ascii="Arial" w:hAnsi="Arial" w:cs="Arial"/>
      <w:lang w:val="en-GB"/>
    </w:rPr>
  </w:style>
  <w:style w:type="paragraph" w:customStyle="1" w:styleId="StyleTableTexttttableBodyTextBefore3ptAfter3pt">
    <w:name w:val="Style Table Texttttable Body Text + Before:  3 pt After:  3 pt"/>
    <w:basedOn w:val="TableText"/>
    <w:uiPriority w:val="99"/>
    <w:rsid w:val="004570E7"/>
    <w:pPr>
      <w:spacing w:before="40" w:after="40"/>
    </w:pPr>
  </w:style>
  <w:style w:type="paragraph" w:customStyle="1" w:styleId="TableofTables">
    <w:name w:val="Table of Tables"/>
    <w:basedOn w:val="TableofFigures"/>
    <w:uiPriority w:val="99"/>
    <w:qFormat/>
    <w:rsid w:val="00DD07AD"/>
    <w:pPr>
      <w:tabs>
        <w:tab w:val="right" w:leader="dot" w:pos="9724"/>
      </w:tabs>
    </w:pPr>
  </w:style>
  <w:style w:type="paragraph" w:customStyle="1" w:styleId="textindSubBullet">
    <w:name w:val="text!_ind_Sub_Bullet"/>
    <w:basedOn w:val="Normal"/>
    <w:uiPriority w:val="99"/>
    <w:rsid w:val="0074754B"/>
  </w:style>
  <w:style w:type="paragraph" w:customStyle="1" w:styleId="BodyText1">
    <w:name w:val="BodyText"/>
    <w:basedOn w:val="Normal"/>
    <w:uiPriority w:val="99"/>
    <w:rsid w:val="00BA7BC3"/>
    <w:pPr>
      <w:spacing w:before="120"/>
      <w:jc w:val="left"/>
    </w:pPr>
    <w:rPr>
      <w:rFonts w:ascii="Times New Roman" w:hAnsi="Times New Roman"/>
      <w:sz w:val="24"/>
      <w:lang w:val="en-US"/>
    </w:rPr>
  </w:style>
  <w:style w:type="paragraph" w:customStyle="1" w:styleId="BulletlistL2">
    <w:name w:val="Bullet list L2"/>
    <w:basedOn w:val="Bulletlistlevel2"/>
    <w:uiPriority w:val="99"/>
    <w:rsid w:val="00AC3214"/>
    <w:pPr>
      <w:tabs>
        <w:tab w:val="clear" w:pos="1440"/>
        <w:tab w:val="left" w:pos="2160"/>
      </w:tabs>
      <w:ind w:left="2160"/>
    </w:pPr>
  </w:style>
  <w:style w:type="paragraph" w:customStyle="1" w:styleId="Bulletlistlevel2">
    <w:name w:val="Bullet list level 2"/>
    <w:basedOn w:val="Normal"/>
    <w:uiPriority w:val="99"/>
    <w:rsid w:val="00AC3214"/>
    <w:pPr>
      <w:tabs>
        <w:tab w:val="num" w:pos="1440"/>
      </w:tabs>
      <w:ind w:left="1440" w:hanging="360"/>
    </w:pPr>
  </w:style>
  <w:style w:type="paragraph" w:customStyle="1" w:styleId="BulletlistL3">
    <w:name w:val="Bullet list L3"/>
    <w:basedOn w:val="BulletList"/>
    <w:uiPriority w:val="99"/>
    <w:rsid w:val="00AE1930"/>
    <w:pPr>
      <w:numPr>
        <w:ilvl w:val="2"/>
        <w:numId w:val="12"/>
      </w:numPr>
      <w:tabs>
        <w:tab w:val="clear" w:pos="3420"/>
        <w:tab w:val="num" w:pos="2520"/>
      </w:tabs>
      <w:ind w:left="2520"/>
    </w:pPr>
  </w:style>
  <w:style w:type="paragraph" w:customStyle="1" w:styleId="Figures">
    <w:name w:val="Figures"/>
    <w:basedOn w:val="RegularText"/>
    <w:link w:val="FiguresChar"/>
    <w:rsid w:val="000C1F5C"/>
    <w:pPr>
      <w:spacing w:before="80" w:after="0"/>
      <w:jc w:val="center"/>
    </w:pPr>
  </w:style>
  <w:style w:type="character" w:customStyle="1" w:styleId="FiguresChar">
    <w:name w:val="Figures Char"/>
    <w:basedOn w:val="RegularTextChar"/>
    <w:link w:val="Figures"/>
    <w:rsid w:val="000C1F5C"/>
    <w:rPr>
      <w:rFonts w:ascii="Verdana" w:hAnsi="Verdana"/>
      <w:sz w:val="18"/>
      <w:lang w:val="en-GB" w:eastAsia="en-US" w:bidi="ar-SA"/>
    </w:rPr>
  </w:style>
  <w:style w:type="character" w:customStyle="1" w:styleId="Title-Draft">
    <w:name w:val="Title - Draft"/>
    <w:basedOn w:val="DefaultParagraphFont"/>
    <w:rsid w:val="008A4E8A"/>
    <w:rPr>
      <w:rFonts w:ascii="Arial" w:hAnsi="Arial"/>
    </w:rPr>
  </w:style>
  <w:style w:type="paragraph" w:customStyle="1" w:styleId="DraftorFinal">
    <w:name w:val="Draft or Final"/>
    <w:basedOn w:val="Normal"/>
    <w:uiPriority w:val="99"/>
    <w:rsid w:val="00BF6203"/>
    <w:pPr>
      <w:jc w:val="left"/>
    </w:pPr>
    <w:rPr>
      <w:rFonts w:ascii="Arial" w:hAnsi="Arial"/>
    </w:rPr>
  </w:style>
  <w:style w:type="paragraph" w:customStyle="1" w:styleId="titleintable">
    <w:name w:val="titleintable"/>
    <w:basedOn w:val="Normal"/>
    <w:uiPriority w:val="99"/>
    <w:rsid w:val="003B64BF"/>
    <w:pPr>
      <w:spacing w:before="100" w:beforeAutospacing="1" w:after="100" w:afterAutospacing="1"/>
      <w:jc w:val="left"/>
    </w:pPr>
    <w:rPr>
      <w:rFonts w:ascii="Times New Roman" w:hAnsi="Times New Roman"/>
      <w:sz w:val="24"/>
      <w:szCs w:val="24"/>
      <w:lang w:val="en-US"/>
    </w:rPr>
  </w:style>
  <w:style w:type="character" w:customStyle="1" w:styleId="apple-converted-space">
    <w:name w:val="apple-converted-space"/>
    <w:basedOn w:val="DefaultParagraphFont"/>
    <w:rsid w:val="003B64BF"/>
  </w:style>
  <w:style w:type="paragraph" w:styleId="HTMLPreformatted">
    <w:name w:val="HTML Preformatted"/>
    <w:basedOn w:val="Normal"/>
    <w:link w:val="HTMLPreformattedChar"/>
    <w:rsid w:val="003B6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US"/>
    </w:rPr>
  </w:style>
  <w:style w:type="character" w:customStyle="1" w:styleId="HTMLPreformattedChar">
    <w:name w:val="HTML Preformatted Char"/>
    <w:basedOn w:val="DefaultParagraphFont"/>
    <w:link w:val="HTMLPreformatted"/>
    <w:rsid w:val="003B64BF"/>
    <w:rPr>
      <w:rFonts w:ascii="Courier New" w:hAnsi="Courier New" w:cs="Courier New"/>
    </w:rPr>
  </w:style>
  <w:style w:type="character" w:styleId="HTMLCode">
    <w:name w:val="HTML Code"/>
    <w:basedOn w:val="DefaultParagraphFont"/>
    <w:uiPriority w:val="99"/>
    <w:rsid w:val="003B64BF"/>
    <w:rPr>
      <w:rFonts w:ascii="Courier New" w:eastAsia="Times New Roman" w:hAnsi="Courier New" w:cs="Courier New"/>
      <w:sz w:val="20"/>
      <w:szCs w:val="20"/>
    </w:rPr>
  </w:style>
  <w:style w:type="character" w:customStyle="1" w:styleId="apple-style-span">
    <w:name w:val="apple-style-span"/>
    <w:basedOn w:val="DefaultParagraphFont"/>
    <w:rsid w:val="00EE4AF4"/>
  </w:style>
  <w:style w:type="paragraph" w:styleId="BlockText">
    <w:name w:val="Block Text"/>
    <w:basedOn w:val="Normal"/>
    <w:uiPriority w:val="99"/>
    <w:rsid w:val="00B12A76"/>
    <w:pPr>
      <w:ind w:left="94" w:right="125"/>
      <w:jc w:val="left"/>
    </w:pPr>
    <w:rPr>
      <w:rFonts w:ascii="Times New Roman" w:eastAsia="Arial Unicode MS" w:hAnsi="Times New Roman"/>
      <w:color w:val="0000FF"/>
      <w:sz w:val="16"/>
      <w:szCs w:val="24"/>
    </w:rPr>
  </w:style>
  <w:style w:type="paragraph" w:customStyle="1" w:styleId="num">
    <w:name w:val="num"/>
    <w:basedOn w:val="Normal"/>
    <w:uiPriority w:val="99"/>
    <w:rsid w:val="00CD471D"/>
    <w:pPr>
      <w:numPr>
        <w:numId w:val="13"/>
      </w:numPr>
      <w:spacing w:after="0"/>
      <w:jc w:val="left"/>
    </w:pPr>
    <w:rPr>
      <w:rFonts w:ascii="Times New Roman" w:hAnsi="Times New Roman"/>
      <w:lang w:val="en-US"/>
    </w:rPr>
  </w:style>
  <w:style w:type="character" w:customStyle="1" w:styleId="BulletCharChar">
    <w:name w:val="Bullet Char Char"/>
    <w:basedOn w:val="DefaultParagraphFont"/>
    <w:rsid w:val="00824BAE"/>
    <w:rPr>
      <w:lang w:val="en-GB" w:eastAsia="en-US" w:bidi="ar-SA"/>
    </w:rPr>
  </w:style>
  <w:style w:type="character" w:styleId="Emphasis">
    <w:name w:val="Emphasis"/>
    <w:basedOn w:val="DefaultParagraphFont"/>
    <w:qFormat/>
    <w:rsid w:val="00306DBA"/>
    <w:rPr>
      <w:i/>
      <w:iCs/>
    </w:rPr>
  </w:style>
  <w:style w:type="table" w:styleId="TableGrid8">
    <w:name w:val="Table Grid 8"/>
    <w:basedOn w:val="TableNormal"/>
    <w:rsid w:val="00C86563"/>
    <w:pPr>
      <w:spacing w:after="12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Strong">
    <w:name w:val="Strong"/>
    <w:basedOn w:val="DefaultParagraphFont"/>
    <w:uiPriority w:val="22"/>
    <w:qFormat/>
    <w:rsid w:val="0092273F"/>
    <w:rPr>
      <w:b/>
      <w:bCs/>
    </w:rPr>
  </w:style>
  <w:style w:type="table" w:customStyle="1" w:styleId="LightList-Accent11">
    <w:name w:val="Light List - Accent 11"/>
    <w:basedOn w:val="TableNormal"/>
    <w:uiPriority w:val="61"/>
    <w:rsid w:val="00372FA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ypewriter">
    <w:name w:val="Typewriter"/>
    <w:uiPriority w:val="99"/>
    <w:rsid w:val="00660C62"/>
    <w:rPr>
      <w:rFonts w:ascii="Courier New" w:hAnsi="Courier New" w:cs="Courier New"/>
      <w:sz w:val="20"/>
      <w:szCs w:val="20"/>
    </w:rPr>
  </w:style>
  <w:style w:type="paragraph" w:styleId="TOCHeading">
    <w:name w:val="TOC Heading"/>
    <w:basedOn w:val="Heading1"/>
    <w:next w:val="Normal"/>
    <w:uiPriority w:val="39"/>
    <w:semiHidden/>
    <w:unhideWhenUsed/>
    <w:qFormat/>
    <w:rsid w:val="00C117DE"/>
    <w:pPr>
      <w:pageBreakBefore w:val="0"/>
      <w:numPr>
        <w:numId w:val="0"/>
      </w:numPr>
      <w:tabs>
        <w:tab w:val="clear" w:pos="1080"/>
      </w:tabs>
      <w:spacing w:before="480" w:after="0" w:line="276" w:lineRule="auto"/>
      <w:outlineLvl w:val="9"/>
    </w:pPr>
    <w:rPr>
      <w:rFonts w:asciiTheme="majorHAnsi" w:eastAsiaTheme="majorEastAsia" w:hAnsiTheme="majorHAnsi" w:cstheme="majorBidi"/>
      <w:color w:val="365F91" w:themeColor="accent1" w:themeShade="BF"/>
      <w:sz w:val="28"/>
      <w:szCs w:val="28"/>
      <w:lang w:val="en-US"/>
    </w:rPr>
  </w:style>
  <w:style w:type="paragraph" w:customStyle="1" w:styleId="DocControlPageHeading">
    <w:name w:val="Doc Control Page Heading"/>
    <w:basedOn w:val="Heading2"/>
    <w:rsid w:val="000E05CB"/>
    <w:pPr>
      <w:numPr>
        <w:ilvl w:val="0"/>
        <w:numId w:val="0"/>
      </w:numPr>
      <w:tabs>
        <w:tab w:val="clear" w:pos="1080"/>
        <w:tab w:val="num" w:pos="9666"/>
      </w:tabs>
    </w:pPr>
    <w:rPr>
      <w:rFonts w:cs="Arial"/>
      <w:bCs/>
      <w:sz w:val="22"/>
      <w:szCs w:val="28"/>
      <w:lang w:val="en-US"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99" w:qFormat="1"/>
    <w:lsdException w:name="table of figures" w:uiPriority="99"/>
    <w:lsdException w:name="List Bullet" w:uiPriority="99"/>
    <w:lsdException w:name="List Number" w:uiPriority="99"/>
    <w:lsdException w:name="Title" w:uiPriority="99" w:qFormat="1"/>
    <w:lsdException w:name="Body Text" w:uiPriority="99"/>
    <w:lsdException w:name="Body Text Indent" w:uiPriority="99"/>
    <w:lsdException w:name="Subtitle" w:qFormat="1"/>
    <w:lsdException w:name="Salutation" w:uiPriority="99"/>
    <w:lsdException w:name="Date" w:uiPriority="99"/>
    <w:lsdException w:name="Block Text" w:uiPriority="99"/>
    <w:lsdException w:name="Hyperlink" w:uiPriority="99"/>
    <w:lsdException w:name="Strong" w:uiPriority="22" w:qFormat="1"/>
    <w:lsdException w:name="Emphasis" w:qFormat="1"/>
    <w:lsdException w:name="Document Map" w:uiPriority="99"/>
    <w:lsdException w:name="Normal (Web)" w:uiPriority="99"/>
    <w:lsdException w:name="HTML Code"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E5CA9"/>
    <w:pPr>
      <w:spacing w:after="120"/>
      <w:jc w:val="both"/>
    </w:pPr>
    <w:rPr>
      <w:rFonts w:ascii="Verdana" w:hAnsi="Verdana"/>
      <w:lang w:val="en-GB"/>
    </w:rPr>
  </w:style>
  <w:style w:type="paragraph" w:styleId="Heading1">
    <w:name w:val="heading 1"/>
    <w:aliases w:val="H1"/>
    <w:basedOn w:val="MajorHead-Large"/>
    <w:next w:val="Normal"/>
    <w:link w:val="Heading1Char"/>
    <w:qFormat/>
    <w:rsid w:val="00680474"/>
    <w:pPr>
      <w:keepNext/>
      <w:keepLines/>
      <w:pageBreakBefore/>
      <w:numPr>
        <w:numId w:val="5"/>
      </w:numPr>
      <w:tabs>
        <w:tab w:val="clear" w:pos="720"/>
        <w:tab w:val="left" w:pos="1080"/>
      </w:tabs>
      <w:spacing w:before="240" w:line="240" w:lineRule="auto"/>
      <w:jc w:val="left"/>
      <w:outlineLvl w:val="0"/>
    </w:pPr>
    <w:rPr>
      <w:rFonts w:ascii="Verdana" w:hAnsi="Verdana" w:cs="Arial"/>
      <w:bCs/>
      <w:sz w:val="32"/>
    </w:rPr>
  </w:style>
  <w:style w:type="paragraph" w:styleId="Heading2">
    <w:name w:val="heading 2"/>
    <w:aliases w:val="H2,Reset numbering,2,Heading 2 Hidden,heading 2"/>
    <w:basedOn w:val="Normal"/>
    <w:next w:val="Normal"/>
    <w:link w:val="Heading2Char"/>
    <w:qFormat/>
    <w:rsid w:val="00680474"/>
    <w:pPr>
      <w:keepNext/>
      <w:numPr>
        <w:ilvl w:val="1"/>
        <w:numId w:val="5"/>
      </w:numPr>
      <w:tabs>
        <w:tab w:val="left" w:pos="1080"/>
      </w:tabs>
      <w:spacing w:before="240" w:after="240"/>
      <w:ind w:left="666"/>
      <w:jc w:val="left"/>
      <w:outlineLvl w:val="1"/>
    </w:pPr>
    <w:rPr>
      <w:b/>
      <w:sz w:val="28"/>
    </w:rPr>
  </w:style>
  <w:style w:type="paragraph" w:styleId="Heading3">
    <w:name w:val="heading 3"/>
    <w:aliases w:val="H3"/>
    <w:basedOn w:val="Normal"/>
    <w:next w:val="Normal"/>
    <w:link w:val="Heading3Char"/>
    <w:qFormat/>
    <w:rsid w:val="00241695"/>
    <w:pPr>
      <w:keepNext/>
      <w:numPr>
        <w:ilvl w:val="2"/>
        <w:numId w:val="5"/>
      </w:numPr>
      <w:tabs>
        <w:tab w:val="left" w:pos="1080"/>
      </w:tabs>
      <w:spacing w:before="240"/>
      <w:ind w:left="4770"/>
      <w:outlineLvl w:val="2"/>
    </w:pPr>
    <w:rPr>
      <w:b/>
      <w:sz w:val="24"/>
    </w:rPr>
  </w:style>
  <w:style w:type="paragraph" w:styleId="Heading4">
    <w:name w:val="heading 4"/>
    <w:aliases w:val="H4,Level 2 - a,4"/>
    <w:basedOn w:val="Normal"/>
    <w:next w:val="Normal"/>
    <w:link w:val="Heading4Char"/>
    <w:qFormat/>
    <w:rsid w:val="00D81556"/>
    <w:pPr>
      <w:keepNext/>
      <w:numPr>
        <w:ilvl w:val="3"/>
        <w:numId w:val="5"/>
      </w:numPr>
      <w:outlineLvl w:val="3"/>
    </w:pPr>
    <w:rPr>
      <w:i/>
      <w:sz w:val="22"/>
    </w:rPr>
  </w:style>
  <w:style w:type="paragraph" w:styleId="Heading5">
    <w:name w:val="heading 5"/>
    <w:aliases w:val="H5,Level 3 - i,5"/>
    <w:basedOn w:val="Normal"/>
    <w:next w:val="Normal"/>
    <w:link w:val="Heading5Char"/>
    <w:qFormat/>
    <w:rsid w:val="00D81556"/>
    <w:pPr>
      <w:numPr>
        <w:ilvl w:val="4"/>
        <w:numId w:val="5"/>
      </w:numPr>
      <w:spacing w:before="240" w:after="60"/>
      <w:outlineLvl w:val="4"/>
    </w:pPr>
    <w:rPr>
      <w:sz w:val="22"/>
    </w:rPr>
  </w:style>
  <w:style w:type="paragraph" w:styleId="Heading6">
    <w:name w:val="heading 6"/>
    <w:aliases w:val="H6,6,h6,H61,61,h61,Requirement1,H62,62,h62,H611,611,h611,Requirement11,H63,63,h63,Requirement3,H64,64,h64,Requirement4,H65,65,h65,Requirement5,H621,621,h621,Requirement21,H631,631,h631,Requirement31,H641,641,h641,H66,H67,66,h66,612"/>
    <w:basedOn w:val="Normal"/>
    <w:next w:val="Normal"/>
    <w:link w:val="Heading6Char"/>
    <w:qFormat/>
    <w:rsid w:val="00D81556"/>
    <w:pPr>
      <w:numPr>
        <w:ilvl w:val="5"/>
        <w:numId w:val="5"/>
      </w:numPr>
      <w:spacing w:before="240" w:after="60"/>
      <w:outlineLvl w:val="5"/>
    </w:pPr>
    <w:rPr>
      <w:rFonts w:ascii="Times" w:hAnsi="Times"/>
      <w:i/>
      <w:sz w:val="22"/>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Normal"/>
    <w:next w:val="Normal"/>
    <w:link w:val="Heading7Char"/>
    <w:uiPriority w:val="99"/>
    <w:qFormat/>
    <w:rsid w:val="00D81556"/>
    <w:pPr>
      <w:numPr>
        <w:ilvl w:val="6"/>
        <w:numId w:val="5"/>
      </w:numPr>
      <w:spacing w:before="240" w:after="60"/>
      <w:outlineLvl w:val="6"/>
    </w:pPr>
    <w:rPr>
      <w:rFonts w:ascii="Helvetica" w:hAnsi="Helvetica"/>
      <w:b/>
      <w:i/>
    </w:r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requirement3"/>
    <w:basedOn w:val="Normal"/>
    <w:next w:val="Normal"/>
    <w:link w:val="Heading8Char"/>
    <w:uiPriority w:val="99"/>
    <w:qFormat/>
    <w:rsid w:val="00D81556"/>
    <w:pPr>
      <w:numPr>
        <w:ilvl w:val="7"/>
        <w:numId w:val="5"/>
      </w:numPr>
      <w:spacing w:before="240" w:after="60"/>
      <w:outlineLvl w:val="7"/>
    </w:pPr>
    <w:rPr>
      <w:rFonts w:ascii="Helvetica" w:hAnsi="Helvetica"/>
      <w:i/>
    </w:rPr>
  </w:style>
  <w:style w:type="paragraph" w:styleId="Heading9">
    <w:name w:val="heading 9"/>
    <w:aliases w:val="App Heading,9,TableTitle,Cond'l Reqt.,rb,req bullet,req1,91,TableTitle1,Cond'l Reqt.1,rb1,req bullet1,req11,92,TableTitle2,Cond'l Reqt.2,rb2,req bullet2,req12,911,TableTitle11,Cond'l Reqt.11,rb11,req bullet11,req111,93,TableTitle3,rb3,req13"/>
    <w:basedOn w:val="Normal"/>
    <w:next w:val="Normal"/>
    <w:link w:val="Heading9Char"/>
    <w:uiPriority w:val="99"/>
    <w:qFormat/>
    <w:rsid w:val="00D81556"/>
    <w:pPr>
      <w:numPr>
        <w:ilvl w:val="8"/>
        <w:numId w:val="5"/>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jorHead-Large">
    <w:name w:val="Major Head - Large"/>
    <w:basedOn w:val="Normal"/>
    <w:next w:val="MainBodyCopy-1stPara"/>
    <w:autoRedefine/>
    <w:uiPriority w:val="99"/>
    <w:rsid w:val="00D81556"/>
    <w:pPr>
      <w:tabs>
        <w:tab w:val="left" w:pos="720"/>
      </w:tabs>
      <w:spacing w:before="160" w:line="300" w:lineRule="exact"/>
      <w:jc w:val="center"/>
    </w:pPr>
    <w:rPr>
      <w:rFonts w:ascii="Trebuchet MS" w:hAnsi="Trebuchet MS"/>
      <w:b/>
      <w:color w:val="000000"/>
      <w:sz w:val="30"/>
    </w:rPr>
  </w:style>
  <w:style w:type="paragraph" w:customStyle="1" w:styleId="MainBodyCopy-1stPara">
    <w:name w:val="Main Body Copy -1st Para"/>
    <w:basedOn w:val="MainBodyCopy"/>
    <w:link w:val="MainBodyCopy-1stParaChar"/>
    <w:rsid w:val="00D81556"/>
    <w:pPr>
      <w:spacing w:before="100" w:after="60"/>
      <w:ind w:firstLine="0"/>
    </w:pPr>
  </w:style>
  <w:style w:type="paragraph" w:customStyle="1" w:styleId="MainBodyCopy">
    <w:name w:val="Main Body Copy"/>
    <w:basedOn w:val="Normal"/>
    <w:link w:val="MainBodyCopyChar"/>
    <w:rsid w:val="00D81556"/>
    <w:pPr>
      <w:spacing w:line="260" w:lineRule="exact"/>
      <w:ind w:left="720" w:firstLine="216"/>
    </w:pPr>
    <w:rPr>
      <w:sz w:val="18"/>
    </w:rPr>
  </w:style>
  <w:style w:type="character" w:customStyle="1" w:styleId="MainBodyCopyChar">
    <w:name w:val="Main Body Copy Char"/>
    <w:basedOn w:val="DefaultParagraphFont"/>
    <w:link w:val="MainBodyCopy"/>
    <w:rsid w:val="00D81556"/>
    <w:rPr>
      <w:rFonts w:ascii="Verdana" w:hAnsi="Verdana"/>
      <w:sz w:val="18"/>
      <w:lang w:val="en-GB" w:eastAsia="en-US" w:bidi="ar-SA"/>
    </w:rPr>
  </w:style>
  <w:style w:type="character" w:customStyle="1" w:styleId="MainBodyCopy-1stParaChar">
    <w:name w:val="Main Body Copy -1st Para Char"/>
    <w:basedOn w:val="MainBodyCopyChar"/>
    <w:link w:val="MainBodyCopy-1stPara"/>
    <w:rsid w:val="00D81556"/>
    <w:rPr>
      <w:rFonts w:ascii="Verdana" w:hAnsi="Verdana"/>
      <w:sz w:val="18"/>
      <w:lang w:val="en-GB" w:eastAsia="en-US" w:bidi="ar-SA"/>
    </w:rPr>
  </w:style>
  <w:style w:type="character" w:customStyle="1" w:styleId="Heading1Char">
    <w:name w:val="Heading 1 Char"/>
    <w:aliases w:val="H1 Char"/>
    <w:basedOn w:val="DefaultParagraphFont"/>
    <w:link w:val="Heading1"/>
    <w:rsid w:val="00680474"/>
    <w:rPr>
      <w:rFonts w:ascii="Verdana" w:hAnsi="Verdana" w:cs="Arial"/>
      <w:b/>
      <w:bCs/>
      <w:color w:val="000000"/>
      <w:sz w:val="32"/>
      <w:lang w:val="en-GB"/>
    </w:rPr>
  </w:style>
  <w:style w:type="character" w:customStyle="1" w:styleId="Heading2Char">
    <w:name w:val="Heading 2 Char"/>
    <w:aliases w:val="H2 Char,Reset numbering Char,2 Char,Heading 2 Hidden Char,heading 2 Char"/>
    <w:basedOn w:val="DefaultParagraphFont"/>
    <w:link w:val="Heading2"/>
    <w:rsid w:val="00680474"/>
    <w:rPr>
      <w:rFonts w:ascii="Verdana" w:hAnsi="Verdana"/>
      <w:b/>
      <w:sz w:val="28"/>
      <w:lang w:val="en-GB"/>
    </w:rPr>
  </w:style>
  <w:style w:type="character" w:customStyle="1" w:styleId="Heading3Char">
    <w:name w:val="Heading 3 Char"/>
    <w:aliases w:val="H3 Char"/>
    <w:basedOn w:val="DefaultParagraphFont"/>
    <w:link w:val="Heading3"/>
    <w:rsid w:val="003D0E15"/>
    <w:rPr>
      <w:rFonts w:ascii="Verdana" w:hAnsi="Verdana"/>
      <w:b/>
      <w:sz w:val="24"/>
      <w:lang w:val="en-GB"/>
    </w:rPr>
  </w:style>
  <w:style w:type="character" w:customStyle="1" w:styleId="Heading4Char">
    <w:name w:val="Heading 4 Char"/>
    <w:aliases w:val="H4 Char,Level 2 - a Char,4 Char"/>
    <w:basedOn w:val="DefaultParagraphFont"/>
    <w:link w:val="Heading4"/>
    <w:rsid w:val="00BB193A"/>
    <w:rPr>
      <w:rFonts w:ascii="Verdana" w:hAnsi="Verdana"/>
      <w:i/>
      <w:sz w:val="22"/>
      <w:lang w:val="en-GB"/>
    </w:rPr>
  </w:style>
  <w:style w:type="character" w:customStyle="1" w:styleId="Heading5Char">
    <w:name w:val="Heading 5 Char"/>
    <w:aliases w:val="H5 Char,Level 3 - i Char,5 Char"/>
    <w:basedOn w:val="DefaultParagraphFont"/>
    <w:link w:val="Heading5"/>
    <w:rsid w:val="00BB193A"/>
    <w:rPr>
      <w:rFonts w:ascii="Verdana" w:hAnsi="Verdana"/>
      <w:sz w:val="22"/>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basedOn w:val="DefaultParagraphFont"/>
    <w:link w:val="Heading6"/>
    <w:rsid w:val="00BB193A"/>
    <w:rPr>
      <w:rFonts w:ascii="Times" w:hAnsi="Times"/>
      <w:i/>
      <w:sz w:val="22"/>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basedOn w:val="DefaultParagraphFont"/>
    <w:link w:val="Heading7"/>
    <w:uiPriority w:val="99"/>
    <w:rsid w:val="00BB193A"/>
    <w:rPr>
      <w:rFonts w:ascii="Helvetica" w:hAnsi="Helvetica"/>
      <w:b/>
      <w:i/>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basedOn w:val="DefaultParagraphFont"/>
    <w:link w:val="Heading8"/>
    <w:uiPriority w:val="99"/>
    <w:rsid w:val="00BB193A"/>
    <w:rPr>
      <w:rFonts w:ascii="Helvetica" w:hAnsi="Helvetica"/>
      <w:i/>
      <w:lang w:val="en-GB"/>
    </w:rPr>
  </w:style>
  <w:style w:type="character" w:customStyle="1" w:styleId="Heading9Char">
    <w:name w:val="Heading 9 Char"/>
    <w:aliases w:val="App Heading Char,9 Char,TableTitle Char,Cond'l Reqt. Char,rb Char,req bullet Char,req1 Char,91 Char,TableTitle1 Char,Cond'l Reqt.1 Char,rb1 Char,req bullet1 Char,req11 Char,92 Char,TableTitle2 Char,Cond'l Reqt.2 Char,rb2 Char,req12 Char"/>
    <w:basedOn w:val="DefaultParagraphFont"/>
    <w:link w:val="Heading9"/>
    <w:uiPriority w:val="99"/>
    <w:rsid w:val="00BB193A"/>
    <w:rPr>
      <w:rFonts w:ascii="Helvetica" w:hAnsi="Helvetica"/>
      <w:lang w:val="en-GB"/>
    </w:rPr>
  </w:style>
  <w:style w:type="paragraph" w:styleId="Salutation">
    <w:name w:val="Salutation"/>
    <w:basedOn w:val="Normal"/>
    <w:next w:val="Normal"/>
    <w:link w:val="SalutationChar"/>
    <w:uiPriority w:val="99"/>
    <w:rsid w:val="00D81556"/>
  </w:style>
  <w:style w:type="character" w:customStyle="1" w:styleId="SalutationChar">
    <w:name w:val="Salutation Char"/>
    <w:basedOn w:val="DefaultParagraphFont"/>
    <w:link w:val="Salutation"/>
    <w:uiPriority w:val="99"/>
    <w:rsid w:val="00BB193A"/>
    <w:rPr>
      <w:rFonts w:ascii="Verdana" w:hAnsi="Verdana"/>
      <w:lang w:val="en-GB"/>
    </w:rPr>
  </w:style>
  <w:style w:type="paragraph" w:customStyle="1" w:styleId="FrontHeadline">
    <w:name w:val="Front Headline"/>
    <w:basedOn w:val="Normal"/>
    <w:uiPriority w:val="99"/>
    <w:rsid w:val="00D81556"/>
    <w:pPr>
      <w:spacing w:before="1567" w:after="6" w:line="480" w:lineRule="exact"/>
    </w:pPr>
    <w:rPr>
      <w:rFonts w:ascii="Trebuchet MS" w:hAnsi="Trebuchet MS"/>
      <w:b/>
      <w:color w:val="000080"/>
      <w:sz w:val="48"/>
    </w:rPr>
  </w:style>
  <w:style w:type="paragraph" w:customStyle="1" w:styleId="TableHeading">
    <w:name w:val="Table Heading"/>
    <w:basedOn w:val="Normal"/>
    <w:autoRedefine/>
    <w:uiPriority w:val="99"/>
    <w:rsid w:val="008865E4"/>
    <w:pPr>
      <w:framePr w:hSpace="180" w:wrap="around" w:vAnchor="text" w:hAnchor="margin" w:y="197"/>
      <w:spacing w:before="60" w:after="60"/>
      <w:jc w:val="left"/>
    </w:pPr>
    <w:rPr>
      <w:rFonts w:ascii="Trebuchet MS" w:hAnsi="Trebuchet MS"/>
      <w:b/>
    </w:rPr>
  </w:style>
  <w:style w:type="paragraph" w:customStyle="1" w:styleId="TableText">
    <w:name w:val="Table Text"/>
    <w:aliases w:val="tt,table Body Text"/>
    <w:basedOn w:val="Normal"/>
    <w:link w:val="TableTextChar"/>
    <w:autoRedefine/>
    <w:rsid w:val="002C288D"/>
    <w:pPr>
      <w:keepNext/>
      <w:jc w:val="left"/>
    </w:pPr>
    <w:rPr>
      <w:b/>
      <w:color w:val="0070C0"/>
    </w:rPr>
  </w:style>
  <w:style w:type="character" w:customStyle="1" w:styleId="TableTextChar">
    <w:name w:val="Table Text Char"/>
    <w:aliases w:val="tt Char,table Body Text Char"/>
    <w:basedOn w:val="DefaultParagraphFont"/>
    <w:link w:val="TableText"/>
    <w:rsid w:val="002C288D"/>
    <w:rPr>
      <w:rFonts w:ascii="Verdana" w:hAnsi="Verdana"/>
      <w:b/>
      <w:color w:val="0070C0"/>
      <w:lang w:val="en-GB"/>
    </w:rPr>
  </w:style>
  <w:style w:type="paragraph" w:customStyle="1" w:styleId="BodyCopy-Bullets">
    <w:name w:val="Body Copy-Bullets"/>
    <w:basedOn w:val="MainBodyCopy"/>
    <w:uiPriority w:val="99"/>
    <w:rsid w:val="00D81556"/>
    <w:pPr>
      <w:numPr>
        <w:numId w:val="1"/>
      </w:numPr>
      <w:tabs>
        <w:tab w:val="clear" w:pos="360"/>
      </w:tabs>
      <w:ind w:left="900" w:hanging="180"/>
    </w:pPr>
  </w:style>
  <w:style w:type="paragraph" w:customStyle="1" w:styleId="PullQuote">
    <w:name w:val="Pull Quote"/>
    <w:basedOn w:val="Normal"/>
    <w:uiPriority w:val="99"/>
    <w:rsid w:val="00D81556"/>
    <w:pPr>
      <w:spacing w:after="140" w:line="440" w:lineRule="exact"/>
    </w:pPr>
    <w:rPr>
      <w:rFonts w:ascii="Trebuchet MS" w:hAnsi="Trebuchet MS"/>
      <w:i/>
      <w:spacing w:val="2"/>
      <w:sz w:val="24"/>
    </w:rPr>
  </w:style>
  <w:style w:type="paragraph" w:customStyle="1" w:styleId="Caption-Italic">
    <w:name w:val="Caption-Italic"/>
    <w:basedOn w:val="Normal"/>
    <w:uiPriority w:val="99"/>
    <w:rsid w:val="00D81556"/>
    <w:pPr>
      <w:jc w:val="right"/>
    </w:pPr>
    <w:rPr>
      <w:rFonts w:ascii="Trebuchet MS" w:hAnsi="Trebuchet MS"/>
      <w:i/>
      <w:color w:val="000080"/>
      <w:spacing w:val="-40"/>
      <w:sz w:val="18"/>
    </w:rPr>
  </w:style>
  <w:style w:type="paragraph" w:customStyle="1" w:styleId="ContactCopy">
    <w:name w:val="Contact Copy"/>
    <w:basedOn w:val="Normal"/>
    <w:uiPriority w:val="99"/>
    <w:rsid w:val="00D81556"/>
    <w:pPr>
      <w:spacing w:before="81" w:line="190" w:lineRule="exact"/>
      <w:ind w:left="720" w:right="140"/>
    </w:pPr>
    <w:rPr>
      <w:rFonts w:ascii="Trebuchet MS" w:hAnsi="Trebuchet MS"/>
      <w:b/>
    </w:rPr>
  </w:style>
  <w:style w:type="paragraph" w:customStyle="1" w:styleId="MajorHead-Small">
    <w:name w:val="Major Head - Small"/>
    <w:basedOn w:val="Heading3"/>
    <w:next w:val="MainBodyCopy-1stPara"/>
    <w:uiPriority w:val="99"/>
    <w:rsid w:val="00D81556"/>
    <w:pPr>
      <w:numPr>
        <w:numId w:val="4"/>
      </w:numPr>
      <w:tabs>
        <w:tab w:val="left" w:pos="936"/>
      </w:tabs>
    </w:pPr>
    <w:rPr>
      <w:rFonts w:ascii="Trebuchet MS" w:hAnsi="Trebuchet MS"/>
      <w:b w:val="0"/>
      <w:sz w:val="20"/>
    </w:rPr>
  </w:style>
  <w:style w:type="paragraph" w:customStyle="1" w:styleId="TableofContents">
    <w:name w:val="Table of Contents"/>
    <w:basedOn w:val="MajorHead-Large"/>
    <w:uiPriority w:val="99"/>
    <w:rsid w:val="00873023"/>
    <w:pPr>
      <w:spacing w:before="400"/>
    </w:pPr>
    <w:rPr>
      <w:noProof/>
    </w:rPr>
  </w:style>
  <w:style w:type="paragraph" w:customStyle="1" w:styleId="Bullets">
    <w:name w:val="Bullets"/>
    <w:basedOn w:val="MainBodyCopy"/>
    <w:uiPriority w:val="99"/>
    <w:rsid w:val="00D81556"/>
    <w:pPr>
      <w:numPr>
        <w:numId w:val="2"/>
      </w:numPr>
      <w:tabs>
        <w:tab w:val="clear" w:pos="432"/>
        <w:tab w:val="num" w:pos="1368"/>
      </w:tabs>
      <w:ind w:left="1368"/>
    </w:pPr>
  </w:style>
  <w:style w:type="character" w:styleId="PageNumber">
    <w:name w:val="page number"/>
    <w:basedOn w:val="DefaultParagraphFont"/>
    <w:rsid w:val="00D81556"/>
    <w:rPr>
      <w:rFonts w:ascii="Verdana" w:hAnsi="Verdana"/>
      <w:noProof w:val="0"/>
      <w:sz w:val="18"/>
      <w:lang w:eastAsia="en-US"/>
    </w:rPr>
  </w:style>
  <w:style w:type="paragraph" w:customStyle="1" w:styleId="MainBodyCopyLevel2-1stPara">
    <w:name w:val="Main Body Copy Level 2 - 1st Para"/>
    <w:basedOn w:val="MainBodyCopy-1stPara"/>
    <w:next w:val="MainBodyCopyLevel2"/>
    <w:autoRedefine/>
    <w:uiPriority w:val="99"/>
    <w:rsid w:val="00D81556"/>
    <w:pPr>
      <w:ind w:left="1440"/>
    </w:pPr>
  </w:style>
  <w:style w:type="paragraph" w:customStyle="1" w:styleId="MainBodyCopyLevel2">
    <w:name w:val="Main Body Copy Level 2"/>
    <w:basedOn w:val="MainBodyCopyLevel2-1stPara"/>
    <w:autoRedefine/>
    <w:uiPriority w:val="99"/>
    <w:rsid w:val="00D81556"/>
    <w:pPr>
      <w:ind w:firstLine="187"/>
    </w:pPr>
  </w:style>
  <w:style w:type="paragraph" w:customStyle="1" w:styleId="BodyCopyBulletsLevel2">
    <w:name w:val="Body Copy Bullets Level 2"/>
    <w:basedOn w:val="BodyCopy-Bullets"/>
    <w:uiPriority w:val="99"/>
    <w:rsid w:val="00D81556"/>
    <w:pPr>
      <w:ind w:left="1620"/>
    </w:pPr>
  </w:style>
  <w:style w:type="paragraph" w:customStyle="1" w:styleId="MainBodyCopyLevel3">
    <w:name w:val="Main Body Copy Level 3"/>
    <w:basedOn w:val="MainBodyCopy-1stPara"/>
    <w:uiPriority w:val="99"/>
    <w:rsid w:val="00D81556"/>
    <w:pPr>
      <w:ind w:left="2160"/>
    </w:pPr>
  </w:style>
  <w:style w:type="paragraph" w:styleId="TOC1">
    <w:name w:val="toc 1"/>
    <w:basedOn w:val="Normal"/>
    <w:next w:val="Normal"/>
    <w:autoRedefine/>
    <w:uiPriority w:val="39"/>
    <w:rsid w:val="00BE2426"/>
    <w:pPr>
      <w:tabs>
        <w:tab w:val="left" w:pos="540"/>
        <w:tab w:val="right" w:leader="dot" w:pos="9163"/>
      </w:tabs>
      <w:ind w:left="187"/>
    </w:pPr>
    <w:rPr>
      <w:b/>
      <w:noProof/>
      <w:sz w:val="18"/>
    </w:rPr>
  </w:style>
  <w:style w:type="paragraph" w:styleId="TOC2">
    <w:name w:val="toc 2"/>
    <w:basedOn w:val="Normal"/>
    <w:next w:val="Normal"/>
    <w:autoRedefine/>
    <w:uiPriority w:val="39"/>
    <w:rsid w:val="00BE2426"/>
    <w:pPr>
      <w:tabs>
        <w:tab w:val="left" w:pos="1080"/>
        <w:tab w:val="right" w:leader="dot" w:pos="9163"/>
      </w:tabs>
      <w:ind w:left="540"/>
    </w:pPr>
    <w:rPr>
      <w:noProof/>
      <w:color w:val="000000"/>
      <w:sz w:val="16"/>
    </w:rPr>
  </w:style>
  <w:style w:type="paragraph" w:styleId="TOC3">
    <w:name w:val="toc 3"/>
    <w:basedOn w:val="Normal"/>
    <w:next w:val="Normal"/>
    <w:autoRedefine/>
    <w:uiPriority w:val="39"/>
    <w:rsid w:val="00011E94"/>
    <w:pPr>
      <w:tabs>
        <w:tab w:val="left" w:pos="1728"/>
        <w:tab w:val="right" w:leader="dot" w:pos="9163"/>
      </w:tabs>
      <w:ind w:left="1080"/>
    </w:pPr>
    <w:rPr>
      <w:noProof/>
      <w:sz w:val="16"/>
    </w:rPr>
  </w:style>
  <w:style w:type="paragraph" w:styleId="TOC4">
    <w:name w:val="toc 4"/>
    <w:basedOn w:val="Normal"/>
    <w:next w:val="Normal"/>
    <w:autoRedefine/>
    <w:uiPriority w:val="39"/>
    <w:rsid w:val="00D81556"/>
    <w:pPr>
      <w:ind w:left="600"/>
    </w:pPr>
  </w:style>
  <w:style w:type="paragraph" w:styleId="TOC5">
    <w:name w:val="toc 5"/>
    <w:basedOn w:val="Normal"/>
    <w:next w:val="Normal"/>
    <w:autoRedefine/>
    <w:uiPriority w:val="39"/>
    <w:rsid w:val="00D81556"/>
    <w:pPr>
      <w:ind w:left="800"/>
    </w:pPr>
  </w:style>
  <w:style w:type="paragraph" w:styleId="TOC6">
    <w:name w:val="toc 6"/>
    <w:basedOn w:val="Normal"/>
    <w:next w:val="Normal"/>
    <w:autoRedefine/>
    <w:uiPriority w:val="39"/>
    <w:rsid w:val="00D81556"/>
    <w:pPr>
      <w:ind w:left="1000"/>
    </w:pPr>
  </w:style>
  <w:style w:type="paragraph" w:styleId="TOC7">
    <w:name w:val="toc 7"/>
    <w:basedOn w:val="Normal"/>
    <w:next w:val="Normal"/>
    <w:autoRedefine/>
    <w:uiPriority w:val="39"/>
    <w:rsid w:val="00D81556"/>
    <w:pPr>
      <w:ind w:left="1200"/>
    </w:pPr>
  </w:style>
  <w:style w:type="paragraph" w:styleId="TOC8">
    <w:name w:val="toc 8"/>
    <w:basedOn w:val="Normal"/>
    <w:next w:val="Normal"/>
    <w:autoRedefine/>
    <w:uiPriority w:val="39"/>
    <w:rsid w:val="00D81556"/>
    <w:pPr>
      <w:ind w:left="1400"/>
    </w:pPr>
  </w:style>
  <w:style w:type="paragraph" w:styleId="TOC9">
    <w:name w:val="toc 9"/>
    <w:basedOn w:val="Normal"/>
    <w:next w:val="Normal"/>
    <w:autoRedefine/>
    <w:uiPriority w:val="39"/>
    <w:rsid w:val="00D81556"/>
    <w:pPr>
      <w:ind w:left="1600"/>
    </w:pPr>
  </w:style>
  <w:style w:type="paragraph" w:styleId="DocumentMap">
    <w:name w:val="Document Map"/>
    <w:basedOn w:val="Normal"/>
    <w:link w:val="DocumentMapChar"/>
    <w:uiPriority w:val="99"/>
    <w:rsid w:val="00D81556"/>
    <w:pPr>
      <w:shd w:val="clear" w:color="auto" w:fill="000080"/>
    </w:pPr>
    <w:rPr>
      <w:rFonts w:ascii="Tahoma" w:hAnsi="Tahoma"/>
    </w:rPr>
  </w:style>
  <w:style w:type="character" w:customStyle="1" w:styleId="DocumentMapChar">
    <w:name w:val="Document Map Char"/>
    <w:basedOn w:val="DefaultParagraphFont"/>
    <w:link w:val="DocumentMap"/>
    <w:uiPriority w:val="99"/>
    <w:rsid w:val="00BB193A"/>
    <w:rPr>
      <w:rFonts w:ascii="Tahoma" w:hAnsi="Tahoma"/>
      <w:shd w:val="clear" w:color="auto" w:fill="000080"/>
      <w:lang w:val="en-GB"/>
    </w:rPr>
  </w:style>
  <w:style w:type="paragraph" w:customStyle="1" w:styleId="HiddenText">
    <w:name w:val="Hidden Text"/>
    <w:basedOn w:val="Normal"/>
    <w:uiPriority w:val="99"/>
    <w:rsid w:val="00D81556"/>
    <w:rPr>
      <w:vanish/>
      <w:color w:val="FF0000"/>
    </w:rPr>
  </w:style>
  <w:style w:type="paragraph" w:styleId="Header">
    <w:name w:val="header"/>
    <w:aliases w:val="Header Portrait,Header CFMU,h,ho,header odd"/>
    <w:basedOn w:val="Normal"/>
    <w:link w:val="HeaderChar"/>
    <w:rsid w:val="00D81556"/>
    <w:pPr>
      <w:tabs>
        <w:tab w:val="center" w:pos="4320"/>
        <w:tab w:val="right" w:pos="8640"/>
      </w:tabs>
    </w:pPr>
  </w:style>
  <w:style w:type="character" w:customStyle="1" w:styleId="HeaderChar">
    <w:name w:val="Header Char"/>
    <w:aliases w:val="Header Portrait Char,Header CFMU Char,h Char,ho Char,header odd Char"/>
    <w:basedOn w:val="DefaultParagraphFont"/>
    <w:link w:val="Header"/>
    <w:locked/>
    <w:rsid w:val="00BB193A"/>
    <w:rPr>
      <w:rFonts w:ascii="Verdana" w:hAnsi="Verdana"/>
      <w:lang w:val="en-GB"/>
    </w:rPr>
  </w:style>
  <w:style w:type="paragraph" w:styleId="Footer">
    <w:name w:val="footer"/>
    <w:basedOn w:val="Normal"/>
    <w:link w:val="FooterChar"/>
    <w:uiPriority w:val="99"/>
    <w:rsid w:val="00D81556"/>
    <w:pPr>
      <w:tabs>
        <w:tab w:val="center" w:pos="4320"/>
        <w:tab w:val="right" w:pos="8640"/>
      </w:tabs>
    </w:pPr>
  </w:style>
  <w:style w:type="character" w:customStyle="1" w:styleId="FooterChar">
    <w:name w:val="Footer Char"/>
    <w:basedOn w:val="DefaultParagraphFont"/>
    <w:link w:val="Footer"/>
    <w:uiPriority w:val="99"/>
    <w:rsid w:val="00BB193A"/>
    <w:rPr>
      <w:rFonts w:ascii="Verdana" w:hAnsi="Verdana"/>
      <w:lang w:val="en-GB"/>
    </w:rPr>
  </w:style>
  <w:style w:type="paragraph" w:customStyle="1" w:styleId="CoverTitle">
    <w:name w:val="Cover Title"/>
    <w:basedOn w:val="Heading1"/>
    <w:link w:val="CoverTitleChar"/>
    <w:uiPriority w:val="99"/>
    <w:rsid w:val="00D81556"/>
    <w:pPr>
      <w:spacing w:before="600"/>
    </w:pPr>
    <w:rPr>
      <w:rFonts w:ascii="Trebuchet MS" w:hAnsi="Trebuchet MS"/>
      <w:b w:val="0"/>
    </w:rPr>
  </w:style>
  <w:style w:type="character" w:customStyle="1" w:styleId="CoverTitleChar">
    <w:name w:val="Cover Title Char"/>
    <w:basedOn w:val="Heading1Char"/>
    <w:link w:val="CoverTitle"/>
    <w:uiPriority w:val="99"/>
    <w:rsid w:val="00D81556"/>
    <w:rPr>
      <w:rFonts w:ascii="Trebuchet MS" w:hAnsi="Trebuchet MS" w:cs="Arial"/>
      <w:b/>
      <w:bCs/>
      <w:color w:val="000000"/>
      <w:sz w:val="32"/>
      <w:lang w:val="en-GB"/>
    </w:rPr>
  </w:style>
  <w:style w:type="paragraph" w:customStyle="1" w:styleId="EBEI">
    <w:name w:val="EBEI"/>
    <w:basedOn w:val="Normal"/>
    <w:autoRedefine/>
    <w:uiPriority w:val="99"/>
    <w:rsid w:val="00D81556"/>
    <w:pPr>
      <w:framePr w:w="3404" w:h="951" w:hRule="exact" w:hSpace="180" w:wrap="around" w:vAnchor="text" w:hAnchor="page" w:x="7827" w:y="10095"/>
      <w:widowControl w:val="0"/>
      <w:autoSpaceDE w:val="0"/>
      <w:autoSpaceDN w:val="0"/>
      <w:adjustRightInd w:val="0"/>
      <w:jc w:val="right"/>
    </w:pPr>
    <w:rPr>
      <w:color w:val="B1CBE5"/>
    </w:rPr>
  </w:style>
  <w:style w:type="paragraph" w:customStyle="1" w:styleId="DocumentTitle">
    <w:name w:val="Document Title"/>
    <w:basedOn w:val="Footer"/>
    <w:uiPriority w:val="99"/>
    <w:rsid w:val="00D81556"/>
    <w:pPr>
      <w:spacing w:before="100"/>
      <w:jc w:val="center"/>
    </w:pPr>
    <w:rPr>
      <w:rFonts w:ascii="Trebuchet MS" w:hAnsi="Trebuchet MS"/>
      <w:b/>
      <w:sz w:val="16"/>
    </w:rPr>
  </w:style>
  <w:style w:type="paragraph" w:customStyle="1" w:styleId="copyright">
    <w:name w:val="copyright"/>
    <w:basedOn w:val="Footer"/>
    <w:uiPriority w:val="99"/>
    <w:rsid w:val="00D81556"/>
    <w:pPr>
      <w:spacing w:before="100"/>
      <w:jc w:val="center"/>
    </w:pPr>
    <w:rPr>
      <w:rFonts w:ascii="Trebuchet MS" w:hAnsi="Trebuchet MS"/>
      <w:sz w:val="14"/>
    </w:rPr>
  </w:style>
  <w:style w:type="paragraph" w:customStyle="1" w:styleId="URL">
    <w:name w:val="URL"/>
    <w:basedOn w:val="Normal"/>
    <w:uiPriority w:val="99"/>
    <w:rsid w:val="00D81556"/>
    <w:pPr>
      <w:jc w:val="right"/>
    </w:pPr>
    <w:rPr>
      <w:rFonts w:ascii="Trebuchet MS" w:hAnsi="Trebuchet MS"/>
      <w:b/>
    </w:rPr>
  </w:style>
  <w:style w:type="paragraph" w:customStyle="1" w:styleId="Subject">
    <w:name w:val="Subject"/>
    <w:basedOn w:val="Normal"/>
    <w:uiPriority w:val="99"/>
    <w:rsid w:val="00D81556"/>
    <w:pPr>
      <w:spacing w:before="120"/>
      <w:ind w:right="720"/>
      <w:jc w:val="right"/>
    </w:pPr>
    <w:rPr>
      <w:sz w:val="22"/>
    </w:rPr>
  </w:style>
  <w:style w:type="paragraph" w:customStyle="1" w:styleId="GraphicLabel">
    <w:name w:val="Graphic Label"/>
    <w:basedOn w:val="Normal"/>
    <w:uiPriority w:val="99"/>
    <w:rsid w:val="00D81556"/>
    <w:rPr>
      <w:rFonts w:ascii="Arial Black" w:hAnsi="Arial Black"/>
      <w:color w:val="FFFFFF"/>
      <w:sz w:val="18"/>
    </w:rPr>
  </w:style>
  <w:style w:type="paragraph" w:customStyle="1" w:styleId="MajorHead-Medium">
    <w:name w:val="Major Head - Medium"/>
    <w:basedOn w:val="Heading2"/>
    <w:next w:val="MainBodyCopy-1stPara"/>
    <w:uiPriority w:val="99"/>
    <w:rsid w:val="00D81556"/>
    <w:pPr>
      <w:numPr>
        <w:numId w:val="4"/>
      </w:numPr>
    </w:pPr>
    <w:rPr>
      <w:rFonts w:ascii="Trebuchet MS" w:hAnsi="Trebuchet MS"/>
      <w:sz w:val="24"/>
    </w:rPr>
  </w:style>
  <w:style w:type="paragraph" w:customStyle="1" w:styleId="Description">
    <w:name w:val="Description"/>
    <w:basedOn w:val="Normal"/>
    <w:uiPriority w:val="99"/>
    <w:rsid w:val="00D81556"/>
    <w:pPr>
      <w:tabs>
        <w:tab w:val="left" w:pos="0"/>
        <w:tab w:val="left" w:pos="4320"/>
      </w:tabs>
      <w:spacing w:before="50" w:after="240"/>
      <w:ind w:left="450"/>
      <w:outlineLvl w:val="3"/>
    </w:pPr>
    <w:rPr>
      <w:rFonts w:ascii="Trebuchet MS" w:hAnsi="Trebuchet MS"/>
      <w:color w:val="FFFFFF"/>
      <w:sz w:val="24"/>
    </w:rPr>
  </w:style>
  <w:style w:type="paragraph" w:customStyle="1" w:styleId="edscom">
    <w:name w:val="eds.com"/>
    <w:basedOn w:val="Normal"/>
    <w:uiPriority w:val="99"/>
    <w:rsid w:val="00D81556"/>
    <w:pPr>
      <w:tabs>
        <w:tab w:val="left" w:pos="0"/>
        <w:tab w:val="left" w:pos="4320"/>
      </w:tabs>
      <w:spacing w:before="60" w:after="240"/>
      <w:ind w:left="86"/>
      <w:outlineLvl w:val="3"/>
    </w:pPr>
    <w:rPr>
      <w:rFonts w:ascii="Trebuchet MS" w:hAnsi="Trebuchet MS"/>
    </w:rPr>
  </w:style>
  <w:style w:type="paragraph" w:customStyle="1" w:styleId="DocDate">
    <w:name w:val="DocDate"/>
    <w:basedOn w:val="Normal"/>
    <w:uiPriority w:val="99"/>
    <w:rsid w:val="00D81556"/>
    <w:rPr>
      <w:rFonts w:ascii="Trebuchet MS" w:hAnsi="Trebuchet MS"/>
      <w:lang w:val="en-US"/>
    </w:rPr>
  </w:style>
  <w:style w:type="character" w:styleId="Hyperlink">
    <w:name w:val="Hyperlink"/>
    <w:basedOn w:val="DefaultParagraphFont"/>
    <w:uiPriority w:val="99"/>
    <w:rsid w:val="00BE2426"/>
    <w:rPr>
      <w:rFonts w:ascii="Verdana" w:hAnsi="Verdana"/>
      <w:color w:val="auto"/>
      <w:sz w:val="18"/>
      <w:u w:val="single"/>
    </w:rPr>
  </w:style>
  <w:style w:type="character" w:styleId="FollowedHyperlink">
    <w:name w:val="FollowedHyperlink"/>
    <w:basedOn w:val="DefaultParagraphFont"/>
    <w:rsid w:val="00D81556"/>
    <w:rPr>
      <w:color w:val="800080"/>
      <w:u w:val="single"/>
    </w:rPr>
  </w:style>
  <w:style w:type="paragraph" w:customStyle="1" w:styleId="Title1">
    <w:name w:val="Title1"/>
    <w:basedOn w:val="CoverTitle"/>
    <w:link w:val="titleChar"/>
    <w:uiPriority w:val="99"/>
    <w:rsid w:val="00D81556"/>
    <w:pPr>
      <w:spacing w:before="40" w:after="40"/>
    </w:pPr>
    <w:rPr>
      <w:b/>
      <w:color w:val="0F3A68"/>
      <w:sz w:val="36"/>
      <w:szCs w:val="48"/>
    </w:rPr>
  </w:style>
  <w:style w:type="character" w:customStyle="1" w:styleId="titleChar">
    <w:name w:val="title Char"/>
    <w:basedOn w:val="CoverTitleChar"/>
    <w:link w:val="Title1"/>
    <w:uiPriority w:val="99"/>
    <w:rsid w:val="00D81556"/>
    <w:rPr>
      <w:rFonts w:ascii="Trebuchet MS" w:hAnsi="Trebuchet MS" w:cs="Arial"/>
      <w:b/>
      <w:bCs/>
      <w:color w:val="0F3A68"/>
      <w:sz w:val="36"/>
      <w:szCs w:val="48"/>
      <w:lang w:val="en-GB"/>
    </w:rPr>
  </w:style>
  <w:style w:type="paragraph" w:styleId="Date">
    <w:name w:val="Date"/>
    <w:basedOn w:val="Normal"/>
    <w:next w:val="Normal"/>
    <w:link w:val="DateChar"/>
    <w:uiPriority w:val="99"/>
    <w:rsid w:val="00D81556"/>
  </w:style>
  <w:style w:type="character" w:customStyle="1" w:styleId="DateChar">
    <w:name w:val="Date Char"/>
    <w:basedOn w:val="DefaultParagraphFont"/>
    <w:link w:val="Date"/>
    <w:uiPriority w:val="99"/>
    <w:rsid w:val="00BB193A"/>
    <w:rPr>
      <w:rFonts w:ascii="Verdana" w:hAnsi="Verdana"/>
      <w:lang w:val="en-GB"/>
    </w:rPr>
  </w:style>
  <w:style w:type="paragraph" w:customStyle="1" w:styleId="StyleHeading1TrebuchetMS14ptAuto">
    <w:name w:val="Style Heading 1 + Trebuchet MS 14 pt Auto"/>
    <w:basedOn w:val="Heading1"/>
    <w:uiPriority w:val="99"/>
    <w:rsid w:val="00D81556"/>
    <w:pPr>
      <w:numPr>
        <w:numId w:val="3"/>
      </w:numPr>
    </w:pPr>
    <w:rPr>
      <w:rFonts w:ascii="Trebuchet MS" w:hAnsi="Trebuchet MS"/>
      <w:bCs w:val="0"/>
      <w:color w:val="auto"/>
      <w:sz w:val="28"/>
    </w:rPr>
  </w:style>
  <w:style w:type="paragraph" w:styleId="Caption">
    <w:name w:val="caption"/>
    <w:basedOn w:val="Normal"/>
    <w:next w:val="Normal"/>
    <w:uiPriority w:val="99"/>
    <w:qFormat/>
    <w:rsid w:val="000C1F5C"/>
    <w:pPr>
      <w:keepLines/>
      <w:spacing w:before="200" w:after="200"/>
      <w:ind w:left="1080"/>
      <w:jc w:val="center"/>
    </w:pPr>
    <w:rPr>
      <w:b/>
      <w:bCs/>
    </w:rPr>
  </w:style>
  <w:style w:type="table" w:styleId="TableGrid">
    <w:name w:val="Table Grid"/>
    <w:basedOn w:val="TableNormal"/>
    <w:rsid w:val="00D815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body text,bt,body text Char + Left:  0&quot; + Italic + L...,body text Char,body text Char Char Char Char,body text Char Char Char Char Char Char Char Char Char"/>
    <w:basedOn w:val="Normal"/>
    <w:link w:val="BodyTextChar"/>
    <w:uiPriority w:val="99"/>
    <w:rsid w:val="00D81556"/>
    <w:pPr>
      <w:ind w:left="720"/>
    </w:pPr>
  </w:style>
  <w:style w:type="character" w:customStyle="1" w:styleId="BodyTextChar">
    <w:name w:val="Body Text Char"/>
    <w:aliases w:val="body text Char1,bt Char,body text Char + Left:  0&quot; + Italic + L... Char,body text Char Char,body text Char Char Char Char Char,body text Char Char Char Char Char Char Char Char Char Char"/>
    <w:basedOn w:val="DefaultParagraphFont"/>
    <w:link w:val="BodyText"/>
    <w:uiPriority w:val="99"/>
    <w:rsid w:val="00D81556"/>
    <w:rPr>
      <w:rFonts w:ascii="Verdana" w:hAnsi="Verdana"/>
      <w:lang w:val="en-GB" w:eastAsia="en-US" w:bidi="ar-SA"/>
    </w:rPr>
  </w:style>
  <w:style w:type="paragraph" w:styleId="Title">
    <w:name w:val="Title"/>
    <w:basedOn w:val="Normal"/>
    <w:link w:val="TitleChar0"/>
    <w:uiPriority w:val="99"/>
    <w:qFormat/>
    <w:rsid w:val="00D81556"/>
    <w:pPr>
      <w:spacing w:before="240" w:after="60"/>
      <w:jc w:val="center"/>
    </w:pPr>
    <w:rPr>
      <w:rFonts w:ascii="Trebuchet MS" w:hAnsi="Trebuchet MS"/>
      <w:b/>
      <w:bCs/>
      <w:kern w:val="28"/>
      <w:sz w:val="28"/>
    </w:rPr>
  </w:style>
  <w:style w:type="character" w:customStyle="1" w:styleId="TitleChar0">
    <w:name w:val="Title Char"/>
    <w:basedOn w:val="DefaultParagraphFont"/>
    <w:link w:val="Title"/>
    <w:uiPriority w:val="99"/>
    <w:rsid w:val="00BB193A"/>
    <w:rPr>
      <w:rFonts w:ascii="Trebuchet MS" w:hAnsi="Trebuchet MS"/>
      <w:b/>
      <w:bCs/>
      <w:kern w:val="28"/>
      <w:sz w:val="28"/>
      <w:lang w:val="en-GB"/>
    </w:rPr>
  </w:style>
  <w:style w:type="paragraph" w:styleId="TableofFigures">
    <w:name w:val="table of figures"/>
    <w:basedOn w:val="Normal"/>
    <w:next w:val="Normal"/>
    <w:uiPriority w:val="99"/>
    <w:rsid w:val="00DD07AD"/>
    <w:rPr>
      <w:sz w:val="18"/>
    </w:rPr>
  </w:style>
  <w:style w:type="paragraph" w:styleId="BalloonText">
    <w:name w:val="Balloon Text"/>
    <w:basedOn w:val="Normal"/>
    <w:link w:val="BalloonTextChar"/>
    <w:uiPriority w:val="99"/>
    <w:rsid w:val="00D81556"/>
    <w:rPr>
      <w:rFonts w:ascii="Tahoma" w:hAnsi="Tahoma" w:cs="Tahoma"/>
      <w:sz w:val="16"/>
      <w:szCs w:val="16"/>
    </w:rPr>
  </w:style>
  <w:style w:type="character" w:customStyle="1" w:styleId="BalloonTextChar">
    <w:name w:val="Balloon Text Char"/>
    <w:basedOn w:val="DefaultParagraphFont"/>
    <w:link w:val="BalloonText"/>
    <w:uiPriority w:val="99"/>
    <w:rsid w:val="00D81556"/>
    <w:rPr>
      <w:rFonts w:ascii="Tahoma" w:hAnsi="Tahoma" w:cs="Tahoma"/>
      <w:sz w:val="16"/>
      <w:szCs w:val="16"/>
      <w:lang w:val="en-GB" w:eastAsia="en-US" w:bidi="ar-SA"/>
    </w:rPr>
  </w:style>
  <w:style w:type="paragraph" w:customStyle="1" w:styleId="BulletList">
    <w:name w:val="Bullet List"/>
    <w:basedOn w:val="MainBodyCopy-1stPara"/>
    <w:link w:val="BulletListChar"/>
    <w:uiPriority w:val="99"/>
    <w:qFormat/>
    <w:rsid w:val="009C6B11"/>
    <w:pPr>
      <w:numPr>
        <w:numId w:val="6"/>
      </w:numPr>
      <w:tabs>
        <w:tab w:val="clear" w:pos="1440"/>
        <w:tab w:val="num" w:pos="1800"/>
      </w:tabs>
      <w:spacing w:before="0" w:after="120" w:line="240" w:lineRule="auto"/>
      <w:ind w:left="1800"/>
    </w:pPr>
    <w:rPr>
      <w:sz w:val="20"/>
    </w:rPr>
  </w:style>
  <w:style w:type="character" w:customStyle="1" w:styleId="BulletListChar">
    <w:name w:val="Bullet List Char"/>
    <w:basedOn w:val="MainBodyCopy-1stParaChar"/>
    <w:link w:val="BulletList"/>
    <w:uiPriority w:val="99"/>
    <w:rsid w:val="009C6B11"/>
    <w:rPr>
      <w:rFonts w:ascii="Verdana" w:hAnsi="Verdana"/>
      <w:sz w:val="18"/>
      <w:lang w:val="en-GB" w:eastAsia="en-US" w:bidi="ar-SA"/>
    </w:rPr>
  </w:style>
  <w:style w:type="paragraph" w:customStyle="1" w:styleId="RegularText">
    <w:name w:val="Regular Text"/>
    <w:basedOn w:val="MainBodyCopy-1stPara"/>
    <w:link w:val="RegularTextChar"/>
    <w:qFormat/>
    <w:rsid w:val="00C3490F"/>
    <w:pPr>
      <w:spacing w:before="0" w:after="120" w:line="240" w:lineRule="auto"/>
      <w:ind w:left="1080"/>
    </w:pPr>
    <w:rPr>
      <w:sz w:val="20"/>
    </w:rPr>
  </w:style>
  <w:style w:type="character" w:customStyle="1" w:styleId="RegularTextChar">
    <w:name w:val="Regular Text Char"/>
    <w:basedOn w:val="MainBodyCopy-1stParaChar"/>
    <w:link w:val="RegularText"/>
    <w:rsid w:val="00C3490F"/>
    <w:rPr>
      <w:rFonts w:ascii="Verdana" w:hAnsi="Verdana"/>
      <w:sz w:val="18"/>
      <w:lang w:val="en-GB" w:eastAsia="en-US" w:bidi="ar-SA"/>
    </w:rPr>
  </w:style>
  <w:style w:type="paragraph" w:customStyle="1" w:styleId="NumberedList">
    <w:name w:val="Numbered List"/>
    <w:basedOn w:val="MainBodyCopy-1stPara"/>
    <w:link w:val="NumberedListChar"/>
    <w:uiPriority w:val="99"/>
    <w:qFormat/>
    <w:rsid w:val="00D81556"/>
    <w:pPr>
      <w:numPr>
        <w:numId w:val="7"/>
      </w:numPr>
    </w:pPr>
  </w:style>
  <w:style w:type="character" w:customStyle="1" w:styleId="NumberedListChar">
    <w:name w:val="Numbered List Char"/>
    <w:basedOn w:val="MainBodyCopy-1stParaChar"/>
    <w:link w:val="NumberedList"/>
    <w:uiPriority w:val="99"/>
    <w:rsid w:val="00D81556"/>
    <w:rPr>
      <w:rFonts w:ascii="Verdana" w:hAnsi="Verdana"/>
      <w:sz w:val="18"/>
      <w:lang w:val="en-GB" w:eastAsia="en-US" w:bidi="ar-SA"/>
    </w:rPr>
  </w:style>
  <w:style w:type="paragraph" w:customStyle="1" w:styleId="Page1Title">
    <w:name w:val="Page1Title"/>
    <w:basedOn w:val="Normal"/>
    <w:link w:val="Page1TitleChar"/>
    <w:qFormat/>
    <w:rsid w:val="00D81556"/>
    <w:rPr>
      <w:rFonts w:ascii="Trebuchet MS" w:hAnsi="Trebuchet MS"/>
      <w:b/>
      <w:bCs/>
      <w:color w:val="1F497D"/>
      <w:sz w:val="36"/>
      <w:szCs w:val="36"/>
    </w:rPr>
  </w:style>
  <w:style w:type="character" w:customStyle="1" w:styleId="Page1TitleChar">
    <w:name w:val="Page1Title Char"/>
    <w:basedOn w:val="DefaultParagraphFont"/>
    <w:link w:val="Page1Title"/>
    <w:rsid w:val="00D81556"/>
    <w:rPr>
      <w:rFonts w:ascii="Trebuchet MS" w:hAnsi="Trebuchet MS"/>
      <w:b/>
      <w:bCs/>
      <w:color w:val="1F497D"/>
      <w:sz w:val="36"/>
      <w:szCs w:val="36"/>
      <w:lang w:val="en-GB" w:bidi="ar-SA"/>
    </w:rPr>
  </w:style>
  <w:style w:type="paragraph" w:customStyle="1" w:styleId="ComputerOutput">
    <w:name w:val="Computer Output"/>
    <w:basedOn w:val="Normal"/>
    <w:link w:val="ComputerOutputChar"/>
    <w:qFormat/>
    <w:rsid w:val="00D81556"/>
    <w:rPr>
      <w:rFonts w:ascii="Courier New" w:hAnsi="Courier New" w:cs="Courier New"/>
    </w:rPr>
  </w:style>
  <w:style w:type="character" w:customStyle="1" w:styleId="ComputerOutputChar">
    <w:name w:val="Computer Output Char"/>
    <w:basedOn w:val="DefaultParagraphFont"/>
    <w:link w:val="ComputerOutput"/>
    <w:rsid w:val="00D81556"/>
    <w:rPr>
      <w:rFonts w:ascii="Courier New" w:hAnsi="Courier New" w:cs="Courier New"/>
      <w:lang w:val="en-GB" w:eastAsia="en-US" w:bidi="ar-SA"/>
    </w:rPr>
  </w:style>
  <w:style w:type="paragraph" w:customStyle="1" w:styleId="DocDis">
    <w:name w:val="DocDis"/>
    <w:basedOn w:val="Normal"/>
    <w:link w:val="DocDisChar"/>
    <w:rsid w:val="00D81556"/>
  </w:style>
  <w:style w:type="character" w:customStyle="1" w:styleId="DocDisChar">
    <w:name w:val="DocDis Char"/>
    <w:basedOn w:val="DefaultParagraphFont"/>
    <w:link w:val="DocDis"/>
    <w:rsid w:val="00D81556"/>
    <w:rPr>
      <w:rFonts w:ascii="Arial" w:hAnsi="Arial"/>
      <w:lang w:val="en-GB" w:bidi="ar-SA"/>
    </w:rPr>
  </w:style>
  <w:style w:type="paragraph" w:customStyle="1" w:styleId="Bullet">
    <w:name w:val="Bullet"/>
    <w:uiPriority w:val="99"/>
    <w:rsid w:val="00485CBF"/>
    <w:pPr>
      <w:numPr>
        <w:numId w:val="8"/>
      </w:numPr>
      <w:spacing w:before="20" w:after="20"/>
    </w:pPr>
    <w:rPr>
      <w:rFonts w:ascii="Verdana" w:hAnsi="Verdana"/>
      <w:sz w:val="18"/>
    </w:rPr>
  </w:style>
  <w:style w:type="paragraph" w:customStyle="1" w:styleId="Bodytext0">
    <w:name w:val="Bodytext"/>
    <w:basedOn w:val="Normal"/>
    <w:uiPriority w:val="99"/>
    <w:rsid w:val="00B25F5E"/>
    <w:pPr>
      <w:spacing w:before="120"/>
      <w:ind w:left="851"/>
    </w:pPr>
    <w:rPr>
      <w:rFonts w:ascii="Times New Roman" w:hAnsi="Times New Roman"/>
      <w:sz w:val="24"/>
    </w:rPr>
  </w:style>
  <w:style w:type="paragraph" w:styleId="NormalWeb">
    <w:name w:val="Normal (Web)"/>
    <w:basedOn w:val="Normal"/>
    <w:uiPriority w:val="99"/>
    <w:rsid w:val="00C56C09"/>
    <w:pPr>
      <w:spacing w:before="100" w:beforeAutospacing="1" w:after="100" w:afterAutospacing="1"/>
    </w:pPr>
    <w:rPr>
      <w:rFonts w:ascii="Times New Roman" w:hAnsi="Times New Roman"/>
      <w:sz w:val="24"/>
      <w:szCs w:val="24"/>
      <w:lang w:eastAsia="en-GB"/>
    </w:rPr>
  </w:style>
  <w:style w:type="paragraph" w:styleId="ListBullet">
    <w:name w:val="List Bullet"/>
    <w:basedOn w:val="Normal"/>
    <w:uiPriority w:val="99"/>
    <w:rsid w:val="00046584"/>
    <w:pPr>
      <w:tabs>
        <w:tab w:val="num" w:pos="0"/>
      </w:tabs>
    </w:pPr>
    <w:rPr>
      <w:rFonts w:ascii="Times New Roman" w:hAnsi="Times New Roman"/>
      <w:sz w:val="22"/>
    </w:rPr>
  </w:style>
  <w:style w:type="character" w:styleId="CommentReference">
    <w:name w:val="annotation reference"/>
    <w:basedOn w:val="DefaultParagraphFont"/>
    <w:semiHidden/>
    <w:rsid w:val="00F84ADC"/>
    <w:rPr>
      <w:sz w:val="16"/>
      <w:szCs w:val="16"/>
    </w:rPr>
  </w:style>
  <w:style w:type="paragraph" w:styleId="CommentText">
    <w:name w:val="annotation text"/>
    <w:basedOn w:val="Normal"/>
    <w:link w:val="CommentTextChar"/>
    <w:uiPriority w:val="99"/>
    <w:semiHidden/>
    <w:rsid w:val="00F84ADC"/>
  </w:style>
  <w:style w:type="character" w:customStyle="1" w:styleId="CommentTextChar">
    <w:name w:val="Comment Text Char"/>
    <w:basedOn w:val="DefaultParagraphFont"/>
    <w:link w:val="CommentText"/>
    <w:uiPriority w:val="99"/>
    <w:semiHidden/>
    <w:rsid w:val="00BB193A"/>
    <w:rPr>
      <w:rFonts w:ascii="Verdana" w:hAnsi="Verdana"/>
      <w:lang w:val="en-GB"/>
    </w:rPr>
  </w:style>
  <w:style w:type="paragraph" w:styleId="CommentSubject">
    <w:name w:val="annotation subject"/>
    <w:basedOn w:val="CommentText"/>
    <w:next w:val="CommentText"/>
    <w:link w:val="CommentSubjectChar"/>
    <w:uiPriority w:val="99"/>
    <w:semiHidden/>
    <w:rsid w:val="00F84ADC"/>
    <w:rPr>
      <w:b/>
      <w:bCs/>
    </w:rPr>
  </w:style>
  <w:style w:type="character" w:customStyle="1" w:styleId="CommentSubjectChar">
    <w:name w:val="Comment Subject Char"/>
    <w:basedOn w:val="CommentTextChar"/>
    <w:link w:val="CommentSubject"/>
    <w:uiPriority w:val="99"/>
    <w:semiHidden/>
    <w:rsid w:val="00BB193A"/>
    <w:rPr>
      <w:rFonts w:ascii="Verdana" w:hAnsi="Verdana"/>
      <w:b/>
      <w:bCs/>
      <w:lang w:val="en-GB"/>
    </w:rPr>
  </w:style>
  <w:style w:type="paragraph" w:customStyle="1" w:styleId="BulletedList1">
    <w:name w:val="Bulleted List 1"/>
    <w:aliases w:val="bl1"/>
    <w:basedOn w:val="ListBullet"/>
    <w:uiPriority w:val="99"/>
    <w:rsid w:val="000D65E6"/>
    <w:pPr>
      <w:numPr>
        <w:numId w:val="9"/>
      </w:numPr>
      <w:tabs>
        <w:tab w:val="clear" w:pos="360"/>
        <w:tab w:val="num" w:pos="720"/>
      </w:tabs>
      <w:spacing w:before="60" w:after="60" w:line="280" w:lineRule="exact"/>
      <w:ind w:left="720"/>
      <w:jc w:val="left"/>
    </w:pPr>
    <w:rPr>
      <w:rFonts w:ascii="Arial" w:hAnsi="Arial"/>
      <w:kern w:val="24"/>
      <w:sz w:val="20"/>
      <w:lang w:val="en-US"/>
    </w:rPr>
  </w:style>
  <w:style w:type="paragraph" w:customStyle="1" w:styleId="ListBulletedItem1">
    <w:name w:val="List Bulleted Item 1"/>
    <w:uiPriority w:val="99"/>
    <w:rsid w:val="000C41BB"/>
    <w:pPr>
      <w:numPr>
        <w:numId w:val="10"/>
      </w:numPr>
      <w:spacing w:after="120" w:line="240" w:lineRule="exact"/>
    </w:pPr>
    <w:rPr>
      <w:rFonts w:ascii="Arial" w:hAnsi="Arial"/>
    </w:rPr>
  </w:style>
  <w:style w:type="character" w:customStyle="1" w:styleId="Normal1Char">
    <w:name w:val="Normal 1 Char"/>
    <w:basedOn w:val="DefaultParagraphFont"/>
    <w:link w:val="Normal1"/>
    <w:rsid w:val="005C77B7"/>
    <w:rPr>
      <w:rFonts w:ascii="Arial" w:hAnsi="Arial"/>
      <w:szCs w:val="24"/>
      <w:lang w:val="en-US" w:eastAsia="en-US" w:bidi="ar-SA"/>
    </w:rPr>
  </w:style>
  <w:style w:type="paragraph" w:customStyle="1" w:styleId="Normal1">
    <w:name w:val="Normal 1"/>
    <w:basedOn w:val="Normal"/>
    <w:link w:val="Normal1Char"/>
    <w:rsid w:val="005C77B7"/>
    <w:rPr>
      <w:szCs w:val="24"/>
      <w:lang w:val="en-US"/>
    </w:rPr>
  </w:style>
  <w:style w:type="paragraph" w:customStyle="1" w:styleId="Appendix">
    <w:name w:val="Appendix"/>
    <w:basedOn w:val="Heading1"/>
    <w:next w:val="Normal"/>
    <w:uiPriority w:val="99"/>
    <w:rsid w:val="00EF2698"/>
    <w:pPr>
      <w:pageBreakBefore w:val="0"/>
      <w:numPr>
        <w:numId w:val="0"/>
      </w:numPr>
      <w:tabs>
        <w:tab w:val="num" w:pos="360"/>
      </w:tabs>
      <w:spacing w:after="60"/>
      <w:ind w:left="360" w:hanging="360"/>
    </w:pPr>
    <w:rPr>
      <w:rFonts w:ascii="Arial Bold" w:hAnsi="Arial Bold" w:cs="Times New Roman"/>
      <w:bCs w:val="0"/>
      <w:caps/>
      <w:color w:val="000080"/>
      <w:kern w:val="26"/>
      <w:sz w:val="26"/>
    </w:rPr>
  </w:style>
  <w:style w:type="paragraph" w:styleId="BodyTextIndent">
    <w:name w:val="Body Text Indent"/>
    <w:basedOn w:val="Normal"/>
    <w:link w:val="BodyTextIndentChar"/>
    <w:uiPriority w:val="99"/>
    <w:rsid w:val="00EF2698"/>
    <w:pPr>
      <w:ind w:left="720"/>
    </w:pPr>
    <w:rPr>
      <w:rFonts w:ascii="Times New Roman" w:hAnsi="Times New Roman"/>
      <w:i/>
      <w:sz w:val="18"/>
    </w:rPr>
  </w:style>
  <w:style w:type="character" w:customStyle="1" w:styleId="BodyTextIndentChar">
    <w:name w:val="Body Text Indent Char"/>
    <w:basedOn w:val="DefaultParagraphFont"/>
    <w:link w:val="BodyTextIndent"/>
    <w:uiPriority w:val="99"/>
    <w:rsid w:val="00EF2698"/>
    <w:rPr>
      <w:i/>
      <w:sz w:val="18"/>
      <w:lang w:val="en-GB"/>
    </w:rPr>
  </w:style>
  <w:style w:type="paragraph" w:customStyle="1" w:styleId="Appendix2">
    <w:name w:val="Appendix 2"/>
    <w:basedOn w:val="Heading2"/>
    <w:next w:val="Normal"/>
    <w:uiPriority w:val="99"/>
    <w:rsid w:val="00EF2698"/>
    <w:pPr>
      <w:numPr>
        <w:ilvl w:val="0"/>
        <w:numId w:val="0"/>
      </w:numPr>
      <w:tabs>
        <w:tab w:val="num" w:pos="1440"/>
      </w:tabs>
      <w:spacing w:after="60"/>
      <w:ind w:left="1440" w:hanging="360"/>
    </w:pPr>
    <w:rPr>
      <w:rFonts w:ascii="Arial Bold" w:hAnsi="Arial Bold"/>
      <w:color w:val="000000"/>
      <w:sz w:val="24"/>
    </w:rPr>
  </w:style>
  <w:style w:type="paragraph" w:customStyle="1" w:styleId="FooterStatement">
    <w:name w:val="Footer Statement"/>
    <w:next w:val="Normal"/>
    <w:uiPriority w:val="99"/>
    <w:rsid w:val="00932527"/>
    <w:pPr>
      <w:spacing w:after="200"/>
    </w:pPr>
    <w:rPr>
      <w:rFonts w:ascii="Arial" w:hAnsi="Arial"/>
      <w:noProof/>
      <w:sz w:val="16"/>
    </w:rPr>
  </w:style>
  <w:style w:type="paragraph" w:customStyle="1" w:styleId="DefaultParagraphFontParaChar">
    <w:name w:val="Default Paragraph Font Para Char"/>
    <w:basedOn w:val="Normal"/>
    <w:uiPriority w:val="99"/>
    <w:rsid w:val="00932527"/>
    <w:pPr>
      <w:spacing w:after="160" w:line="240" w:lineRule="exact"/>
    </w:pPr>
  </w:style>
  <w:style w:type="paragraph" w:styleId="ListNumber">
    <w:name w:val="List Number"/>
    <w:basedOn w:val="BodyText"/>
    <w:uiPriority w:val="99"/>
    <w:rsid w:val="00312088"/>
    <w:pPr>
      <w:numPr>
        <w:numId w:val="11"/>
      </w:numPr>
      <w:tabs>
        <w:tab w:val="left" w:pos="1077"/>
      </w:tabs>
    </w:pPr>
    <w:rPr>
      <w:rFonts w:ascii="Times New Roman" w:hAnsi="Times New Roman"/>
      <w:sz w:val="22"/>
    </w:rPr>
  </w:style>
  <w:style w:type="paragraph" w:customStyle="1" w:styleId="FigureTitle2">
    <w:name w:val="Figure Title2"/>
    <w:uiPriority w:val="99"/>
    <w:rsid w:val="006A57ED"/>
    <w:pPr>
      <w:spacing w:before="120" w:after="60" w:line="240" w:lineRule="exact"/>
      <w:ind w:left="960"/>
    </w:pPr>
    <w:rPr>
      <w:rFonts w:ascii="Franklin Gothic Demi" w:hAnsi="Franklin Gothic Demi"/>
      <w:szCs w:val="24"/>
    </w:rPr>
  </w:style>
  <w:style w:type="paragraph" w:customStyle="1" w:styleId="glossarydefinition">
    <w:name w:val="glossary definition"/>
    <w:basedOn w:val="MainBodyCopy-1stPara"/>
    <w:link w:val="glossarydefinitionChar"/>
    <w:rsid w:val="00354866"/>
    <w:pPr>
      <w:spacing w:line="240" w:lineRule="auto"/>
      <w:ind w:left="3168" w:hanging="1728"/>
    </w:pPr>
    <w:rPr>
      <w:rFonts w:ascii="Arial" w:hAnsi="Arial"/>
      <w:sz w:val="20"/>
      <w:lang w:val="en-US"/>
    </w:rPr>
  </w:style>
  <w:style w:type="character" w:customStyle="1" w:styleId="glossarydefinitionChar">
    <w:name w:val="glossary definition Char"/>
    <w:basedOn w:val="DefaultParagraphFont"/>
    <w:link w:val="glossarydefinition"/>
    <w:rsid w:val="00354866"/>
    <w:rPr>
      <w:rFonts w:ascii="Arial" w:hAnsi="Arial"/>
    </w:rPr>
  </w:style>
  <w:style w:type="paragraph" w:customStyle="1" w:styleId="Heading2inrunningtext">
    <w:name w:val="Heading 2 in running text"/>
    <w:basedOn w:val="Normal"/>
    <w:next w:val="Normal"/>
    <w:uiPriority w:val="99"/>
    <w:rsid w:val="00627D41"/>
    <w:pPr>
      <w:spacing w:after="160" w:line="240" w:lineRule="exact"/>
    </w:pPr>
    <w:rPr>
      <w:rFonts w:ascii="Tahoma" w:hAnsi="Tahoma"/>
      <w:color w:val="000080"/>
      <w:lang w:val="en-US"/>
    </w:rPr>
  </w:style>
  <w:style w:type="paragraph" w:styleId="ListParagraph">
    <w:name w:val="List Paragraph"/>
    <w:basedOn w:val="Normal"/>
    <w:uiPriority w:val="34"/>
    <w:qFormat/>
    <w:rsid w:val="00C1000D"/>
    <w:pPr>
      <w:ind w:left="720"/>
    </w:pPr>
  </w:style>
  <w:style w:type="table" w:styleId="TableGrid1">
    <w:name w:val="Table Grid 1"/>
    <w:basedOn w:val="TableNormal"/>
    <w:rsid w:val="007125AD"/>
    <w:pPr>
      <w:spacing w:before="80" w:after="8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injazatcom">
    <w:name w:val="injazat.com"/>
    <w:basedOn w:val="Normal"/>
    <w:uiPriority w:val="99"/>
    <w:rsid w:val="00F81F2D"/>
    <w:pPr>
      <w:tabs>
        <w:tab w:val="left" w:pos="0"/>
        <w:tab w:val="left" w:pos="4320"/>
      </w:tabs>
      <w:spacing w:before="60" w:after="240"/>
      <w:ind w:left="86"/>
      <w:jc w:val="left"/>
      <w:outlineLvl w:val="3"/>
    </w:pPr>
    <w:rPr>
      <w:rFonts w:ascii="Trebuchet MS" w:hAnsi="Trebuchet MS"/>
    </w:rPr>
  </w:style>
  <w:style w:type="paragraph" w:customStyle="1" w:styleId="CoverTitleNew">
    <w:name w:val="Cover Title_New"/>
    <w:basedOn w:val="CoverTitle"/>
    <w:uiPriority w:val="99"/>
    <w:rsid w:val="00F81F2D"/>
    <w:pPr>
      <w:pageBreakBefore w:val="0"/>
      <w:numPr>
        <w:numId w:val="0"/>
      </w:numPr>
      <w:tabs>
        <w:tab w:val="left" w:pos="900"/>
      </w:tabs>
      <w:spacing w:before="480" w:after="180"/>
      <w:ind w:left="518"/>
      <w:outlineLvl w:val="9"/>
    </w:pPr>
    <w:rPr>
      <w:rFonts w:ascii="Verdana" w:hAnsi="Verdana" w:cs="Times New Roman"/>
      <w:b/>
      <w:color w:val="0F3A68"/>
      <w:sz w:val="40"/>
      <w:szCs w:val="40"/>
    </w:rPr>
  </w:style>
  <w:style w:type="paragraph" w:customStyle="1" w:styleId="DocumentMapNew">
    <w:name w:val="Document Map New"/>
    <w:basedOn w:val="Normal"/>
    <w:uiPriority w:val="99"/>
    <w:rsid w:val="00F81F2D"/>
    <w:pPr>
      <w:tabs>
        <w:tab w:val="left" w:pos="3402"/>
      </w:tabs>
      <w:spacing w:before="40" w:after="0"/>
      <w:ind w:left="522"/>
      <w:jc w:val="left"/>
    </w:pPr>
    <w:rPr>
      <w:rFonts w:ascii="Trebuchet MS" w:hAnsi="Trebuchet MS"/>
      <w:bCs/>
      <w:noProof/>
      <w:sz w:val="24"/>
      <w:szCs w:val="24"/>
      <w:lang w:val="en-US"/>
    </w:rPr>
  </w:style>
  <w:style w:type="paragraph" w:customStyle="1" w:styleId="arrow">
    <w:name w:val="arrow"/>
    <w:basedOn w:val="Normal"/>
    <w:uiPriority w:val="99"/>
    <w:rsid w:val="00F81F2D"/>
    <w:pPr>
      <w:spacing w:before="40"/>
      <w:jc w:val="left"/>
    </w:pPr>
    <w:rPr>
      <w:b/>
      <w:color w:val="B1CBE5"/>
      <w:sz w:val="24"/>
    </w:rPr>
  </w:style>
  <w:style w:type="paragraph" w:customStyle="1" w:styleId="covertitlelineNew">
    <w:name w:val="cover title line_ New"/>
    <w:basedOn w:val="CoverTitle"/>
    <w:uiPriority w:val="99"/>
    <w:rsid w:val="00F81F2D"/>
    <w:pPr>
      <w:pageBreakBefore w:val="0"/>
      <w:numPr>
        <w:numId w:val="0"/>
      </w:numPr>
      <w:tabs>
        <w:tab w:val="left" w:pos="900"/>
      </w:tabs>
      <w:spacing w:before="0" w:after="0"/>
      <w:ind w:left="522"/>
      <w:outlineLvl w:val="9"/>
    </w:pPr>
    <w:rPr>
      <w:rFonts w:ascii="Verdana" w:hAnsi="Verdana" w:cs="Times New Roman"/>
      <w:b/>
      <w:color w:val="0F3A68"/>
      <w:sz w:val="4"/>
      <w:szCs w:val="4"/>
    </w:rPr>
  </w:style>
  <w:style w:type="paragraph" w:customStyle="1" w:styleId="CoverPageDate">
    <w:name w:val="Cover Page Date"/>
    <w:basedOn w:val="Date"/>
    <w:uiPriority w:val="99"/>
    <w:rsid w:val="00F81F2D"/>
    <w:pPr>
      <w:spacing w:before="120"/>
      <w:ind w:left="518"/>
      <w:jc w:val="left"/>
    </w:pPr>
    <w:rPr>
      <w:rFonts w:ascii="Trebuchet MS" w:hAnsi="Trebuchet MS"/>
      <w:sz w:val="28"/>
    </w:rPr>
  </w:style>
  <w:style w:type="paragraph" w:customStyle="1" w:styleId="CoverPage-ProjectTitle">
    <w:name w:val="Cover Page-Project Title"/>
    <w:basedOn w:val="Normal"/>
    <w:uiPriority w:val="99"/>
    <w:rsid w:val="00F81F2D"/>
    <w:pPr>
      <w:spacing w:before="240"/>
      <w:ind w:left="522"/>
      <w:jc w:val="left"/>
    </w:pPr>
    <w:rPr>
      <w:b/>
      <w:bCs/>
    </w:rPr>
  </w:style>
  <w:style w:type="paragraph" w:customStyle="1" w:styleId="VersionNo">
    <w:name w:val="Version No"/>
    <w:basedOn w:val="Normal"/>
    <w:uiPriority w:val="99"/>
    <w:rsid w:val="00F81F2D"/>
    <w:pPr>
      <w:spacing w:before="40" w:after="0"/>
      <w:ind w:left="522"/>
      <w:jc w:val="left"/>
    </w:pPr>
    <w:rPr>
      <w:rFonts w:ascii="Trebuchet MS" w:hAnsi="Trebuchet MS" w:cs="Arial"/>
      <w:bCs/>
      <w:noProof/>
      <w:sz w:val="24"/>
      <w:szCs w:val="24"/>
      <w:lang w:val="en-US"/>
    </w:rPr>
  </w:style>
  <w:style w:type="paragraph" w:styleId="Revision">
    <w:name w:val="Revision"/>
    <w:hidden/>
    <w:uiPriority w:val="99"/>
    <w:semiHidden/>
    <w:rsid w:val="00A150DB"/>
    <w:rPr>
      <w:rFonts w:ascii="Verdana" w:hAnsi="Verdana"/>
      <w:lang w:val="en-GB"/>
    </w:rPr>
  </w:style>
  <w:style w:type="paragraph" w:customStyle="1" w:styleId="StyleDocumentMapNewArialCenteredLeft061">
    <w:name w:val="Style Document Map New + Arial Centered Left:  0.61&quot;"/>
    <w:basedOn w:val="DocumentMapNew"/>
    <w:uiPriority w:val="99"/>
    <w:rsid w:val="000C09EE"/>
    <w:pPr>
      <w:spacing w:before="240"/>
      <w:ind w:left="878"/>
      <w:jc w:val="center"/>
    </w:pPr>
    <w:rPr>
      <w:rFonts w:ascii="Arial" w:hAnsi="Arial"/>
      <w:bCs w:val="0"/>
      <w:szCs w:val="20"/>
    </w:rPr>
  </w:style>
  <w:style w:type="paragraph" w:customStyle="1" w:styleId="RestrictionStyle">
    <w:name w:val="Restriction Style"/>
    <w:basedOn w:val="DocumentMapNew"/>
    <w:uiPriority w:val="99"/>
    <w:rsid w:val="000C09EE"/>
    <w:pPr>
      <w:tabs>
        <w:tab w:val="clear" w:pos="3402"/>
        <w:tab w:val="left" w:pos="2877"/>
      </w:tabs>
      <w:spacing w:before="320"/>
      <w:ind w:left="878"/>
      <w:jc w:val="center"/>
    </w:pPr>
    <w:rPr>
      <w:rFonts w:ascii="Arial" w:hAnsi="Arial" w:cs="Arial"/>
      <w:lang w:val="en-GB"/>
    </w:rPr>
  </w:style>
  <w:style w:type="paragraph" w:customStyle="1" w:styleId="StyleTableTexttttableBodyTextBefore3ptAfter3pt">
    <w:name w:val="Style Table Texttttable Body Text + Before:  3 pt After:  3 pt"/>
    <w:basedOn w:val="TableText"/>
    <w:uiPriority w:val="99"/>
    <w:rsid w:val="004570E7"/>
    <w:pPr>
      <w:spacing w:before="40" w:after="40"/>
    </w:pPr>
  </w:style>
  <w:style w:type="paragraph" w:customStyle="1" w:styleId="TableofTables">
    <w:name w:val="Table of Tables"/>
    <w:basedOn w:val="TableofFigures"/>
    <w:uiPriority w:val="99"/>
    <w:qFormat/>
    <w:rsid w:val="00DD07AD"/>
    <w:pPr>
      <w:tabs>
        <w:tab w:val="right" w:leader="dot" w:pos="9724"/>
      </w:tabs>
    </w:pPr>
  </w:style>
  <w:style w:type="paragraph" w:customStyle="1" w:styleId="textindSubBullet">
    <w:name w:val="text!_ind_Sub_Bullet"/>
    <w:basedOn w:val="Normal"/>
    <w:uiPriority w:val="99"/>
    <w:rsid w:val="0074754B"/>
  </w:style>
  <w:style w:type="paragraph" w:customStyle="1" w:styleId="BodyText1">
    <w:name w:val="BodyText"/>
    <w:basedOn w:val="Normal"/>
    <w:uiPriority w:val="99"/>
    <w:rsid w:val="00BA7BC3"/>
    <w:pPr>
      <w:spacing w:before="120"/>
      <w:jc w:val="left"/>
    </w:pPr>
    <w:rPr>
      <w:rFonts w:ascii="Times New Roman" w:hAnsi="Times New Roman"/>
      <w:sz w:val="24"/>
      <w:lang w:val="en-US"/>
    </w:rPr>
  </w:style>
  <w:style w:type="paragraph" w:customStyle="1" w:styleId="BulletlistL2">
    <w:name w:val="Bullet list L2"/>
    <w:basedOn w:val="Bulletlistlevel2"/>
    <w:uiPriority w:val="99"/>
    <w:rsid w:val="00AC3214"/>
    <w:pPr>
      <w:tabs>
        <w:tab w:val="clear" w:pos="1440"/>
        <w:tab w:val="left" w:pos="2160"/>
      </w:tabs>
      <w:ind w:left="2160"/>
    </w:pPr>
  </w:style>
  <w:style w:type="paragraph" w:customStyle="1" w:styleId="Bulletlistlevel2">
    <w:name w:val="Bullet list level 2"/>
    <w:basedOn w:val="Normal"/>
    <w:uiPriority w:val="99"/>
    <w:rsid w:val="00AC3214"/>
    <w:pPr>
      <w:tabs>
        <w:tab w:val="num" w:pos="1440"/>
      </w:tabs>
      <w:ind w:left="1440" w:hanging="360"/>
    </w:pPr>
  </w:style>
  <w:style w:type="paragraph" w:customStyle="1" w:styleId="BulletlistL3">
    <w:name w:val="Bullet list L3"/>
    <w:basedOn w:val="BulletList"/>
    <w:uiPriority w:val="99"/>
    <w:rsid w:val="00AE1930"/>
    <w:pPr>
      <w:numPr>
        <w:ilvl w:val="2"/>
        <w:numId w:val="12"/>
      </w:numPr>
      <w:tabs>
        <w:tab w:val="clear" w:pos="3420"/>
        <w:tab w:val="num" w:pos="2520"/>
      </w:tabs>
      <w:ind w:left="2520"/>
    </w:pPr>
  </w:style>
  <w:style w:type="paragraph" w:customStyle="1" w:styleId="Figures">
    <w:name w:val="Figures"/>
    <w:basedOn w:val="RegularText"/>
    <w:link w:val="FiguresChar"/>
    <w:rsid w:val="000C1F5C"/>
    <w:pPr>
      <w:spacing w:before="80" w:after="0"/>
      <w:jc w:val="center"/>
    </w:pPr>
  </w:style>
  <w:style w:type="character" w:customStyle="1" w:styleId="FiguresChar">
    <w:name w:val="Figures Char"/>
    <w:basedOn w:val="RegularTextChar"/>
    <w:link w:val="Figures"/>
    <w:rsid w:val="000C1F5C"/>
    <w:rPr>
      <w:rFonts w:ascii="Verdana" w:hAnsi="Verdana"/>
      <w:sz w:val="18"/>
      <w:lang w:val="en-GB" w:eastAsia="en-US" w:bidi="ar-SA"/>
    </w:rPr>
  </w:style>
  <w:style w:type="character" w:customStyle="1" w:styleId="Title-Draft">
    <w:name w:val="Title - Draft"/>
    <w:basedOn w:val="DefaultParagraphFont"/>
    <w:rsid w:val="008A4E8A"/>
    <w:rPr>
      <w:rFonts w:ascii="Arial" w:hAnsi="Arial"/>
    </w:rPr>
  </w:style>
  <w:style w:type="paragraph" w:customStyle="1" w:styleId="DraftorFinal">
    <w:name w:val="Draft or Final"/>
    <w:basedOn w:val="Normal"/>
    <w:uiPriority w:val="99"/>
    <w:rsid w:val="00BF6203"/>
    <w:pPr>
      <w:jc w:val="left"/>
    </w:pPr>
    <w:rPr>
      <w:rFonts w:ascii="Arial" w:hAnsi="Arial"/>
    </w:rPr>
  </w:style>
  <w:style w:type="paragraph" w:customStyle="1" w:styleId="titleintable">
    <w:name w:val="titleintable"/>
    <w:basedOn w:val="Normal"/>
    <w:uiPriority w:val="99"/>
    <w:rsid w:val="003B64BF"/>
    <w:pPr>
      <w:spacing w:before="100" w:beforeAutospacing="1" w:after="100" w:afterAutospacing="1"/>
      <w:jc w:val="left"/>
    </w:pPr>
    <w:rPr>
      <w:rFonts w:ascii="Times New Roman" w:hAnsi="Times New Roman"/>
      <w:sz w:val="24"/>
      <w:szCs w:val="24"/>
      <w:lang w:val="en-US"/>
    </w:rPr>
  </w:style>
  <w:style w:type="character" w:customStyle="1" w:styleId="apple-converted-space">
    <w:name w:val="apple-converted-space"/>
    <w:basedOn w:val="DefaultParagraphFont"/>
    <w:rsid w:val="003B64BF"/>
  </w:style>
  <w:style w:type="paragraph" w:styleId="HTMLPreformatted">
    <w:name w:val="HTML Preformatted"/>
    <w:basedOn w:val="Normal"/>
    <w:link w:val="HTMLPreformattedChar"/>
    <w:rsid w:val="003B6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US"/>
    </w:rPr>
  </w:style>
  <w:style w:type="character" w:customStyle="1" w:styleId="HTMLPreformattedChar">
    <w:name w:val="HTML Preformatted Char"/>
    <w:basedOn w:val="DefaultParagraphFont"/>
    <w:link w:val="HTMLPreformatted"/>
    <w:rsid w:val="003B64BF"/>
    <w:rPr>
      <w:rFonts w:ascii="Courier New" w:hAnsi="Courier New" w:cs="Courier New"/>
    </w:rPr>
  </w:style>
  <w:style w:type="character" w:styleId="HTMLCode">
    <w:name w:val="HTML Code"/>
    <w:basedOn w:val="DefaultParagraphFont"/>
    <w:uiPriority w:val="99"/>
    <w:rsid w:val="003B64BF"/>
    <w:rPr>
      <w:rFonts w:ascii="Courier New" w:eastAsia="Times New Roman" w:hAnsi="Courier New" w:cs="Courier New"/>
      <w:sz w:val="20"/>
      <w:szCs w:val="20"/>
    </w:rPr>
  </w:style>
  <w:style w:type="character" w:customStyle="1" w:styleId="apple-style-span">
    <w:name w:val="apple-style-span"/>
    <w:basedOn w:val="DefaultParagraphFont"/>
    <w:rsid w:val="00EE4AF4"/>
  </w:style>
  <w:style w:type="paragraph" w:styleId="BlockText">
    <w:name w:val="Block Text"/>
    <w:basedOn w:val="Normal"/>
    <w:uiPriority w:val="99"/>
    <w:rsid w:val="00B12A76"/>
    <w:pPr>
      <w:ind w:left="94" w:right="125"/>
      <w:jc w:val="left"/>
    </w:pPr>
    <w:rPr>
      <w:rFonts w:ascii="Times New Roman" w:eastAsia="Arial Unicode MS" w:hAnsi="Times New Roman"/>
      <w:color w:val="0000FF"/>
      <w:sz w:val="16"/>
      <w:szCs w:val="24"/>
    </w:rPr>
  </w:style>
  <w:style w:type="paragraph" w:customStyle="1" w:styleId="num">
    <w:name w:val="num"/>
    <w:basedOn w:val="Normal"/>
    <w:uiPriority w:val="99"/>
    <w:rsid w:val="00CD471D"/>
    <w:pPr>
      <w:numPr>
        <w:numId w:val="13"/>
      </w:numPr>
      <w:spacing w:after="0"/>
      <w:jc w:val="left"/>
    </w:pPr>
    <w:rPr>
      <w:rFonts w:ascii="Times New Roman" w:hAnsi="Times New Roman"/>
      <w:lang w:val="en-US"/>
    </w:rPr>
  </w:style>
  <w:style w:type="character" w:customStyle="1" w:styleId="BulletCharChar">
    <w:name w:val="Bullet Char Char"/>
    <w:basedOn w:val="DefaultParagraphFont"/>
    <w:rsid w:val="00824BAE"/>
    <w:rPr>
      <w:lang w:val="en-GB" w:eastAsia="en-US" w:bidi="ar-SA"/>
    </w:rPr>
  </w:style>
  <w:style w:type="character" w:styleId="Emphasis">
    <w:name w:val="Emphasis"/>
    <w:basedOn w:val="DefaultParagraphFont"/>
    <w:qFormat/>
    <w:rsid w:val="00306DBA"/>
    <w:rPr>
      <w:i/>
      <w:iCs/>
    </w:rPr>
  </w:style>
  <w:style w:type="table" w:styleId="TableGrid8">
    <w:name w:val="Table Grid 8"/>
    <w:basedOn w:val="TableNormal"/>
    <w:rsid w:val="00C86563"/>
    <w:pPr>
      <w:spacing w:after="12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Strong">
    <w:name w:val="Strong"/>
    <w:basedOn w:val="DefaultParagraphFont"/>
    <w:uiPriority w:val="22"/>
    <w:qFormat/>
    <w:rsid w:val="0092273F"/>
    <w:rPr>
      <w:b/>
      <w:bCs/>
    </w:rPr>
  </w:style>
  <w:style w:type="table" w:customStyle="1" w:styleId="LightList-Accent11">
    <w:name w:val="Light List - Accent 11"/>
    <w:basedOn w:val="TableNormal"/>
    <w:uiPriority w:val="61"/>
    <w:rsid w:val="00372FA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ypewriter">
    <w:name w:val="Typewriter"/>
    <w:uiPriority w:val="99"/>
    <w:rsid w:val="00660C62"/>
    <w:rPr>
      <w:rFonts w:ascii="Courier New" w:hAnsi="Courier New" w:cs="Courier New"/>
      <w:sz w:val="20"/>
      <w:szCs w:val="20"/>
    </w:rPr>
  </w:style>
  <w:style w:type="paragraph" w:styleId="TOCHeading">
    <w:name w:val="TOC Heading"/>
    <w:basedOn w:val="Heading1"/>
    <w:next w:val="Normal"/>
    <w:uiPriority w:val="39"/>
    <w:semiHidden/>
    <w:unhideWhenUsed/>
    <w:qFormat/>
    <w:rsid w:val="00C117DE"/>
    <w:pPr>
      <w:pageBreakBefore w:val="0"/>
      <w:numPr>
        <w:numId w:val="0"/>
      </w:numPr>
      <w:tabs>
        <w:tab w:val="clear" w:pos="1080"/>
      </w:tabs>
      <w:spacing w:before="480" w:after="0" w:line="276" w:lineRule="auto"/>
      <w:outlineLvl w:val="9"/>
    </w:pPr>
    <w:rPr>
      <w:rFonts w:asciiTheme="majorHAnsi" w:eastAsiaTheme="majorEastAsia" w:hAnsiTheme="majorHAnsi" w:cstheme="majorBidi"/>
      <w:color w:val="365F91" w:themeColor="accent1" w:themeShade="BF"/>
      <w:sz w:val="28"/>
      <w:szCs w:val="28"/>
      <w:lang w:val="en-US"/>
    </w:rPr>
  </w:style>
  <w:style w:type="paragraph" w:customStyle="1" w:styleId="DocControlPageHeading">
    <w:name w:val="Doc Control Page Heading"/>
    <w:basedOn w:val="Heading2"/>
    <w:rsid w:val="000E05CB"/>
    <w:pPr>
      <w:numPr>
        <w:ilvl w:val="0"/>
        <w:numId w:val="0"/>
      </w:numPr>
      <w:tabs>
        <w:tab w:val="clear" w:pos="1080"/>
        <w:tab w:val="num" w:pos="9666"/>
      </w:tabs>
    </w:pPr>
    <w:rPr>
      <w:rFonts w:cs="Arial"/>
      <w:bCs/>
      <w:sz w:val="22"/>
      <w:szCs w:val="28"/>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1425">
      <w:bodyDiv w:val="1"/>
      <w:marLeft w:val="0"/>
      <w:marRight w:val="0"/>
      <w:marTop w:val="0"/>
      <w:marBottom w:val="0"/>
      <w:divBdr>
        <w:top w:val="none" w:sz="0" w:space="0" w:color="auto"/>
        <w:left w:val="none" w:sz="0" w:space="0" w:color="auto"/>
        <w:bottom w:val="none" w:sz="0" w:space="0" w:color="auto"/>
        <w:right w:val="none" w:sz="0" w:space="0" w:color="auto"/>
      </w:divBdr>
    </w:div>
    <w:div w:id="25064341">
      <w:bodyDiv w:val="1"/>
      <w:marLeft w:val="0"/>
      <w:marRight w:val="0"/>
      <w:marTop w:val="0"/>
      <w:marBottom w:val="0"/>
      <w:divBdr>
        <w:top w:val="none" w:sz="0" w:space="0" w:color="auto"/>
        <w:left w:val="none" w:sz="0" w:space="0" w:color="auto"/>
        <w:bottom w:val="none" w:sz="0" w:space="0" w:color="auto"/>
        <w:right w:val="none" w:sz="0" w:space="0" w:color="auto"/>
      </w:divBdr>
    </w:div>
    <w:div w:id="36779485">
      <w:bodyDiv w:val="1"/>
      <w:marLeft w:val="0"/>
      <w:marRight w:val="0"/>
      <w:marTop w:val="0"/>
      <w:marBottom w:val="0"/>
      <w:divBdr>
        <w:top w:val="none" w:sz="0" w:space="0" w:color="auto"/>
        <w:left w:val="none" w:sz="0" w:space="0" w:color="auto"/>
        <w:bottom w:val="none" w:sz="0" w:space="0" w:color="auto"/>
        <w:right w:val="none" w:sz="0" w:space="0" w:color="auto"/>
      </w:divBdr>
    </w:div>
    <w:div w:id="43675697">
      <w:bodyDiv w:val="1"/>
      <w:marLeft w:val="0"/>
      <w:marRight w:val="0"/>
      <w:marTop w:val="0"/>
      <w:marBottom w:val="0"/>
      <w:divBdr>
        <w:top w:val="none" w:sz="0" w:space="0" w:color="auto"/>
        <w:left w:val="none" w:sz="0" w:space="0" w:color="auto"/>
        <w:bottom w:val="none" w:sz="0" w:space="0" w:color="auto"/>
        <w:right w:val="none" w:sz="0" w:space="0" w:color="auto"/>
      </w:divBdr>
      <w:divsChild>
        <w:div w:id="1909685373">
          <w:marLeft w:val="734"/>
          <w:marRight w:val="0"/>
          <w:marTop w:val="101"/>
          <w:marBottom w:val="0"/>
          <w:divBdr>
            <w:top w:val="none" w:sz="0" w:space="0" w:color="auto"/>
            <w:left w:val="none" w:sz="0" w:space="0" w:color="auto"/>
            <w:bottom w:val="none" w:sz="0" w:space="0" w:color="auto"/>
            <w:right w:val="none" w:sz="0" w:space="0" w:color="auto"/>
          </w:divBdr>
        </w:div>
      </w:divsChild>
    </w:div>
    <w:div w:id="64037405">
      <w:bodyDiv w:val="1"/>
      <w:marLeft w:val="0"/>
      <w:marRight w:val="0"/>
      <w:marTop w:val="0"/>
      <w:marBottom w:val="0"/>
      <w:divBdr>
        <w:top w:val="none" w:sz="0" w:space="0" w:color="auto"/>
        <w:left w:val="none" w:sz="0" w:space="0" w:color="auto"/>
        <w:bottom w:val="none" w:sz="0" w:space="0" w:color="auto"/>
        <w:right w:val="none" w:sz="0" w:space="0" w:color="auto"/>
      </w:divBdr>
    </w:div>
    <w:div w:id="132451125">
      <w:bodyDiv w:val="1"/>
      <w:marLeft w:val="0"/>
      <w:marRight w:val="0"/>
      <w:marTop w:val="0"/>
      <w:marBottom w:val="0"/>
      <w:divBdr>
        <w:top w:val="none" w:sz="0" w:space="0" w:color="auto"/>
        <w:left w:val="none" w:sz="0" w:space="0" w:color="auto"/>
        <w:bottom w:val="none" w:sz="0" w:space="0" w:color="auto"/>
        <w:right w:val="none" w:sz="0" w:space="0" w:color="auto"/>
      </w:divBdr>
    </w:div>
    <w:div w:id="146634814">
      <w:bodyDiv w:val="1"/>
      <w:marLeft w:val="0"/>
      <w:marRight w:val="0"/>
      <w:marTop w:val="0"/>
      <w:marBottom w:val="0"/>
      <w:divBdr>
        <w:top w:val="none" w:sz="0" w:space="0" w:color="auto"/>
        <w:left w:val="none" w:sz="0" w:space="0" w:color="auto"/>
        <w:bottom w:val="none" w:sz="0" w:space="0" w:color="auto"/>
        <w:right w:val="none" w:sz="0" w:space="0" w:color="auto"/>
      </w:divBdr>
    </w:div>
    <w:div w:id="189104078">
      <w:bodyDiv w:val="1"/>
      <w:marLeft w:val="0"/>
      <w:marRight w:val="0"/>
      <w:marTop w:val="0"/>
      <w:marBottom w:val="0"/>
      <w:divBdr>
        <w:top w:val="none" w:sz="0" w:space="0" w:color="auto"/>
        <w:left w:val="none" w:sz="0" w:space="0" w:color="auto"/>
        <w:bottom w:val="none" w:sz="0" w:space="0" w:color="auto"/>
        <w:right w:val="none" w:sz="0" w:space="0" w:color="auto"/>
      </w:divBdr>
    </w:div>
    <w:div w:id="218564965">
      <w:bodyDiv w:val="1"/>
      <w:marLeft w:val="0"/>
      <w:marRight w:val="0"/>
      <w:marTop w:val="0"/>
      <w:marBottom w:val="0"/>
      <w:divBdr>
        <w:top w:val="none" w:sz="0" w:space="0" w:color="auto"/>
        <w:left w:val="none" w:sz="0" w:space="0" w:color="auto"/>
        <w:bottom w:val="none" w:sz="0" w:space="0" w:color="auto"/>
        <w:right w:val="none" w:sz="0" w:space="0" w:color="auto"/>
      </w:divBdr>
    </w:div>
    <w:div w:id="245237746">
      <w:bodyDiv w:val="1"/>
      <w:marLeft w:val="0"/>
      <w:marRight w:val="0"/>
      <w:marTop w:val="0"/>
      <w:marBottom w:val="0"/>
      <w:divBdr>
        <w:top w:val="none" w:sz="0" w:space="0" w:color="auto"/>
        <w:left w:val="none" w:sz="0" w:space="0" w:color="auto"/>
        <w:bottom w:val="none" w:sz="0" w:space="0" w:color="auto"/>
        <w:right w:val="none" w:sz="0" w:space="0" w:color="auto"/>
      </w:divBdr>
    </w:div>
    <w:div w:id="305670760">
      <w:bodyDiv w:val="1"/>
      <w:marLeft w:val="0"/>
      <w:marRight w:val="0"/>
      <w:marTop w:val="0"/>
      <w:marBottom w:val="0"/>
      <w:divBdr>
        <w:top w:val="none" w:sz="0" w:space="0" w:color="auto"/>
        <w:left w:val="none" w:sz="0" w:space="0" w:color="auto"/>
        <w:bottom w:val="none" w:sz="0" w:space="0" w:color="auto"/>
        <w:right w:val="none" w:sz="0" w:space="0" w:color="auto"/>
      </w:divBdr>
    </w:div>
    <w:div w:id="311369483">
      <w:bodyDiv w:val="1"/>
      <w:marLeft w:val="0"/>
      <w:marRight w:val="0"/>
      <w:marTop w:val="0"/>
      <w:marBottom w:val="0"/>
      <w:divBdr>
        <w:top w:val="none" w:sz="0" w:space="0" w:color="auto"/>
        <w:left w:val="none" w:sz="0" w:space="0" w:color="auto"/>
        <w:bottom w:val="none" w:sz="0" w:space="0" w:color="auto"/>
        <w:right w:val="none" w:sz="0" w:space="0" w:color="auto"/>
      </w:divBdr>
    </w:div>
    <w:div w:id="321397856">
      <w:bodyDiv w:val="1"/>
      <w:marLeft w:val="0"/>
      <w:marRight w:val="0"/>
      <w:marTop w:val="0"/>
      <w:marBottom w:val="0"/>
      <w:divBdr>
        <w:top w:val="none" w:sz="0" w:space="0" w:color="auto"/>
        <w:left w:val="none" w:sz="0" w:space="0" w:color="auto"/>
        <w:bottom w:val="none" w:sz="0" w:space="0" w:color="auto"/>
        <w:right w:val="none" w:sz="0" w:space="0" w:color="auto"/>
      </w:divBdr>
      <w:divsChild>
        <w:div w:id="162791755">
          <w:marLeft w:val="734"/>
          <w:marRight w:val="0"/>
          <w:marTop w:val="59"/>
          <w:marBottom w:val="0"/>
          <w:divBdr>
            <w:top w:val="none" w:sz="0" w:space="0" w:color="auto"/>
            <w:left w:val="none" w:sz="0" w:space="0" w:color="auto"/>
            <w:bottom w:val="none" w:sz="0" w:space="0" w:color="auto"/>
            <w:right w:val="none" w:sz="0" w:space="0" w:color="auto"/>
          </w:divBdr>
        </w:div>
        <w:div w:id="191304726">
          <w:marLeft w:val="734"/>
          <w:marRight w:val="0"/>
          <w:marTop w:val="59"/>
          <w:marBottom w:val="0"/>
          <w:divBdr>
            <w:top w:val="none" w:sz="0" w:space="0" w:color="auto"/>
            <w:left w:val="none" w:sz="0" w:space="0" w:color="auto"/>
            <w:bottom w:val="none" w:sz="0" w:space="0" w:color="auto"/>
            <w:right w:val="none" w:sz="0" w:space="0" w:color="auto"/>
          </w:divBdr>
        </w:div>
        <w:div w:id="324630971">
          <w:marLeft w:val="734"/>
          <w:marRight w:val="0"/>
          <w:marTop w:val="59"/>
          <w:marBottom w:val="0"/>
          <w:divBdr>
            <w:top w:val="none" w:sz="0" w:space="0" w:color="auto"/>
            <w:left w:val="none" w:sz="0" w:space="0" w:color="auto"/>
            <w:bottom w:val="none" w:sz="0" w:space="0" w:color="auto"/>
            <w:right w:val="none" w:sz="0" w:space="0" w:color="auto"/>
          </w:divBdr>
        </w:div>
        <w:div w:id="340622696">
          <w:marLeft w:val="734"/>
          <w:marRight w:val="0"/>
          <w:marTop w:val="59"/>
          <w:marBottom w:val="0"/>
          <w:divBdr>
            <w:top w:val="none" w:sz="0" w:space="0" w:color="auto"/>
            <w:left w:val="none" w:sz="0" w:space="0" w:color="auto"/>
            <w:bottom w:val="none" w:sz="0" w:space="0" w:color="auto"/>
            <w:right w:val="none" w:sz="0" w:space="0" w:color="auto"/>
          </w:divBdr>
        </w:div>
        <w:div w:id="582877319">
          <w:marLeft w:val="734"/>
          <w:marRight w:val="0"/>
          <w:marTop w:val="59"/>
          <w:marBottom w:val="0"/>
          <w:divBdr>
            <w:top w:val="none" w:sz="0" w:space="0" w:color="auto"/>
            <w:left w:val="none" w:sz="0" w:space="0" w:color="auto"/>
            <w:bottom w:val="none" w:sz="0" w:space="0" w:color="auto"/>
            <w:right w:val="none" w:sz="0" w:space="0" w:color="auto"/>
          </w:divBdr>
        </w:div>
        <w:div w:id="625087905">
          <w:marLeft w:val="734"/>
          <w:marRight w:val="0"/>
          <w:marTop w:val="59"/>
          <w:marBottom w:val="0"/>
          <w:divBdr>
            <w:top w:val="none" w:sz="0" w:space="0" w:color="auto"/>
            <w:left w:val="none" w:sz="0" w:space="0" w:color="auto"/>
            <w:bottom w:val="none" w:sz="0" w:space="0" w:color="auto"/>
            <w:right w:val="none" w:sz="0" w:space="0" w:color="auto"/>
          </w:divBdr>
        </w:div>
        <w:div w:id="660281706">
          <w:marLeft w:val="734"/>
          <w:marRight w:val="0"/>
          <w:marTop w:val="59"/>
          <w:marBottom w:val="0"/>
          <w:divBdr>
            <w:top w:val="none" w:sz="0" w:space="0" w:color="auto"/>
            <w:left w:val="none" w:sz="0" w:space="0" w:color="auto"/>
            <w:bottom w:val="none" w:sz="0" w:space="0" w:color="auto"/>
            <w:right w:val="none" w:sz="0" w:space="0" w:color="auto"/>
          </w:divBdr>
        </w:div>
        <w:div w:id="681322846">
          <w:marLeft w:val="734"/>
          <w:marRight w:val="0"/>
          <w:marTop w:val="59"/>
          <w:marBottom w:val="0"/>
          <w:divBdr>
            <w:top w:val="none" w:sz="0" w:space="0" w:color="auto"/>
            <w:left w:val="none" w:sz="0" w:space="0" w:color="auto"/>
            <w:bottom w:val="none" w:sz="0" w:space="0" w:color="auto"/>
            <w:right w:val="none" w:sz="0" w:space="0" w:color="auto"/>
          </w:divBdr>
        </w:div>
        <w:div w:id="693727265">
          <w:marLeft w:val="734"/>
          <w:marRight w:val="0"/>
          <w:marTop w:val="59"/>
          <w:marBottom w:val="0"/>
          <w:divBdr>
            <w:top w:val="none" w:sz="0" w:space="0" w:color="auto"/>
            <w:left w:val="none" w:sz="0" w:space="0" w:color="auto"/>
            <w:bottom w:val="none" w:sz="0" w:space="0" w:color="auto"/>
            <w:right w:val="none" w:sz="0" w:space="0" w:color="auto"/>
          </w:divBdr>
        </w:div>
        <w:div w:id="738987256">
          <w:marLeft w:val="734"/>
          <w:marRight w:val="0"/>
          <w:marTop w:val="59"/>
          <w:marBottom w:val="0"/>
          <w:divBdr>
            <w:top w:val="none" w:sz="0" w:space="0" w:color="auto"/>
            <w:left w:val="none" w:sz="0" w:space="0" w:color="auto"/>
            <w:bottom w:val="none" w:sz="0" w:space="0" w:color="auto"/>
            <w:right w:val="none" w:sz="0" w:space="0" w:color="auto"/>
          </w:divBdr>
        </w:div>
        <w:div w:id="783037322">
          <w:marLeft w:val="734"/>
          <w:marRight w:val="0"/>
          <w:marTop w:val="59"/>
          <w:marBottom w:val="0"/>
          <w:divBdr>
            <w:top w:val="none" w:sz="0" w:space="0" w:color="auto"/>
            <w:left w:val="none" w:sz="0" w:space="0" w:color="auto"/>
            <w:bottom w:val="none" w:sz="0" w:space="0" w:color="auto"/>
            <w:right w:val="none" w:sz="0" w:space="0" w:color="auto"/>
          </w:divBdr>
        </w:div>
        <w:div w:id="1173254311">
          <w:marLeft w:val="734"/>
          <w:marRight w:val="0"/>
          <w:marTop w:val="59"/>
          <w:marBottom w:val="0"/>
          <w:divBdr>
            <w:top w:val="none" w:sz="0" w:space="0" w:color="auto"/>
            <w:left w:val="none" w:sz="0" w:space="0" w:color="auto"/>
            <w:bottom w:val="none" w:sz="0" w:space="0" w:color="auto"/>
            <w:right w:val="none" w:sz="0" w:space="0" w:color="auto"/>
          </w:divBdr>
        </w:div>
        <w:div w:id="1196457608">
          <w:marLeft w:val="734"/>
          <w:marRight w:val="0"/>
          <w:marTop w:val="59"/>
          <w:marBottom w:val="0"/>
          <w:divBdr>
            <w:top w:val="none" w:sz="0" w:space="0" w:color="auto"/>
            <w:left w:val="none" w:sz="0" w:space="0" w:color="auto"/>
            <w:bottom w:val="none" w:sz="0" w:space="0" w:color="auto"/>
            <w:right w:val="none" w:sz="0" w:space="0" w:color="auto"/>
          </w:divBdr>
        </w:div>
        <w:div w:id="1298609901">
          <w:marLeft w:val="734"/>
          <w:marRight w:val="0"/>
          <w:marTop w:val="59"/>
          <w:marBottom w:val="0"/>
          <w:divBdr>
            <w:top w:val="none" w:sz="0" w:space="0" w:color="auto"/>
            <w:left w:val="none" w:sz="0" w:space="0" w:color="auto"/>
            <w:bottom w:val="none" w:sz="0" w:space="0" w:color="auto"/>
            <w:right w:val="none" w:sz="0" w:space="0" w:color="auto"/>
          </w:divBdr>
        </w:div>
        <w:div w:id="1378578700">
          <w:marLeft w:val="734"/>
          <w:marRight w:val="0"/>
          <w:marTop w:val="59"/>
          <w:marBottom w:val="0"/>
          <w:divBdr>
            <w:top w:val="none" w:sz="0" w:space="0" w:color="auto"/>
            <w:left w:val="none" w:sz="0" w:space="0" w:color="auto"/>
            <w:bottom w:val="none" w:sz="0" w:space="0" w:color="auto"/>
            <w:right w:val="none" w:sz="0" w:space="0" w:color="auto"/>
          </w:divBdr>
        </w:div>
        <w:div w:id="1380662447">
          <w:marLeft w:val="734"/>
          <w:marRight w:val="0"/>
          <w:marTop w:val="59"/>
          <w:marBottom w:val="0"/>
          <w:divBdr>
            <w:top w:val="none" w:sz="0" w:space="0" w:color="auto"/>
            <w:left w:val="none" w:sz="0" w:space="0" w:color="auto"/>
            <w:bottom w:val="none" w:sz="0" w:space="0" w:color="auto"/>
            <w:right w:val="none" w:sz="0" w:space="0" w:color="auto"/>
          </w:divBdr>
        </w:div>
        <w:div w:id="1386637873">
          <w:marLeft w:val="734"/>
          <w:marRight w:val="0"/>
          <w:marTop w:val="59"/>
          <w:marBottom w:val="0"/>
          <w:divBdr>
            <w:top w:val="none" w:sz="0" w:space="0" w:color="auto"/>
            <w:left w:val="none" w:sz="0" w:space="0" w:color="auto"/>
            <w:bottom w:val="none" w:sz="0" w:space="0" w:color="auto"/>
            <w:right w:val="none" w:sz="0" w:space="0" w:color="auto"/>
          </w:divBdr>
        </w:div>
        <w:div w:id="1577209650">
          <w:marLeft w:val="734"/>
          <w:marRight w:val="0"/>
          <w:marTop w:val="59"/>
          <w:marBottom w:val="0"/>
          <w:divBdr>
            <w:top w:val="none" w:sz="0" w:space="0" w:color="auto"/>
            <w:left w:val="none" w:sz="0" w:space="0" w:color="auto"/>
            <w:bottom w:val="none" w:sz="0" w:space="0" w:color="auto"/>
            <w:right w:val="none" w:sz="0" w:space="0" w:color="auto"/>
          </w:divBdr>
        </w:div>
        <w:div w:id="1599754617">
          <w:marLeft w:val="734"/>
          <w:marRight w:val="0"/>
          <w:marTop w:val="59"/>
          <w:marBottom w:val="0"/>
          <w:divBdr>
            <w:top w:val="none" w:sz="0" w:space="0" w:color="auto"/>
            <w:left w:val="none" w:sz="0" w:space="0" w:color="auto"/>
            <w:bottom w:val="none" w:sz="0" w:space="0" w:color="auto"/>
            <w:right w:val="none" w:sz="0" w:space="0" w:color="auto"/>
          </w:divBdr>
        </w:div>
        <w:div w:id="2066565363">
          <w:marLeft w:val="734"/>
          <w:marRight w:val="0"/>
          <w:marTop w:val="59"/>
          <w:marBottom w:val="0"/>
          <w:divBdr>
            <w:top w:val="none" w:sz="0" w:space="0" w:color="auto"/>
            <w:left w:val="none" w:sz="0" w:space="0" w:color="auto"/>
            <w:bottom w:val="none" w:sz="0" w:space="0" w:color="auto"/>
            <w:right w:val="none" w:sz="0" w:space="0" w:color="auto"/>
          </w:divBdr>
        </w:div>
      </w:divsChild>
    </w:div>
    <w:div w:id="347217580">
      <w:bodyDiv w:val="1"/>
      <w:marLeft w:val="0"/>
      <w:marRight w:val="0"/>
      <w:marTop w:val="0"/>
      <w:marBottom w:val="0"/>
      <w:divBdr>
        <w:top w:val="none" w:sz="0" w:space="0" w:color="auto"/>
        <w:left w:val="none" w:sz="0" w:space="0" w:color="auto"/>
        <w:bottom w:val="none" w:sz="0" w:space="0" w:color="auto"/>
        <w:right w:val="none" w:sz="0" w:space="0" w:color="auto"/>
      </w:divBdr>
    </w:div>
    <w:div w:id="374039462">
      <w:bodyDiv w:val="1"/>
      <w:marLeft w:val="0"/>
      <w:marRight w:val="0"/>
      <w:marTop w:val="0"/>
      <w:marBottom w:val="0"/>
      <w:divBdr>
        <w:top w:val="none" w:sz="0" w:space="0" w:color="auto"/>
        <w:left w:val="none" w:sz="0" w:space="0" w:color="auto"/>
        <w:bottom w:val="none" w:sz="0" w:space="0" w:color="auto"/>
        <w:right w:val="none" w:sz="0" w:space="0" w:color="auto"/>
      </w:divBdr>
    </w:div>
    <w:div w:id="405032445">
      <w:bodyDiv w:val="1"/>
      <w:marLeft w:val="0"/>
      <w:marRight w:val="0"/>
      <w:marTop w:val="0"/>
      <w:marBottom w:val="0"/>
      <w:divBdr>
        <w:top w:val="none" w:sz="0" w:space="0" w:color="auto"/>
        <w:left w:val="none" w:sz="0" w:space="0" w:color="auto"/>
        <w:bottom w:val="none" w:sz="0" w:space="0" w:color="auto"/>
        <w:right w:val="none" w:sz="0" w:space="0" w:color="auto"/>
      </w:divBdr>
    </w:div>
    <w:div w:id="502167173">
      <w:bodyDiv w:val="1"/>
      <w:marLeft w:val="0"/>
      <w:marRight w:val="0"/>
      <w:marTop w:val="0"/>
      <w:marBottom w:val="0"/>
      <w:divBdr>
        <w:top w:val="none" w:sz="0" w:space="0" w:color="auto"/>
        <w:left w:val="none" w:sz="0" w:space="0" w:color="auto"/>
        <w:bottom w:val="none" w:sz="0" w:space="0" w:color="auto"/>
        <w:right w:val="none" w:sz="0" w:space="0" w:color="auto"/>
      </w:divBdr>
    </w:div>
    <w:div w:id="514612288">
      <w:bodyDiv w:val="1"/>
      <w:marLeft w:val="0"/>
      <w:marRight w:val="0"/>
      <w:marTop w:val="0"/>
      <w:marBottom w:val="0"/>
      <w:divBdr>
        <w:top w:val="none" w:sz="0" w:space="0" w:color="auto"/>
        <w:left w:val="none" w:sz="0" w:space="0" w:color="auto"/>
        <w:bottom w:val="none" w:sz="0" w:space="0" w:color="auto"/>
        <w:right w:val="none" w:sz="0" w:space="0" w:color="auto"/>
      </w:divBdr>
    </w:div>
    <w:div w:id="611477792">
      <w:bodyDiv w:val="1"/>
      <w:marLeft w:val="0"/>
      <w:marRight w:val="0"/>
      <w:marTop w:val="0"/>
      <w:marBottom w:val="0"/>
      <w:divBdr>
        <w:top w:val="none" w:sz="0" w:space="0" w:color="auto"/>
        <w:left w:val="none" w:sz="0" w:space="0" w:color="auto"/>
        <w:bottom w:val="none" w:sz="0" w:space="0" w:color="auto"/>
        <w:right w:val="none" w:sz="0" w:space="0" w:color="auto"/>
      </w:divBdr>
    </w:div>
    <w:div w:id="792553858">
      <w:bodyDiv w:val="1"/>
      <w:marLeft w:val="0"/>
      <w:marRight w:val="0"/>
      <w:marTop w:val="0"/>
      <w:marBottom w:val="0"/>
      <w:divBdr>
        <w:top w:val="none" w:sz="0" w:space="0" w:color="auto"/>
        <w:left w:val="none" w:sz="0" w:space="0" w:color="auto"/>
        <w:bottom w:val="none" w:sz="0" w:space="0" w:color="auto"/>
        <w:right w:val="none" w:sz="0" w:space="0" w:color="auto"/>
      </w:divBdr>
    </w:div>
    <w:div w:id="828324123">
      <w:bodyDiv w:val="1"/>
      <w:marLeft w:val="0"/>
      <w:marRight w:val="0"/>
      <w:marTop w:val="0"/>
      <w:marBottom w:val="0"/>
      <w:divBdr>
        <w:top w:val="none" w:sz="0" w:space="0" w:color="auto"/>
        <w:left w:val="none" w:sz="0" w:space="0" w:color="auto"/>
        <w:bottom w:val="none" w:sz="0" w:space="0" w:color="auto"/>
        <w:right w:val="none" w:sz="0" w:space="0" w:color="auto"/>
      </w:divBdr>
    </w:div>
    <w:div w:id="835388091">
      <w:bodyDiv w:val="1"/>
      <w:marLeft w:val="0"/>
      <w:marRight w:val="0"/>
      <w:marTop w:val="0"/>
      <w:marBottom w:val="0"/>
      <w:divBdr>
        <w:top w:val="none" w:sz="0" w:space="0" w:color="auto"/>
        <w:left w:val="none" w:sz="0" w:space="0" w:color="auto"/>
        <w:bottom w:val="none" w:sz="0" w:space="0" w:color="auto"/>
        <w:right w:val="none" w:sz="0" w:space="0" w:color="auto"/>
      </w:divBdr>
    </w:div>
    <w:div w:id="902906065">
      <w:bodyDiv w:val="1"/>
      <w:marLeft w:val="0"/>
      <w:marRight w:val="0"/>
      <w:marTop w:val="0"/>
      <w:marBottom w:val="0"/>
      <w:divBdr>
        <w:top w:val="none" w:sz="0" w:space="0" w:color="auto"/>
        <w:left w:val="none" w:sz="0" w:space="0" w:color="auto"/>
        <w:bottom w:val="none" w:sz="0" w:space="0" w:color="auto"/>
        <w:right w:val="none" w:sz="0" w:space="0" w:color="auto"/>
      </w:divBdr>
    </w:div>
    <w:div w:id="913971839">
      <w:bodyDiv w:val="1"/>
      <w:marLeft w:val="0"/>
      <w:marRight w:val="0"/>
      <w:marTop w:val="0"/>
      <w:marBottom w:val="0"/>
      <w:divBdr>
        <w:top w:val="none" w:sz="0" w:space="0" w:color="auto"/>
        <w:left w:val="none" w:sz="0" w:space="0" w:color="auto"/>
        <w:bottom w:val="none" w:sz="0" w:space="0" w:color="auto"/>
        <w:right w:val="none" w:sz="0" w:space="0" w:color="auto"/>
      </w:divBdr>
    </w:div>
    <w:div w:id="949043014">
      <w:bodyDiv w:val="1"/>
      <w:marLeft w:val="0"/>
      <w:marRight w:val="0"/>
      <w:marTop w:val="0"/>
      <w:marBottom w:val="0"/>
      <w:divBdr>
        <w:top w:val="none" w:sz="0" w:space="0" w:color="auto"/>
        <w:left w:val="none" w:sz="0" w:space="0" w:color="auto"/>
        <w:bottom w:val="none" w:sz="0" w:space="0" w:color="auto"/>
        <w:right w:val="none" w:sz="0" w:space="0" w:color="auto"/>
      </w:divBdr>
    </w:div>
    <w:div w:id="999580240">
      <w:bodyDiv w:val="1"/>
      <w:marLeft w:val="0"/>
      <w:marRight w:val="0"/>
      <w:marTop w:val="0"/>
      <w:marBottom w:val="0"/>
      <w:divBdr>
        <w:top w:val="none" w:sz="0" w:space="0" w:color="auto"/>
        <w:left w:val="none" w:sz="0" w:space="0" w:color="auto"/>
        <w:bottom w:val="none" w:sz="0" w:space="0" w:color="auto"/>
        <w:right w:val="none" w:sz="0" w:space="0" w:color="auto"/>
      </w:divBdr>
      <w:divsChild>
        <w:div w:id="333726990">
          <w:marLeft w:val="0"/>
          <w:marRight w:val="0"/>
          <w:marTop w:val="0"/>
          <w:marBottom w:val="0"/>
          <w:divBdr>
            <w:top w:val="none" w:sz="0" w:space="0" w:color="auto"/>
            <w:left w:val="none" w:sz="0" w:space="0" w:color="auto"/>
            <w:bottom w:val="none" w:sz="0" w:space="0" w:color="auto"/>
            <w:right w:val="none" w:sz="0" w:space="0" w:color="auto"/>
          </w:divBdr>
          <w:divsChild>
            <w:div w:id="973368999">
              <w:marLeft w:val="0"/>
              <w:marRight w:val="0"/>
              <w:marTop w:val="0"/>
              <w:marBottom w:val="0"/>
              <w:divBdr>
                <w:top w:val="none" w:sz="0" w:space="0" w:color="auto"/>
                <w:left w:val="none" w:sz="0" w:space="0" w:color="auto"/>
                <w:bottom w:val="none" w:sz="0" w:space="0" w:color="auto"/>
                <w:right w:val="none" w:sz="0" w:space="0" w:color="auto"/>
              </w:divBdr>
              <w:divsChild>
                <w:div w:id="936598769">
                  <w:marLeft w:val="0"/>
                  <w:marRight w:val="0"/>
                  <w:marTop w:val="0"/>
                  <w:marBottom w:val="0"/>
                  <w:divBdr>
                    <w:top w:val="none" w:sz="0" w:space="0" w:color="auto"/>
                    <w:left w:val="none" w:sz="0" w:space="0" w:color="auto"/>
                    <w:bottom w:val="none" w:sz="0" w:space="0" w:color="auto"/>
                    <w:right w:val="none" w:sz="0" w:space="0" w:color="auto"/>
                  </w:divBdr>
                  <w:divsChild>
                    <w:div w:id="20208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13640">
      <w:bodyDiv w:val="1"/>
      <w:marLeft w:val="0"/>
      <w:marRight w:val="0"/>
      <w:marTop w:val="0"/>
      <w:marBottom w:val="0"/>
      <w:divBdr>
        <w:top w:val="none" w:sz="0" w:space="0" w:color="auto"/>
        <w:left w:val="none" w:sz="0" w:space="0" w:color="auto"/>
        <w:bottom w:val="none" w:sz="0" w:space="0" w:color="auto"/>
        <w:right w:val="none" w:sz="0" w:space="0" w:color="auto"/>
      </w:divBdr>
    </w:div>
    <w:div w:id="1016929980">
      <w:bodyDiv w:val="1"/>
      <w:marLeft w:val="0"/>
      <w:marRight w:val="0"/>
      <w:marTop w:val="0"/>
      <w:marBottom w:val="0"/>
      <w:divBdr>
        <w:top w:val="none" w:sz="0" w:space="0" w:color="auto"/>
        <w:left w:val="none" w:sz="0" w:space="0" w:color="auto"/>
        <w:bottom w:val="none" w:sz="0" w:space="0" w:color="auto"/>
        <w:right w:val="none" w:sz="0" w:space="0" w:color="auto"/>
      </w:divBdr>
    </w:div>
    <w:div w:id="1070345720">
      <w:bodyDiv w:val="1"/>
      <w:marLeft w:val="0"/>
      <w:marRight w:val="0"/>
      <w:marTop w:val="0"/>
      <w:marBottom w:val="0"/>
      <w:divBdr>
        <w:top w:val="none" w:sz="0" w:space="0" w:color="auto"/>
        <w:left w:val="none" w:sz="0" w:space="0" w:color="auto"/>
        <w:bottom w:val="none" w:sz="0" w:space="0" w:color="auto"/>
        <w:right w:val="none" w:sz="0" w:space="0" w:color="auto"/>
      </w:divBdr>
    </w:div>
    <w:div w:id="1160345439">
      <w:bodyDiv w:val="1"/>
      <w:marLeft w:val="0"/>
      <w:marRight w:val="0"/>
      <w:marTop w:val="0"/>
      <w:marBottom w:val="0"/>
      <w:divBdr>
        <w:top w:val="none" w:sz="0" w:space="0" w:color="auto"/>
        <w:left w:val="none" w:sz="0" w:space="0" w:color="auto"/>
        <w:bottom w:val="none" w:sz="0" w:space="0" w:color="auto"/>
        <w:right w:val="none" w:sz="0" w:space="0" w:color="auto"/>
      </w:divBdr>
    </w:div>
    <w:div w:id="1188760523">
      <w:bodyDiv w:val="1"/>
      <w:marLeft w:val="0"/>
      <w:marRight w:val="0"/>
      <w:marTop w:val="0"/>
      <w:marBottom w:val="0"/>
      <w:divBdr>
        <w:top w:val="none" w:sz="0" w:space="0" w:color="auto"/>
        <w:left w:val="none" w:sz="0" w:space="0" w:color="auto"/>
        <w:bottom w:val="none" w:sz="0" w:space="0" w:color="auto"/>
        <w:right w:val="none" w:sz="0" w:space="0" w:color="auto"/>
      </w:divBdr>
    </w:div>
    <w:div w:id="1197546278">
      <w:bodyDiv w:val="1"/>
      <w:marLeft w:val="0"/>
      <w:marRight w:val="0"/>
      <w:marTop w:val="0"/>
      <w:marBottom w:val="0"/>
      <w:divBdr>
        <w:top w:val="none" w:sz="0" w:space="0" w:color="auto"/>
        <w:left w:val="none" w:sz="0" w:space="0" w:color="auto"/>
        <w:bottom w:val="none" w:sz="0" w:space="0" w:color="auto"/>
        <w:right w:val="none" w:sz="0" w:space="0" w:color="auto"/>
      </w:divBdr>
    </w:div>
    <w:div w:id="1233849019">
      <w:bodyDiv w:val="1"/>
      <w:marLeft w:val="0"/>
      <w:marRight w:val="0"/>
      <w:marTop w:val="0"/>
      <w:marBottom w:val="0"/>
      <w:divBdr>
        <w:top w:val="none" w:sz="0" w:space="0" w:color="auto"/>
        <w:left w:val="none" w:sz="0" w:space="0" w:color="auto"/>
        <w:bottom w:val="none" w:sz="0" w:space="0" w:color="auto"/>
        <w:right w:val="none" w:sz="0" w:space="0" w:color="auto"/>
      </w:divBdr>
    </w:div>
    <w:div w:id="1422336608">
      <w:bodyDiv w:val="1"/>
      <w:marLeft w:val="0"/>
      <w:marRight w:val="0"/>
      <w:marTop w:val="0"/>
      <w:marBottom w:val="0"/>
      <w:divBdr>
        <w:top w:val="none" w:sz="0" w:space="0" w:color="auto"/>
        <w:left w:val="none" w:sz="0" w:space="0" w:color="auto"/>
        <w:bottom w:val="none" w:sz="0" w:space="0" w:color="auto"/>
        <w:right w:val="none" w:sz="0" w:space="0" w:color="auto"/>
      </w:divBdr>
    </w:div>
    <w:div w:id="1502890118">
      <w:bodyDiv w:val="1"/>
      <w:marLeft w:val="0"/>
      <w:marRight w:val="0"/>
      <w:marTop w:val="0"/>
      <w:marBottom w:val="0"/>
      <w:divBdr>
        <w:top w:val="none" w:sz="0" w:space="0" w:color="auto"/>
        <w:left w:val="none" w:sz="0" w:space="0" w:color="auto"/>
        <w:bottom w:val="none" w:sz="0" w:space="0" w:color="auto"/>
        <w:right w:val="none" w:sz="0" w:space="0" w:color="auto"/>
      </w:divBdr>
    </w:div>
    <w:div w:id="1515682930">
      <w:bodyDiv w:val="1"/>
      <w:marLeft w:val="0"/>
      <w:marRight w:val="0"/>
      <w:marTop w:val="0"/>
      <w:marBottom w:val="0"/>
      <w:divBdr>
        <w:top w:val="none" w:sz="0" w:space="0" w:color="auto"/>
        <w:left w:val="none" w:sz="0" w:space="0" w:color="auto"/>
        <w:bottom w:val="none" w:sz="0" w:space="0" w:color="auto"/>
        <w:right w:val="none" w:sz="0" w:space="0" w:color="auto"/>
      </w:divBdr>
    </w:div>
    <w:div w:id="1537886464">
      <w:bodyDiv w:val="1"/>
      <w:marLeft w:val="0"/>
      <w:marRight w:val="0"/>
      <w:marTop w:val="0"/>
      <w:marBottom w:val="0"/>
      <w:divBdr>
        <w:top w:val="none" w:sz="0" w:space="0" w:color="auto"/>
        <w:left w:val="none" w:sz="0" w:space="0" w:color="auto"/>
        <w:bottom w:val="none" w:sz="0" w:space="0" w:color="auto"/>
        <w:right w:val="none" w:sz="0" w:space="0" w:color="auto"/>
      </w:divBdr>
    </w:div>
    <w:div w:id="1585262469">
      <w:bodyDiv w:val="1"/>
      <w:marLeft w:val="0"/>
      <w:marRight w:val="0"/>
      <w:marTop w:val="0"/>
      <w:marBottom w:val="0"/>
      <w:divBdr>
        <w:top w:val="none" w:sz="0" w:space="0" w:color="auto"/>
        <w:left w:val="none" w:sz="0" w:space="0" w:color="auto"/>
        <w:bottom w:val="none" w:sz="0" w:space="0" w:color="auto"/>
        <w:right w:val="none" w:sz="0" w:space="0" w:color="auto"/>
      </w:divBdr>
    </w:div>
    <w:div w:id="1589775017">
      <w:bodyDiv w:val="1"/>
      <w:marLeft w:val="0"/>
      <w:marRight w:val="0"/>
      <w:marTop w:val="0"/>
      <w:marBottom w:val="0"/>
      <w:divBdr>
        <w:top w:val="none" w:sz="0" w:space="0" w:color="auto"/>
        <w:left w:val="none" w:sz="0" w:space="0" w:color="auto"/>
        <w:bottom w:val="none" w:sz="0" w:space="0" w:color="auto"/>
        <w:right w:val="none" w:sz="0" w:space="0" w:color="auto"/>
      </w:divBdr>
    </w:div>
    <w:div w:id="1590775603">
      <w:bodyDiv w:val="1"/>
      <w:marLeft w:val="0"/>
      <w:marRight w:val="0"/>
      <w:marTop w:val="0"/>
      <w:marBottom w:val="0"/>
      <w:divBdr>
        <w:top w:val="none" w:sz="0" w:space="0" w:color="auto"/>
        <w:left w:val="none" w:sz="0" w:space="0" w:color="auto"/>
        <w:bottom w:val="none" w:sz="0" w:space="0" w:color="auto"/>
        <w:right w:val="none" w:sz="0" w:space="0" w:color="auto"/>
      </w:divBdr>
    </w:div>
    <w:div w:id="1699350067">
      <w:bodyDiv w:val="1"/>
      <w:marLeft w:val="0"/>
      <w:marRight w:val="0"/>
      <w:marTop w:val="0"/>
      <w:marBottom w:val="0"/>
      <w:divBdr>
        <w:top w:val="none" w:sz="0" w:space="0" w:color="auto"/>
        <w:left w:val="none" w:sz="0" w:space="0" w:color="auto"/>
        <w:bottom w:val="none" w:sz="0" w:space="0" w:color="auto"/>
        <w:right w:val="none" w:sz="0" w:space="0" w:color="auto"/>
      </w:divBdr>
    </w:div>
    <w:div w:id="1789006030">
      <w:bodyDiv w:val="1"/>
      <w:marLeft w:val="0"/>
      <w:marRight w:val="0"/>
      <w:marTop w:val="0"/>
      <w:marBottom w:val="0"/>
      <w:divBdr>
        <w:top w:val="none" w:sz="0" w:space="0" w:color="auto"/>
        <w:left w:val="none" w:sz="0" w:space="0" w:color="auto"/>
        <w:bottom w:val="none" w:sz="0" w:space="0" w:color="auto"/>
        <w:right w:val="none" w:sz="0" w:space="0" w:color="auto"/>
      </w:divBdr>
    </w:div>
    <w:div w:id="1821992638">
      <w:bodyDiv w:val="1"/>
      <w:marLeft w:val="0"/>
      <w:marRight w:val="0"/>
      <w:marTop w:val="0"/>
      <w:marBottom w:val="0"/>
      <w:divBdr>
        <w:top w:val="none" w:sz="0" w:space="0" w:color="auto"/>
        <w:left w:val="none" w:sz="0" w:space="0" w:color="auto"/>
        <w:bottom w:val="none" w:sz="0" w:space="0" w:color="auto"/>
        <w:right w:val="none" w:sz="0" w:space="0" w:color="auto"/>
      </w:divBdr>
    </w:div>
    <w:div w:id="1846239288">
      <w:bodyDiv w:val="1"/>
      <w:marLeft w:val="0"/>
      <w:marRight w:val="0"/>
      <w:marTop w:val="0"/>
      <w:marBottom w:val="0"/>
      <w:divBdr>
        <w:top w:val="none" w:sz="0" w:space="0" w:color="auto"/>
        <w:left w:val="none" w:sz="0" w:space="0" w:color="auto"/>
        <w:bottom w:val="none" w:sz="0" w:space="0" w:color="auto"/>
        <w:right w:val="none" w:sz="0" w:space="0" w:color="auto"/>
      </w:divBdr>
    </w:div>
    <w:div w:id="1874729399">
      <w:bodyDiv w:val="1"/>
      <w:marLeft w:val="0"/>
      <w:marRight w:val="0"/>
      <w:marTop w:val="0"/>
      <w:marBottom w:val="0"/>
      <w:divBdr>
        <w:top w:val="none" w:sz="0" w:space="0" w:color="auto"/>
        <w:left w:val="none" w:sz="0" w:space="0" w:color="auto"/>
        <w:bottom w:val="none" w:sz="0" w:space="0" w:color="auto"/>
        <w:right w:val="none" w:sz="0" w:space="0" w:color="auto"/>
      </w:divBdr>
      <w:divsChild>
        <w:div w:id="42678275">
          <w:marLeft w:val="0"/>
          <w:marRight w:val="0"/>
          <w:marTop w:val="0"/>
          <w:marBottom w:val="0"/>
          <w:divBdr>
            <w:top w:val="none" w:sz="0" w:space="0" w:color="auto"/>
            <w:left w:val="none" w:sz="0" w:space="0" w:color="auto"/>
            <w:bottom w:val="none" w:sz="0" w:space="0" w:color="auto"/>
            <w:right w:val="none" w:sz="0" w:space="0" w:color="auto"/>
          </w:divBdr>
          <w:divsChild>
            <w:div w:id="1338996027">
              <w:marLeft w:val="0"/>
              <w:marRight w:val="0"/>
              <w:marTop w:val="0"/>
              <w:marBottom w:val="0"/>
              <w:divBdr>
                <w:top w:val="none" w:sz="0" w:space="0" w:color="auto"/>
                <w:left w:val="none" w:sz="0" w:space="0" w:color="auto"/>
                <w:bottom w:val="none" w:sz="0" w:space="0" w:color="auto"/>
                <w:right w:val="none" w:sz="0" w:space="0" w:color="auto"/>
              </w:divBdr>
              <w:divsChild>
                <w:div w:id="1191380657">
                  <w:marLeft w:val="0"/>
                  <w:marRight w:val="0"/>
                  <w:marTop w:val="0"/>
                  <w:marBottom w:val="0"/>
                  <w:divBdr>
                    <w:top w:val="none" w:sz="0" w:space="0" w:color="auto"/>
                    <w:left w:val="none" w:sz="0" w:space="0" w:color="auto"/>
                    <w:bottom w:val="none" w:sz="0" w:space="0" w:color="auto"/>
                    <w:right w:val="none" w:sz="0" w:space="0" w:color="auto"/>
                  </w:divBdr>
                  <w:divsChild>
                    <w:div w:id="663163266">
                      <w:marLeft w:val="0"/>
                      <w:marRight w:val="0"/>
                      <w:marTop w:val="0"/>
                      <w:marBottom w:val="0"/>
                      <w:divBdr>
                        <w:top w:val="none" w:sz="0" w:space="0" w:color="auto"/>
                        <w:left w:val="none" w:sz="0" w:space="0" w:color="auto"/>
                        <w:bottom w:val="none" w:sz="0" w:space="0" w:color="auto"/>
                        <w:right w:val="none" w:sz="0" w:space="0" w:color="auto"/>
                      </w:divBdr>
                      <w:divsChild>
                        <w:div w:id="1802265207">
                          <w:marLeft w:val="0"/>
                          <w:marRight w:val="0"/>
                          <w:marTop w:val="0"/>
                          <w:marBottom w:val="0"/>
                          <w:divBdr>
                            <w:top w:val="none" w:sz="0" w:space="0" w:color="auto"/>
                            <w:left w:val="none" w:sz="0" w:space="0" w:color="auto"/>
                            <w:bottom w:val="none" w:sz="0" w:space="0" w:color="auto"/>
                            <w:right w:val="none" w:sz="0" w:space="0" w:color="auto"/>
                          </w:divBdr>
                          <w:divsChild>
                            <w:div w:id="1380475226">
                              <w:marLeft w:val="0"/>
                              <w:marRight w:val="0"/>
                              <w:marTop w:val="0"/>
                              <w:marBottom w:val="0"/>
                              <w:divBdr>
                                <w:top w:val="none" w:sz="0" w:space="0" w:color="auto"/>
                                <w:left w:val="none" w:sz="0" w:space="0" w:color="auto"/>
                                <w:bottom w:val="none" w:sz="0" w:space="0" w:color="auto"/>
                                <w:right w:val="none" w:sz="0" w:space="0" w:color="auto"/>
                              </w:divBdr>
                              <w:divsChild>
                                <w:div w:id="1062560100">
                                  <w:marLeft w:val="0"/>
                                  <w:marRight w:val="0"/>
                                  <w:marTop w:val="0"/>
                                  <w:marBottom w:val="0"/>
                                  <w:divBdr>
                                    <w:top w:val="none" w:sz="0" w:space="0" w:color="auto"/>
                                    <w:left w:val="none" w:sz="0" w:space="0" w:color="auto"/>
                                    <w:bottom w:val="none" w:sz="0" w:space="0" w:color="auto"/>
                                    <w:right w:val="none" w:sz="0" w:space="0" w:color="auto"/>
                                  </w:divBdr>
                                  <w:divsChild>
                                    <w:div w:id="929434246">
                                      <w:marLeft w:val="0"/>
                                      <w:marRight w:val="0"/>
                                      <w:marTop w:val="0"/>
                                      <w:marBottom w:val="0"/>
                                      <w:divBdr>
                                        <w:top w:val="none" w:sz="0" w:space="0" w:color="auto"/>
                                        <w:left w:val="none" w:sz="0" w:space="0" w:color="auto"/>
                                        <w:bottom w:val="none" w:sz="0" w:space="0" w:color="auto"/>
                                        <w:right w:val="none" w:sz="0" w:space="0" w:color="auto"/>
                                      </w:divBdr>
                                      <w:divsChild>
                                        <w:div w:id="1745449223">
                                          <w:blockQuote w:val="1"/>
                                          <w:marLeft w:val="720"/>
                                          <w:marRight w:val="720"/>
                                          <w:marTop w:val="100"/>
                                          <w:marBottom w:val="100"/>
                                          <w:divBdr>
                                            <w:top w:val="single" w:sz="12" w:space="0" w:color="auto"/>
                                            <w:left w:val="single" w:sz="12" w:space="0" w:color="auto"/>
                                            <w:bottom w:val="single" w:sz="12" w:space="0" w:color="auto"/>
                                            <w:right w:val="single" w:sz="12" w:space="0" w:color="auto"/>
                                          </w:divBdr>
                                          <w:divsChild>
                                            <w:div w:id="17115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973639">
      <w:bodyDiv w:val="1"/>
      <w:marLeft w:val="0"/>
      <w:marRight w:val="0"/>
      <w:marTop w:val="0"/>
      <w:marBottom w:val="0"/>
      <w:divBdr>
        <w:top w:val="none" w:sz="0" w:space="0" w:color="auto"/>
        <w:left w:val="none" w:sz="0" w:space="0" w:color="auto"/>
        <w:bottom w:val="none" w:sz="0" w:space="0" w:color="auto"/>
        <w:right w:val="none" w:sz="0" w:space="0" w:color="auto"/>
      </w:divBdr>
      <w:divsChild>
        <w:div w:id="142359609">
          <w:marLeft w:val="0"/>
          <w:marRight w:val="0"/>
          <w:marTop w:val="0"/>
          <w:marBottom w:val="225"/>
          <w:divBdr>
            <w:top w:val="none" w:sz="0" w:space="0" w:color="auto"/>
            <w:left w:val="none" w:sz="0" w:space="0" w:color="auto"/>
            <w:bottom w:val="none" w:sz="0" w:space="0" w:color="auto"/>
            <w:right w:val="none" w:sz="0" w:space="0" w:color="auto"/>
          </w:divBdr>
          <w:divsChild>
            <w:div w:id="1846089296">
              <w:marLeft w:val="0"/>
              <w:marRight w:val="0"/>
              <w:marTop w:val="0"/>
              <w:marBottom w:val="0"/>
              <w:divBdr>
                <w:top w:val="none" w:sz="0" w:space="0" w:color="auto"/>
                <w:left w:val="none" w:sz="0" w:space="0" w:color="auto"/>
                <w:bottom w:val="none" w:sz="0" w:space="0" w:color="auto"/>
                <w:right w:val="none" w:sz="0" w:space="0" w:color="auto"/>
              </w:divBdr>
              <w:divsChild>
                <w:div w:id="450634821">
                  <w:marLeft w:val="0"/>
                  <w:marRight w:val="0"/>
                  <w:marTop w:val="0"/>
                  <w:marBottom w:val="0"/>
                  <w:divBdr>
                    <w:top w:val="none" w:sz="0" w:space="0" w:color="auto"/>
                    <w:left w:val="none" w:sz="0" w:space="0" w:color="auto"/>
                    <w:bottom w:val="none" w:sz="0" w:space="0" w:color="auto"/>
                    <w:right w:val="none" w:sz="0" w:space="0" w:color="auto"/>
                  </w:divBdr>
                  <w:divsChild>
                    <w:div w:id="1944145272">
                      <w:marLeft w:val="0"/>
                      <w:marRight w:val="0"/>
                      <w:marTop w:val="0"/>
                      <w:marBottom w:val="0"/>
                      <w:divBdr>
                        <w:top w:val="none" w:sz="0" w:space="0" w:color="auto"/>
                        <w:left w:val="none" w:sz="0" w:space="0" w:color="auto"/>
                        <w:bottom w:val="none" w:sz="0" w:space="0" w:color="auto"/>
                        <w:right w:val="none" w:sz="0" w:space="0" w:color="auto"/>
                      </w:divBdr>
                      <w:divsChild>
                        <w:div w:id="1920481667">
                          <w:marLeft w:val="0"/>
                          <w:marRight w:val="0"/>
                          <w:marTop w:val="0"/>
                          <w:marBottom w:val="0"/>
                          <w:divBdr>
                            <w:top w:val="none" w:sz="0" w:space="0" w:color="auto"/>
                            <w:left w:val="none" w:sz="0" w:space="0" w:color="auto"/>
                            <w:bottom w:val="none" w:sz="0" w:space="0" w:color="auto"/>
                            <w:right w:val="none" w:sz="0" w:space="0" w:color="auto"/>
                          </w:divBdr>
                          <w:divsChild>
                            <w:div w:id="1688676041">
                              <w:marLeft w:val="0"/>
                              <w:marRight w:val="0"/>
                              <w:marTop w:val="0"/>
                              <w:marBottom w:val="0"/>
                              <w:divBdr>
                                <w:top w:val="none" w:sz="0" w:space="0" w:color="auto"/>
                                <w:left w:val="none" w:sz="0" w:space="0" w:color="auto"/>
                                <w:bottom w:val="none" w:sz="0" w:space="0" w:color="auto"/>
                                <w:right w:val="none" w:sz="0" w:space="0" w:color="auto"/>
                              </w:divBdr>
                              <w:divsChild>
                                <w:div w:id="1553731871">
                                  <w:marLeft w:val="0"/>
                                  <w:marRight w:val="0"/>
                                  <w:marTop w:val="0"/>
                                  <w:marBottom w:val="0"/>
                                  <w:divBdr>
                                    <w:top w:val="none" w:sz="0" w:space="0" w:color="auto"/>
                                    <w:left w:val="none" w:sz="0" w:space="0" w:color="auto"/>
                                    <w:bottom w:val="none" w:sz="0" w:space="0" w:color="auto"/>
                                    <w:right w:val="none" w:sz="0" w:space="0" w:color="auto"/>
                                  </w:divBdr>
                                  <w:divsChild>
                                    <w:div w:id="111677470">
                                      <w:marLeft w:val="0"/>
                                      <w:marRight w:val="0"/>
                                      <w:marTop w:val="0"/>
                                      <w:marBottom w:val="0"/>
                                      <w:divBdr>
                                        <w:top w:val="none" w:sz="0" w:space="0" w:color="auto"/>
                                        <w:left w:val="none" w:sz="0" w:space="0" w:color="auto"/>
                                        <w:bottom w:val="none" w:sz="0" w:space="0" w:color="auto"/>
                                        <w:right w:val="none" w:sz="0" w:space="0" w:color="auto"/>
                                      </w:divBdr>
                                      <w:divsChild>
                                        <w:div w:id="1709642873">
                                          <w:marLeft w:val="0"/>
                                          <w:marRight w:val="0"/>
                                          <w:marTop w:val="0"/>
                                          <w:marBottom w:val="0"/>
                                          <w:divBdr>
                                            <w:top w:val="none" w:sz="0" w:space="0" w:color="auto"/>
                                            <w:left w:val="none" w:sz="0" w:space="0" w:color="auto"/>
                                            <w:bottom w:val="none" w:sz="0" w:space="0" w:color="auto"/>
                                            <w:right w:val="none" w:sz="0" w:space="0" w:color="auto"/>
                                          </w:divBdr>
                                          <w:divsChild>
                                            <w:div w:id="1664356873">
                                              <w:marLeft w:val="0"/>
                                              <w:marRight w:val="0"/>
                                              <w:marTop w:val="0"/>
                                              <w:marBottom w:val="0"/>
                                              <w:divBdr>
                                                <w:top w:val="single" w:sz="6" w:space="0" w:color="000000"/>
                                                <w:left w:val="single" w:sz="6" w:space="8" w:color="000000"/>
                                                <w:bottom w:val="single" w:sz="6" w:space="0" w:color="000000"/>
                                                <w:right w:val="single" w:sz="6" w:space="0" w:color="000000"/>
                                              </w:divBdr>
                                              <w:divsChild>
                                                <w:div w:id="1773671615">
                                                  <w:marLeft w:val="0"/>
                                                  <w:marRight w:val="0"/>
                                                  <w:marTop w:val="0"/>
                                                  <w:marBottom w:val="0"/>
                                                  <w:divBdr>
                                                    <w:top w:val="none" w:sz="0" w:space="0" w:color="auto"/>
                                                    <w:left w:val="none" w:sz="0" w:space="0" w:color="auto"/>
                                                    <w:bottom w:val="none" w:sz="0" w:space="0" w:color="auto"/>
                                                    <w:right w:val="none" w:sz="0" w:space="0" w:color="auto"/>
                                                  </w:divBdr>
                                                  <w:divsChild>
                                                    <w:div w:id="5571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6857713">
      <w:bodyDiv w:val="1"/>
      <w:marLeft w:val="0"/>
      <w:marRight w:val="0"/>
      <w:marTop w:val="0"/>
      <w:marBottom w:val="0"/>
      <w:divBdr>
        <w:top w:val="none" w:sz="0" w:space="0" w:color="auto"/>
        <w:left w:val="none" w:sz="0" w:space="0" w:color="auto"/>
        <w:bottom w:val="none" w:sz="0" w:space="0" w:color="auto"/>
        <w:right w:val="none" w:sz="0" w:space="0" w:color="auto"/>
      </w:divBdr>
    </w:div>
    <w:div w:id="1978794903">
      <w:bodyDiv w:val="1"/>
      <w:marLeft w:val="0"/>
      <w:marRight w:val="0"/>
      <w:marTop w:val="0"/>
      <w:marBottom w:val="0"/>
      <w:divBdr>
        <w:top w:val="none" w:sz="0" w:space="0" w:color="auto"/>
        <w:left w:val="none" w:sz="0" w:space="0" w:color="auto"/>
        <w:bottom w:val="none" w:sz="0" w:space="0" w:color="auto"/>
        <w:right w:val="none" w:sz="0" w:space="0" w:color="auto"/>
      </w:divBdr>
    </w:div>
    <w:div w:id="2013755572">
      <w:bodyDiv w:val="1"/>
      <w:marLeft w:val="0"/>
      <w:marRight w:val="0"/>
      <w:marTop w:val="0"/>
      <w:marBottom w:val="0"/>
      <w:divBdr>
        <w:top w:val="none" w:sz="0" w:space="0" w:color="auto"/>
        <w:left w:val="none" w:sz="0" w:space="0" w:color="auto"/>
        <w:bottom w:val="none" w:sz="0" w:space="0" w:color="auto"/>
        <w:right w:val="none" w:sz="0" w:space="0" w:color="auto"/>
      </w:divBdr>
      <w:divsChild>
        <w:div w:id="292256516">
          <w:marLeft w:val="0"/>
          <w:marRight w:val="0"/>
          <w:marTop w:val="0"/>
          <w:marBottom w:val="0"/>
          <w:divBdr>
            <w:top w:val="none" w:sz="0" w:space="0" w:color="auto"/>
            <w:left w:val="none" w:sz="0" w:space="0" w:color="auto"/>
            <w:bottom w:val="none" w:sz="0" w:space="0" w:color="auto"/>
            <w:right w:val="none" w:sz="0" w:space="0" w:color="auto"/>
          </w:divBdr>
          <w:divsChild>
            <w:div w:id="200671895">
              <w:marLeft w:val="0"/>
              <w:marRight w:val="0"/>
              <w:marTop w:val="0"/>
              <w:marBottom w:val="0"/>
              <w:divBdr>
                <w:top w:val="none" w:sz="0" w:space="0" w:color="auto"/>
                <w:left w:val="none" w:sz="0" w:space="0" w:color="auto"/>
                <w:bottom w:val="none" w:sz="0" w:space="0" w:color="auto"/>
                <w:right w:val="none" w:sz="0" w:space="0" w:color="auto"/>
              </w:divBdr>
              <w:divsChild>
                <w:div w:id="227964741">
                  <w:marLeft w:val="0"/>
                  <w:marRight w:val="0"/>
                  <w:marTop w:val="0"/>
                  <w:marBottom w:val="0"/>
                  <w:divBdr>
                    <w:top w:val="none" w:sz="0" w:space="0" w:color="auto"/>
                    <w:left w:val="none" w:sz="0" w:space="0" w:color="auto"/>
                    <w:bottom w:val="none" w:sz="0" w:space="0" w:color="auto"/>
                    <w:right w:val="none" w:sz="0" w:space="0" w:color="auto"/>
                  </w:divBdr>
                </w:div>
                <w:div w:id="749304327">
                  <w:marLeft w:val="0"/>
                  <w:marRight w:val="0"/>
                  <w:marTop w:val="0"/>
                  <w:marBottom w:val="0"/>
                  <w:divBdr>
                    <w:top w:val="none" w:sz="0" w:space="0" w:color="auto"/>
                    <w:left w:val="none" w:sz="0" w:space="0" w:color="auto"/>
                    <w:bottom w:val="none" w:sz="0" w:space="0" w:color="auto"/>
                    <w:right w:val="none" w:sz="0" w:space="0" w:color="auto"/>
                  </w:divBdr>
                </w:div>
              </w:divsChild>
            </w:div>
            <w:div w:id="328480487">
              <w:marLeft w:val="0"/>
              <w:marRight w:val="0"/>
              <w:marTop w:val="0"/>
              <w:marBottom w:val="0"/>
              <w:divBdr>
                <w:top w:val="none" w:sz="0" w:space="0" w:color="auto"/>
                <w:left w:val="none" w:sz="0" w:space="0" w:color="auto"/>
                <w:bottom w:val="none" w:sz="0" w:space="0" w:color="auto"/>
                <w:right w:val="none" w:sz="0" w:space="0" w:color="auto"/>
              </w:divBdr>
            </w:div>
            <w:div w:id="331839660">
              <w:marLeft w:val="0"/>
              <w:marRight w:val="0"/>
              <w:marTop w:val="105"/>
              <w:marBottom w:val="0"/>
              <w:divBdr>
                <w:top w:val="none" w:sz="0" w:space="0" w:color="auto"/>
                <w:left w:val="none" w:sz="0" w:space="0" w:color="auto"/>
                <w:bottom w:val="none" w:sz="0" w:space="0" w:color="auto"/>
                <w:right w:val="none" w:sz="0" w:space="0" w:color="auto"/>
              </w:divBdr>
              <w:divsChild>
                <w:div w:id="33433257">
                  <w:marLeft w:val="0"/>
                  <w:marRight w:val="0"/>
                  <w:marTop w:val="0"/>
                  <w:marBottom w:val="0"/>
                  <w:divBdr>
                    <w:top w:val="none" w:sz="0" w:space="0" w:color="auto"/>
                    <w:left w:val="none" w:sz="0" w:space="0" w:color="auto"/>
                    <w:bottom w:val="none" w:sz="0" w:space="0" w:color="auto"/>
                    <w:right w:val="none" w:sz="0" w:space="0" w:color="auto"/>
                  </w:divBdr>
                  <w:divsChild>
                    <w:div w:id="585725061">
                      <w:marLeft w:val="0"/>
                      <w:marRight w:val="0"/>
                      <w:marTop w:val="0"/>
                      <w:marBottom w:val="0"/>
                      <w:divBdr>
                        <w:top w:val="none" w:sz="0" w:space="0" w:color="auto"/>
                        <w:left w:val="none" w:sz="0" w:space="0" w:color="auto"/>
                        <w:bottom w:val="none" w:sz="0" w:space="0" w:color="auto"/>
                        <w:right w:val="none" w:sz="0" w:space="0" w:color="auto"/>
                      </w:divBdr>
                    </w:div>
                    <w:div w:id="1137258940">
                      <w:marLeft w:val="0"/>
                      <w:marRight w:val="0"/>
                      <w:marTop w:val="0"/>
                      <w:marBottom w:val="0"/>
                      <w:divBdr>
                        <w:top w:val="none" w:sz="0" w:space="0" w:color="auto"/>
                        <w:left w:val="none" w:sz="0" w:space="0" w:color="auto"/>
                        <w:bottom w:val="none" w:sz="0" w:space="0" w:color="auto"/>
                        <w:right w:val="none" w:sz="0" w:space="0" w:color="auto"/>
                      </w:divBdr>
                    </w:div>
                    <w:div w:id="1153108712">
                      <w:marLeft w:val="0"/>
                      <w:marRight w:val="0"/>
                      <w:marTop w:val="0"/>
                      <w:marBottom w:val="0"/>
                      <w:divBdr>
                        <w:top w:val="none" w:sz="0" w:space="0" w:color="auto"/>
                        <w:left w:val="none" w:sz="0" w:space="0" w:color="auto"/>
                        <w:bottom w:val="none" w:sz="0" w:space="0" w:color="auto"/>
                        <w:right w:val="none" w:sz="0" w:space="0" w:color="auto"/>
                      </w:divBdr>
                    </w:div>
                    <w:div w:id="1407651202">
                      <w:marLeft w:val="0"/>
                      <w:marRight w:val="0"/>
                      <w:marTop w:val="0"/>
                      <w:marBottom w:val="0"/>
                      <w:divBdr>
                        <w:top w:val="none" w:sz="0" w:space="0" w:color="auto"/>
                        <w:left w:val="none" w:sz="0" w:space="0" w:color="auto"/>
                        <w:bottom w:val="none" w:sz="0" w:space="0" w:color="auto"/>
                        <w:right w:val="none" w:sz="0" w:space="0" w:color="auto"/>
                      </w:divBdr>
                    </w:div>
                  </w:divsChild>
                </w:div>
                <w:div w:id="274480133">
                  <w:marLeft w:val="0"/>
                  <w:marRight w:val="0"/>
                  <w:marTop w:val="0"/>
                  <w:marBottom w:val="0"/>
                  <w:divBdr>
                    <w:top w:val="none" w:sz="0" w:space="0" w:color="auto"/>
                    <w:left w:val="none" w:sz="0" w:space="0" w:color="auto"/>
                    <w:bottom w:val="none" w:sz="0" w:space="0" w:color="auto"/>
                    <w:right w:val="none" w:sz="0" w:space="0" w:color="auto"/>
                  </w:divBdr>
                  <w:divsChild>
                    <w:div w:id="602688858">
                      <w:marLeft w:val="0"/>
                      <w:marRight w:val="0"/>
                      <w:marTop w:val="0"/>
                      <w:marBottom w:val="0"/>
                      <w:divBdr>
                        <w:top w:val="none" w:sz="0" w:space="0" w:color="auto"/>
                        <w:left w:val="none" w:sz="0" w:space="0" w:color="auto"/>
                        <w:bottom w:val="none" w:sz="0" w:space="0" w:color="auto"/>
                        <w:right w:val="none" w:sz="0" w:space="0" w:color="auto"/>
                      </w:divBdr>
                    </w:div>
                  </w:divsChild>
                </w:div>
                <w:div w:id="713238824">
                  <w:marLeft w:val="0"/>
                  <w:marRight w:val="0"/>
                  <w:marTop w:val="0"/>
                  <w:marBottom w:val="0"/>
                  <w:divBdr>
                    <w:top w:val="none" w:sz="0" w:space="0" w:color="auto"/>
                    <w:left w:val="none" w:sz="0" w:space="0" w:color="auto"/>
                    <w:bottom w:val="none" w:sz="0" w:space="0" w:color="auto"/>
                    <w:right w:val="none" w:sz="0" w:space="0" w:color="auto"/>
                  </w:divBdr>
                  <w:divsChild>
                    <w:div w:id="18744940">
                      <w:marLeft w:val="113"/>
                      <w:marRight w:val="0"/>
                      <w:marTop w:val="0"/>
                      <w:marBottom w:val="15"/>
                      <w:divBdr>
                        <w:top w:val="none" w:sz="0" w:space="0" w:color="auto"/>
                        <w:left w:val="none" w:sz="0" w:space="0" w:color="auto"/>
                        <w:bottom w:val="none" w:sz="0" w:space="0" w:color="auto"/>
                        <w:right w:val="none" w:sz="0" w:space="0" w:color="auto"/>
                      </w:divBdr>
                    </w:div>
                    <w:div w:id="100490983">
                      <w:marLeft w:val="0"/>
                      <w:marRight w:val="0"/>
                      <w:marTop w:val="0"/>
                      <w:marBottom w:val="0"/>
                      <w:divBdr>
                        <w:top w:val="none" w:sz="0" w:space="0" w:color="auto"/>
                        <w:left w:val="none" w:sz="0" w:space="0" w:color="auto"/>
                        <w:bottom w:val="none" w:sz="0" w:space="0" w:color="auto"/>
                        <w:right w:val="none" w:sz="0" w:space="0" w:color="auto"/>
                      </w:divBdr>
                    </w:div>
                    <w:div w:id="658658321">
                      <w:marLeft w:val="113"/>
                      <w:marRight w:val="0"/>
                      <w:marTop w:val="0"/>
                      <w:marBottom w:val="15"/>
                      <w:divBdr>
                        <w:top w:val="none" w:sz="0" w:space="0" w:color="auto"/>
                        <w:left w:val="none" w:sz="0" w:space="0" w:color="auto"/>
                        <w:bottom w:val="none" w:sz="0" w:space="0" w:color="auto"/>
                        <w:right w:val="none" w:sz="0" w:space="0" w:color="auto"/>
                      </w:divBdr>
                    </w:div>
                    <w:div w:id="974599752">
                      <w:marLeft w:val="0"/>
                      <w:marRight w:val="0"/>
                      <w:marTop w:val="0"/>
                      <w:marBottom w:val="0"/>
                      <w:divBdr>
                        <w:top w:val="none" w:sz="0" w:space="0" w:color="auto"/>
                        <w:left w:val="none" w:sz="0" w:space="0" w:color="auto"/>
                        <w:bottom w:val="none" w:sz="0" w:space="0" w:color="auto"/>
                        <w:right w:val="none" w:sz="0" w:space="0" w:color="auto"/>
                      </w:divBdr>
                    </w:div>
                    <w:div w:id="1084643024">
                      <w:marLeft w:val="0"/>
                      <w:marRight w:val="0"/>
                      <w:marTop w:val="0"/>
                      <w:marBottom w:val="0"/>
                      <w:divBdr>
                        <w:top w:val="none" w:sz="0" w:space="0" w:color="auto"/>
                        <w:left w:val="none" w:sz="0" w:space="0" w:color="auto"/>
                        <w:bottom w:val="none" w:sz="0" w:space="0" w:color="auto"/>
                        <w:right w:val="none" w:sz="0" w:space="0" w:color="auto"/>
                      </w:divBdr>
                    </w:div>
                    <w:div w:id="1743989757">
                      <w:marLeft w:val="0"/>
                      <w:marRight w:val="0"/>
                      <w:marTop w:val="0"/>
                      <w:marBottom w:val="0"/>
                      <w:divBdr>
                        <w:top w:val="none" w:sz="0" w:space="0" w:color="auto"/>
                        <w:left w:val="none" w:sz="0" w:space="0" w:color="auto"/>
                        <w:bottom w:val="none" w:sz="0" w:space="0" w:color="auto"/>
                        <w:right w:val="none" w:sz="0" w:space="0" w:color="auto"/>
                      </w:divBdr>
                    </w:div>
                    <w:div w:id="2055807650">
                      <w:marLeft w:val="113"/>
                      <w:marRight w:val="0"/>
                      <w:marTop w:val="0"/>
                      <w:marBottom w:val="15"/>
                      <w:divBdr>
                        <w:top w:val="none" w:sz="0" w:space="0" w:color="auto"/>
                        <w:left w:val="none" w:sz="0" w:space="0" w:color="auto"/>
                        <w:bottom w:val="none" w:sz="0" w:space="0" w:color="auto"/>
                        <w:right w:val="none" w:sz="0" w:space="0" w:color="auto"/>
                      </w:divBdr>
                    </w:div>
                  </w:divsChild>
                </w:div>
                <w:div w:id="832915290">
                  <w:marLeft w:val="0"/>
                  <w:marRight w:val="0"/>
                  <w:marTop w:val="0"/>
                  <w:marBottom w:val="0"/>
                  <w:divBdr>
                    <w:top w:val="none" w:sz="0" w:space="0" w:color="auto"/>
                    <w:left w:val="none" w:sz="0" w:space="0" w:color="auto"/>
                    <w:bottom w:val="none" w:sz="0" w:space="0" w:color="auto"/>
                    <w:right w:val="none" w:sz="0" w:space="0" w:color="auto"/>
                  </w:divBdr>
                  <w:divsChild>
                    <w:div w:id="275872427">
                      <w:marLeft w:val="0"/>
                      <w:marRight w:val="0"/>
                      <w:marTop w:val="0"/>
                      <w:marBottom w:val="0"/>
                      <w:divBdr>
                        <w:top w:val="none" w:sz="0" w:space="0" w:color="auto"/>
                        <w:left w:val="none" w:sz="0" w:space="0" w:color="auto"/>
                        <w:bottom w:val="none" w:sz="0" w:space="0" w:color="auto"/>
                        <w:right w:val="none" w:sz="0" w:space="0" w:color="auto"/>
                      </w:divBdr>
                    </w:div>
                  </w:divsChild>
                </w:div>
                <w:div w:id="921330176">
                  <w:marLeft w:val="0"/>
                  <w:marRight w:val="0"/>
                  <w:marTop w:val="0"/>
                  <w:marBottom w:val="0"/>
                  <w:divBdr>
                    <w:top w:val="none" w:sz="0" w:space="0" w:color="auto"/>
                    <w:left w:val="none" w:sz="0" w:space="0" w:color="auto"/>
                    <w:bottom w:val="none" w:sz="0" w:space="0" w:color="auto"/>
                    <w:right w:val="none" w:sz="0" w:space="0" w:color="auto"/>
                  </w:divBdr>
                </w:div>
                <w:div w:id="977153157">
                  <w:marLeft w:val="0"/>
                  <w:marRight w:val="0"/>
                  <w:marTop w:val="0"/>
                  <w:marBottom w:val="0"/>
                  <w:divBdr>
                    <w:top w:val="none" w:sz="0" w:space="0" w:color="auto"/>
                    <w:left w:val="none" w:sz="0" w:space="0" w:color="auto"/>
                    <w:bottom w:val="none" w:sz="0" w:space="0" w:color="auto"/>
                    <w:right w:val="none" w:sz="0" w:space="0" w:color="auto"/>
                  </w:divBdr>
                  <w:divsChild>
                    <w:div w:id="173885603">
                      <w:marLeft w:val="0"/>
                      <w:marRight w:val="0"/>
                      <w:marTop w:val="0"/>
                      <w:marBottom w:val="0"/>
                      <w:divBdr>
                        <w:top w:val="none" w:sz="0" w:space="0" w:color="auto"/>
                        <w:left w:val="none" w:sz="0" w:space="0" w:color="auto"/>
                        <w:bottom w:val="none" w:sz="0" w:space="0" w:color="auto"/>
                        <w:right w:val="none" w:sz="0" w:space="0" w:color="auto"/>
                      </w:divBdr>
                    </w:div>
                  </w:divsChild>
                </w:div>
                <w:div w:id="1109858126">
                  <w:marLeft w:val="0"/>
                  <w:marRight w:val="0"/>
                  <w:marTop w:val="0"/>
                  <w:marBottom w:val="0"/>
                  <w:divBdr>
                    <w:top w:val="none" w:sz="0" w:space="0" w:color="auto"/>
                    <w:left w:val="none" w:sz="0" w:space="0" w:color="auto"/>
                    <w:bottom w:val="none" w:sz="0" w:space="0" w:color="auto"/>
                    <w:right w:val="none" w:sz="0" w:space="0" w:color="auto"/>
                  </w:divBdr>
                  <w:divsChild>
                    <w:div w:id="981957392">
                      <w:marLeft w:val="0"/>
                      <w:marRight w:val="0"/>
                      <w:marTop w:val="0"/>
                      <w:marBottom w:val="0"/>
                      <w:divBdr>
                        <w:top w:val="none" w:sz="0" w:space="0" w:color="auto"/>
                        <w:left w:val="none" w:sz="0" w:space="0" w:color="auto"/>
                        <w:bottom w:val="none" w:sz="0" w:space="0" w:color="auto"/>
                        <w:right w:val="none" w:sz="0" w:space="0" w:color="auto"/>
                      </w:divBdr>
                    </w:div>
                    <w:div w:id="1004433618">
                      <w:marLeft w:val="0"/>
                      <w:marRight w:val="0"/>
                      <w:marTop w:val="0"/>
                      <w:marBottom w:val="0"/>
                      <w:divBdr>
                        <w:top w:val="none" w:sz="0" w:space="0" w:color="auto"/>
                        <w:left w:val="none" w:sz="0" w:space="0" w:color="auto"/>
                        <w:bottom w:val="none" w:sz="0" w:space="0" w:color="auto"/>
                        <w:right w:val="none" w:sz="0" w:space="0" w:color="auto"/>
                      </w:divBdr>
                    </w:div>
                  </w:divsChild>
                </w:div>
                <w:div w:id="1179151586">
                  <w:marLeft w:val="0"/>
                  <w:marRight w:val="0"/>
                  <w:marTop w:val="0"/>
                  <w:marBottom w:val="0"/>
                  <w:divBdr>
                    <w:top w:val="none" w:sz="0" w:space="0" w:color="auto"/>
                    <w:left w:val="none" w:sz="0" w:space="0" w:color="auto"/>
                    <w:bottom w:val="none" w:sz="0" w:space="0" w:color="auto"/>
                    <w:right w:val="none" w:sz="0" w:space="0" w:color="auto"/>
                  </w:divBdr>
                  <w:divsChild>
                    <w:div w:id="674578611">
                      <w:marLeft w:val="0"/>
                      <w:marRight w:val="0"/>
                      <w:marTop w:val="0"/>
                      <w:marBottom w:val="0"/>
                      <w:divBdr>
                        <w:top w:val="none" w:sz="0" w:space="0" w:color="auto"/>
                        <w:left w:val="none" w:sz="0" w:space="0" w:color="auto"/>
                        <w:bottom w:val="none" w:sz="0" w:space="0" w:color="auto"/>
                        <w:right w:val="none" w:sz="0" w:space="0" w:color="auto"/>
                      </w:divBdr>
                    </w:div>
                    <w:div w:id="1047608766">
                      <w:marLeft w:val="0"/>
                      <w:marRight w:val="0"/>
                      <w:marTop w:val="0"/>
                      <w:marBottom w:val="0"/>
                      <w:divBdr>
                        <w:top w:val="none" w:sz="0" w:space="0" w:color="auto"/>
                        <w:left w:val="none" w:sz="0" w:space="0" w:color="auto"/>
                        <w:bottom w:val="none" w:sz="0" w:space="0" w:color="auto"/>
                        <w:right w:val="none" w:sz="0" w:space="0" w:color="auto"/>
                      </w:divBdr>
                    </w:div>
                  </w:divsChild>
                </w:div>
                <w:div w:id="1249146889">
                  <w:marLeft w:val="0"/>
                  <w:marRight w:val="0"/>
                  <w:marTop w:val="0"/>
                  <w:marBottom w:val="0"/>
                  <w:divBdr>
                    <w:top w:val="none" w:sz="0" w:space="0" w:color="auto"/>
                    <w:left w:val="none" w:sz="0" w:space="0" w:color="auto"/>
                    <w:bottom w:val="none" w:sz="0" w:space="0" w:color="auto"/>
                    <w:right w:val="none" w:sz="0" w:space="0" w:color="auto"/>
                  </w:divBdr>
                  <w:divsChild>
                    <w:div w:id="384107836">
                      <w:marLeft w:val="0"/>
                      <w:marRight w:val="0"/>
                      <w:marTop w:val="0"/>
                      <w:marBottom w:val="0"/>
                      <w:divBdr>
                        <w:top w:val="none" w:sz="0" w:space="0" w:color="auto"/>
                        <w:left w:val="none" w:sz="0" w:space="0" w:color="auto"/>
                        <w:bottom w:val="none" w:sz="0" w:space="0" w:color="auto"/>
                        <w:right w:val="none" w:sz="0" w:space="0" w:color="auto"/>
                      </w:divBdr>
                    </w:div>
                    <w:div w:id="834952262">
                      <w:marLeft w:val="0"/>
                      <w:marRight w:val="0"/>
                      <w:marTop w:val="0"/>
                      <w:marBottom w:val="0"/>
                      <w:divBdr>
                        <w:top w:val="none" w:sz="0" w:space="0" w:color="auto"/>
                        <w:left w:val="none" w:sz="0" w:space="0" w:color="auto"/>
                        <w:bottom w:val="none" w:sz="0" w:space="0" w:color="auto"/>
                        <w:right w:val="none" w:sz="0" w:space="0" w:color="auto"/>
                      </w:divBdr>
                    </w:div>
                  </w:divsChild>
                </w:div>
                <w:div w:id="1820804602">
                  <w:marLeft w:val="0"/>
                  <w:marRight w:val="0"/>
                  <w:marTop w:val="0"/>
                  <w:marBottom w:val="0"/>
                  <w:divBdr>
                    <w:top w:val="none" w:sz="0" w:space="0" w:color="auto"/>
                    <w:left w:val="none" w:sz="0" w:space="0" w:color="auto"/>
                    <w:bottom w:val="none" w:sz="0" w:space="0" w:color="auto"/>
                    <w:right w:val="none" w:sz="0" w:space="0" w:color="auto"/>
                  </w:divBdr>
                  <w:divsChild>
                    <w:div w:id="1697850296">
                      <w:marLeft w:val="0"/>
                      <w:marRight w:val="0"/>
                      <w:marTop w:val="0"/>
                      <w:marBottom w:val="0"/>
                      <w:divBdr>
                        <w:top w:val="none" w:sz="0" w:space="0" w:color="auto"/>
                        <w:left w:val="none" w:sz="0" w:space="0" w:color="auto"/>
                        <w:bottom w:val="none" w:sz="0" w:space="0" w:color="auto"/>
                        <w:right w:val="none" w:sz="0" w:space="0" w:color="auto"/>
                      </w:divBdr>
                    </w:div>
                    <w:div w:id="18612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7633">
              <w:marLeft w:val="0"/>
              <w:marRight w:val="0"/>
              <w:marTop w:val="0"/>
              <w:marBottom w:val="0"/>
              <w:divBdr>
                <w:top w:val="none" w:sz="0" w:space="0" w:color="auto"/>
                <w:left w:val="none" w:sz="0" w:space="0" w:color="auto"/>
                <w:bottom w:val="none" w:sz="0" w:space="0" w:color="auto"/>
                <w:right w:val="none" w:sz="0" w:space="0" w:color="auto"/>
              </w:divBdr>
              <w:divsChild>
                <w:div w:id="413282835">
                  <w:marLeft w:val="0"/>
                  <w:marRight w:val="0"/>
                  <w:marTop w:val="0"/>
                  <w:marBottom w:val="0"/>
                  <w:divBdr>
                    <w:top w:val="none" w:sz="0" w:space="0" w:color="auto"/>
                    <w:left w:val="none" w:sz="0" w:space="0" w:color="auto"/>
                    <w:bottom w:val="none" w:sz="0" w:space="0" w:color="auto"/>
                    <w:right w:val="none" w:sz="0" w:space="0" w:color="auto"/>
                  </w:divBdr>
                </w:div>
              </w:divsChild>
            </w:div>
            <w:div w:id="533232227">
              <w:marLeft w:val="0"/>
              <w:marRight w:val="0"/>
              <w:marTop w:val="0"/>
              <w:marBottom w:val="0"/>
              <w:divBdr>
                <w:top w:val="none" w:sz="0" w:space="0" w:color="auto"/>
                <w:left w:val="none" w:sz="0" w:space="0" w:color="auto"/>
                <w:bottom w:val="none" w:sz="0" w:space="0" w:color="auto"/>
                <w:right w:val="none" w:sz="0" w:space="0" w:color="auto"/>
              </w:divBdr>
              <w:divsChild>
                <w:div w:id="33044781">
                  <w:marLeft w:val="113"/>
                  <w:marRight w:val="0"/>
                  <w:marTop w:val="0"/>
                  <w:marBottom w:val="15"/>
                  <w:divBdr>
                    <w:top w:val="none" w:sz="0" w:space="0" w:color="auto"/>
                    <w:left w:val="none" w:sz="0" w:space="0" w:color="auto"/>
                    <w:bottom w:val="none" w:sz="0" w:space="0" w:color="auto"/>
                    <w:right w:val="none" w:sz="0" w:space="0" w:color="auto"/>
                  </w:divBdr>
                </w:div>
                <w:div w:id="319968812">
                  <w:marLeft w:val="113"/>
                  <w:marRight w:val="0"/>
                  <w:marTop w:val="0"/>
                  <w:marBottom w:val="15"/>
                  <w:divBdr>
                    <w:top w:val="none" w:sz="0" w:space="0" w:color="auto"/>
                    <w:left w:val="none" w:sz="0" w:space="0" w:color="auto"/>
                    <w:bottom w:val="none" w:sz="0" w:space="0" w:color="auto"/>
                    <w:right w:val="none" w:sz="0" w:space="0" w:color="auto"/>
                  </w:divBdr>
                </w:div>
                <w:div w:id="452554474">
                  <w:marLeft w:val="0"/>
                  <w:marRight w:val="0"/>
                  <w:marTop w:val="0"/>
                  <w:marBottom w:val="0"/>
                  <w:divBdr>
                    <w:top w:val="none" w:sz="0" w:space="0" w:color="auto"/>
                    <w:left w:val="none" w:sz="0" w:space="0" w:color="auto"/>
                    <w:bottom w:val="none" w:sz="0" w:space="0" w:color="auto"/>
                    <w:right w:val="none" w:sz="0" w:space="0" w:color="auto"/>
                  </w:divBdr>
                </w:div>
                <w:div w:id="625544179">
                  <w:marLeft w:val="113"/>
                  <w:marRight w:val="0"/>
                  <w:marTop w:val="0"/>
                  <w:marBottom w:val="15"/>
                  <w:divBdr>
                    <w:top w:val="none" w:sz="0" w:space="0" w:color="auto"/>
                    <w:left w:val="none" w:sz="0" w:space="0" w:color="auto"/>
                    <w:bottom w:val="none" w:sz="0" w:space="0" w:color="auto"/>
                    <w:right w:val="none" w:sz="0" w:space="0" w:color="auto"/>
                  </w:divBdr>
                </w:div>
                <w:div w:id="788742716">
                  <w:marLeft w:val="0"/>
                  <w:marRight w:val="0"/>
                  <w:marTop w:val="0"/>
                  <w:marBottom w:val="0"/>
                  <w:divBdr>
                    <w:top w:val="none" w:sz="0" w:space="0" w:color="auto"/>
                    <w:left w:val="none" w:sz="0" w:space="0" w:color="auto"/>
                    <w:bottom w:val="none" w:sz="0" w:space="0" w:color="auto"/>
                    <w:right w:val="none" w:sz="0" w:space="0" w:color="auto"/>
                  </w:divBdr>
                </w:div>
                <w:div w:id="1307397107">
                  <w:marLeft w:val="0"/>
                  <w:marRight w:val="0"/>
                  <w:marTop w:val="0"/>
                  <w:marBottom w:val="0"/>
                  <w:divBdr>
                    <w:top w:val="none" w:sz="0" w:space="0" w:color="auto"/>
                    <w:left w:val="none" w:sz="0" w:space="0" w:color="auto"/>
                    <w:bottom w:val="none" w:sz="0" w:space="0" w:color="auto"/>
                    <w:right w:val="none" w:sz="0" w:space="0" w:color="auto"/>
                  </w:divBdr>
                </w:div>
                <w:div w:id="1329290507">
                  <w:marLeft w:val="0"/>
                  <w:marRight w:val="0"/>
                  <w:marTop w:val="0"/>
                  <w:marBottom w:val="0"/>
                  <w:divBdr>
                    <w:top w:val="none" w:sz="0" w:space="0" w:color="auto"/>
                    <w:left w:val="none" w:sz="0" w:space="0" w:color="auto"/>
                    <w:bottom w:val="none" w:sz="0" w:space="0" w:color="auto"/>
                    <w:right w:val="none" w:sz="0" w:space="0" w:color="auto"/>
                  </w:divBdr>
                </w:div>
                <w:div w:id="1593469343">
                  <w:marLeft w:val="0"/>
                  <w:marRight w:val="0"/>
                  <w:marTop w:val="0"/>
                  <w:marBottom w:val="0"/>
                  <w:divBdr>
                    <w:top w:val="none" w:sz="0" w:space="0" w:color="auto"/>
                    <w:left w:val="none" w:sz="0" w:space="0" w:color="auto"/>
                    <w:bottom w:val="none" w:sz="0" w:space="0" w:color="auto"/>
                    <w:right w:val="none" w:sz="0" w:space="0" w:color="auto"/>
                  </w:divBdr>
                </w:div>
                <w:div w:id="2010787404">
                  <w:marLeft w:val="113"/>
                  <w:marRight w:val="0"/>
                  <w:marTop w:val="0"/>
                  <w:marBottom w:val="15"/>
                  <w:divBdr>
                    <w:top w:val="none" w:sz="0" w:space="0" w:color="auto"/>
                    <w:left w:val="none" w:sz="0" w:space="0" w:color="auto"/>
                    <w:bottom w:val="none" w:sz="0" w:space="0" w:color="auto"/>
                    <w:right w:val="none" w:sz="0" w:space="0" w:color="auto"/>
                  </w:divBdr>
                </w:div>
              </w:divsChild>
            </w:div>
            <w:div w:id="577444261">
              <w:marLeft w:val="0"/>
              <w:marRight w:val="0"/>
              <w:marTop w:val="0"/>
              <w:marBottom w:val="0"/>
              <w:divBdr>
                <w:top w:val="none" w:sz="0" w:space="0" w:color="auto"/>
                <w:left w:val="none" w:sz="0" w:space="0" w:color="auto"/>
                <w:bottom w:val="none" w:sz="0" w:space="0" w:color="auto"/>
                <w:right w:val="none" w:sz="0" w:space="0" w:color="auto"/>
              </w:divBdr>
              <w:divsChild>
                <w:div w:id="503519398">
                  <w:marLeft w:val="0"/>
                  <w:marRight w:val="0"/>
                  <w:marTop w:val="0"/>
                  <w:marBottom w:val="0"/>
                  <w:divBdr>
                    <w:top w:val="none" w:sz="0" w:space="0" w:color="auto"/>
                    <w:left w:val="none" w:sz="0" w:space="0" w:color="auto"/>
                    <w:bottom w:val="none" w:sz="0" w:space="0" w:color="auto"/>
                    <w:right w:val="none" w:sz="0" w:space="0" w:color="auto"/>
                  </w:divBdr>
                </w:div>
              </w:divsChild>
            </w:div>
            <w:div w:id="1223172803">
              <w:marLeft w:val="0"/>
              <w:marRight w:val="0"/>
              <w:marTop w:val="0"/>
              <w:marBottom w:val="0"/>
              <w:divBdr>
                <w:top w:val="none" w:sz="0" w:space="0" w:color="auto"/>
                <w:left w:val="none" w:sz="0" w:space="0" w:color="auto"/>
                <w:bottom w:val="none" w:sz="0" w:space="0" w:color="auto"/>
                <w:right w:val="none" w:sz="0" w:space="0" w:color="auto"/>
              </w:divBdr>
              <w:divsChild>
                <w:div w:id="531961996">
                  <w:marLeft w:val="0"/>
                  <w:marRight w:val="0"/>
                  <w:marTop w:val="0"/>
                  <w:marBottom w:val="0"/>
                  <w:divBdr>
                    <w:top w:val="none" w:sz="0" w:space="0" w:color="auto"/>
                    <w:left w:val="none" w:sz="0" w:space="0" w:color="auto"/>
                    <w:bottom w:val="none" w:sz="0" w:space="0" w:color="auto"/>
                    <w:right w:val="none" w:sz="0" w:space="0" w:color="auto"/>
                  </w:divBdr>
                </w:div>
                <w:div w:id="800810523">
                  <w:marLeft w:val="0"/>
                  <w:marRight w:val="0"/>
                  <w:marTop w:val="0"/>
                  <w:marBottom w:val="0"/>
                  <w:divBdr>
                    <w:top w:val="none" w:sz="0" w:space="0" w:color="auto"/>
                    <w:left w:val="none" w:sz="0" w:space="0" w:color="auto"/>
                    <w:bottom w:val="none" w:sz="0" w:space="0" w:color="auto"/>
                    <w:right w:val="none" w:sz="0" w:space="0" w:color="auto"/>
                  </w:divBdr>
                </w:div>
              </w:divsChild>
            </w:div>
            <w:div w:id="1277642694">
              <w:marLeft w:val="0"/>
              <w:marRight w:val="0"/>
              <w:marTop w:val="0"/>
              <w:marBottom w:val="0"/>
              <w:divBdr>
                <w:top w:val="none" w:sz="0" w:space="0" w:color="auto"/>
                <w:left w:val="none" w:sz="0" w:space="0" w:color="auto"/>
                <w:bottom w:val="none" w:sz="0" w:space="0" w:color="auto"/>
                <w:right w:val="none" w:sz="0" w:space="0" w:color="auto"/>
              </w:divBdr>
              <w:divsChild>
                <w:div w:id="1258252784">
                  <w:marLeft w:val="0"/>
                  <w:marRight w:val="0"/>
                  <w:marTop w:val="0"/>
                  <w:marBottom w:val="0"/>
                  <w:divBdr>
                    <w:top w:val="none" w:sz="0" w:space="0" w:color="auto"/>
                    <w:left w:val="none" w:sz="0" w:space="0" w:color="auto"/>
                    <w:bottom w:val="none" w:sz="0" w:space="0" w:color="auto"/>
                    <w:right w:val="none" w:sz="0" w:space="0" w:color="auto"/>
                  </w:divBdr>
                </w:div>
                <w:div w:id="1276868535">
                  <w:marLeft w:val="0"/>
                  <w:marRight w:val="0"/>
                  <w:marTop w:val="0"/>
                  <w:marBottom w:val="0"/>
                  <w:divBdr>
                    <w:top w:val="none" w:sz="0" w:space="0" w:color="auto"/>
                    <w:left w:val="none" w:sz="0" w:space="0" w:color="auto"/>
                    <w:bottom w:val="none" w:sz="0" w:space="0" w:color="auto"/>
                    <w:right w:val="none" w:sz="0" w:space="0" w:color="auto"/>
                  </w:divBdr>
                </w:div>
                <w:div w:id="1371105656">
                  <w:marLeft w:val="0"/>
                  <w:marRight w:val="0"/>
                  <w:marTop w:val="0"/>
                  <w:marBottom w:val="0"/>
                  <w:divBdr>
                    <w:top w:val="none" w:sz="0" w:space="0" w:color="auto"/>
                    <w:left w:val="none" w:sz="0" w:space="0" w:color="auto"/>
                    <w:bottom w:val="none" w:sz="0" w:space="0" w:color="auto"/>
                    <w:right w:val="none" w:sz="0" w:space="0" w:color="auto"/>
                  </w:divBdr>
                </w:div>
                <w:div w:id="1593857529">
                  <w:marLeft w:val="0"/>
                  <w:marRight w:val="0"/>
                  <w:marTop w:val="0"/>
                  <w:marBottom w:val="0"/>
                  <w:divBdr>
                    <w:top w:val="none" w:sz="0" w:space="0" w:color="auto"/>
                    <w:left w:val="none" w:sz="0" w:space="0" w:color="auto"/>
                    <w:bottom w:val="none" w:sz="0" w:space="0" w:color="auto"/>
                    <w:right w:val="none" w:sz="0" w:space="0" w:color="auto"/>
                  </w:divBdr>
                </w:div>
              </w:divsChild>
            </w:div>
            <w:div w:id="1527020780">
              <w:marLeft w:val="0"/>
              <w:marRight w:val="0"/>
              <w:marTop w:val="0"/>
              <w:marBottom w:val="0"/>
              <w:divBdr>
                <w:top w:val="none" w:sz="0" w:space="0" w:color="auto"/>
                <w:left w:val="none" w:sz="0" w:space="0" w:color="auto"/>
                <w:bottom w:val="none" w:sz="0" w:space="0" w:color="auto"/>
                <w:right w:val="none" w:sz="0" w:space="0" w:color="auto"/>
              </w:divBdr>
              <w:divsChild>
                <w:div w:id="68164692">
                  <w:marLeft w:val="0"/>
                  <w:marRight w:val="0"/>
                  <w:marTop w:val="0"/>
                  <w:marBottom w:val="0"/>
                  <w:divBdr>
                    <w:top w:val="none" w:sz="0" w:space="0" w:color="auto"/>
                    <w:left w:val="none" w:sz="0" w:space="0" w:color="auto"/>
                    <w:bottom w:val="none" w:sz="0" w:space="0" w:color="auto"/>
                    <w:right w:val="none" w:sz="0" w:space="0" w:color="auto"/>
                  </w:divBdr>
                </w:div>
              </w:divsChild>
            </w:div>
            <w:div w:id="1571771646">
              <w:marLeft w:val="0"/>
              <w:marRight w:val="0"/>
              <w:marTop w:val="0"/>
              <w:marBottom w:val="0"/>
              <w:divBdr>
                <w:top w:val="none" w:sz="0" w:space="0" w:color="auto"/>
                <w:left w:val="none" w:sz="0" w:space="0" w:color="auto"/>
                <w:bottom w:val="none" w:sz="0" w:space="0" w:color="auto"/>
                <w:right w:val="none" w:sz="0" w:space="0" w:color="auto"/>
              </w:divBdr>
              <w:divsChild>
                <w:div w:id="1724476513">
                  <w:marLeft w:val="0"/>
                  <w:marRight w:val="0"/>
                  <w:marTop w:val="0"/>
                  <w:marBottom w:val="0"/>
                  <w:divBdr>
                    <w:top w:val="none" w:sz="0" w:space="0" w:color="auto"/>
                    <w:left w:val="none" w:sz="0" w:space="0" w:color="auto"/>
                    <w:bottom w:val="none" w:sz="0" w:space="0" w:color="auto"/>
                    <w:right w:val="none" w:sz="0" w:space="0" w:color="auto"/>
                  </w:divBdr>
                </w:div>
              </w:divsChild>
            </w:div>
            <w:div w:id="1611620152">
              <w:marLeft w:val="0"/>
              <w:marRight w:val="0"/>
              <w:marTop w:val="0"/>
              <w:marBottom w:val="0"/>
              <w:divBdr>
                <w:top w:val="none" w:sz="0" w:space="0" w:color="auto"/>
                <w:left w:val="none" w:sz="0" w:space="0" w:color="auto"/>
                <w:bottom w:val="none" w:sz="0" w:space="0" w:color="auto"/>
                <w:right w:val="none" w:sz="0" w:space="0" w:color="auto"/>
              </w:divBdr>
              <w:divsChild>
                <w:div w:id="7871171">
                  <w:marLeft w:val="0"/>
                  <w:marRight w:val="0"/>
                  <w:marTop w:val="0"/>
                  <w:marBottom w:val="0"/>
                  <w:divBdr>
                    <w:top w:val="none" w:sz="0" w:space="0" w:color="auto"/>
                    <w:left w:val="none" w:sz="0" w:space="0" w:color="auto"/>
                    <w:bottom w:val="none" w:sz="0" w:space="0" w:color="auto"/>
                    <w:right w:val="none" w:sz="0" w:space="0" w:color="auto"/>
                  </w:divBdr>
                </w:div>
                <w:div w:id="733359830">
                  <w:marLeft w:val="0"/>
                  <w:marRight w:val="0"/>
                  <w:marTop w:val="0"/>
                  <w:marBottom w:val="0"/>
                  <w:divBdr>
                    <w:top w:val="none" w:sz="0" w:space="0" w:color="auto"/>
                    <w:left w:val="none" w:sz="0" w:space="0" w:color="auto"/>
                    <w:bottom w:val="none" w:sz="0" w:space="0" w:color="auto"/>
                    <w:right w:val="none" w:sz="0" w:space="0" w:color="auto"/>
                  </w:divBdr>
                </w:div>
                <w:div w:id="791948538">
                  <w:marLeft w:val="0"/>
                  <w:marRight w:val="0"/>
                  <w:marTop w:val="0"/>
                  <w:marBottom w:val="0"/>
                  <w:divBdr>
                    <w:top w:val="none" w:sz="0" w:space="0" w:color="auto"/>
                    <w:left w:val="none" w:sz="0" w:space="0" w:color="auto"/>
                    <w:bottom w:val="none" w:sz="0" w:space="0" w:color="auto"/>
                    <w:right w:val="none" w:sz="0" w:space="0" w:color="auto"/>
                  </w:divBdr>
                </w:div>
                <w:div w:id="1176388357">
                  <w:marLeft w:val="0"/>
                  <w:marRight w:val="0"/>
                  <w:marTop w:val="0"/>
                  <w:marBottom w:val="0"/>
                  <w:divBdr>
                    <w:top w:val="none" w:sz="0" w:space="0" w:color="auto"/>
                    <w:left w:val="none" w:sz="0" w:space="0" w:color="auto"/>
                    <w:bottom w:val="none" w:sz="0" w:space="0" w:color="auto"/>
                    <w:right w:val="none" w:sz="0" w:space="0" w:color="auto"/>
                  </w:divBdr>
                </w:div>
                <w:div w:id="1213036676">
                  <w:marLeft w:val="0"/>
                  <w:marRight w:val="0"/>
                  <w:marTop w:val="0"/>
                  <w:marBottom w:val="0"/>
                  <w:divBdr>
                    <w:top w:val="none" w:sz="0" w:space="0" w:color="auto"/>
                    <w:left w:val="none" w:sz="0" w:space="0" w:color="auto"/>
                    <w:bottom w:val="none" w:sz="0" w:space="0" w:color="auto"/>
                    <w:right w:val="none" w:sz="0" w:space="0" w:color="auto"/>
                  </w:divBdr>
                </w:div>
                <w:div w:id="2113742956">
                  <w:marLeft w:val="0"/>
                  <w:marRight w:val="0"/>
                  <w:marTop w:val="0"/>
                  <w:marBottom w:val="0"/>
                  <w:divBdr>
                    <w:top w:val="none" w:sz="0" w:space="0" w:color="auto"/>
                    <w:left w:val="none" w:sz="0" w:space="0" w:color="auto"/>
                    <w:bottom w:val="none" w:sz="0" w:space="0" w:color="auto"/>
                    <w:right w:val="none" w:sz="0" w:space="0" w:color="auto"/>
                  </w:divBdr>
                </w:div>
              </w:divsChild>
            </w:div>
            <w:div w:id="1909877735">
              <w:marLeft w:val="0"/>
              <w:marRight w:val="0"/>
              <w:marTop w:val="0"/>
              <w:marBottom w:val="0"/>
              <w:divBdr>
                <w:top w:val="none" w:sz="0" w:space="0" w:color="auto"/>
                <w:left w:val="none" w:sz="0" w:space="0" w:color="auto"/>
                <w:bottom w:val="none" w:sz="0" w:space="0" w:color="auto"/>
                <w:right w:val="none" w:sz="0" w:space="0" w:color="auto"/>
              </w:divBdr>
              <w:divsChild>
                <w:div w:id="136144578">
                  <w:marLeft w:val="0"/>
                  <w:marRight w:val="0"/>
                  <w:marTop w:val="0"/>
                  <w:marBottom w:val="0"/>
                  <w:divBdr>
                    <w:top w:val="none" w:sz="0" w:space="0" w:color="auto"/>
                    <w:left w:val="none" w:sz="0" w:space="0" w:color="auto"/>
                    <w:bottom w:val="none" w:sz="0" w:space="0" w:color="auto"/>
                    <w:right w:val="none" w:sz="0" w:space="0" w:color="auto"/>
                  </w:divBdr>
                </w:div>
                <w:div w:id="651443694">
                  <w:marLeft w:val="0"/>
                  <w:marRight w:val="0"/>
                  <w:marTop w:val="0"/>
                  <w:marBottom w:val="0"/>
                  <w:divBdr>
                    <w:top w:val="none" w:sz="0" w:space="0" w:color="auto"/>
                    <w:left w:val="none" w:sz="0" w:space="0" w:color="auto"/>
                    <w:bottom w:val="none" w:sz="0" w:space="0" w:color="auto"/>
                    <w:right w:val="none" w:sz="0" w:space="0" w:color="auto"/>
                  </w:divBdr>
                </w:div>
                <w:div w:id="698044275">
                  <w:marLeft w:val="0"/>
                  <w:marRight w:val="0"/>
                  <w:marTop w:val="0"/>
                  <w:marBottom w:val="0"/>
                  <w:divBdr>
                    <w:top w:val="none" w:sz="0" w:space="0" w:color="auto"/>
                    <w:left w:val="none" w:sz="0" w:space="0" w:color="auto"/>
                    <w:bottom w:val="none" w:sz="0" w:space="0" w:color="auto"/>
                    <w:right w:val="none" w:sz="0" w:space="0" w:color="auto"/>
                  </w:divBdr>
                </w:div>
                <w:div w:id="1026254065">
                  <w:marLeft w:val="0"/>
                  <w:marRight w:val="0"/>
                  <w:marTop w:val="0"/>
                  <w:marBottom w:val="0"/>
                  <w:divBdr>
                    <w:top w:val="none" w:sz="0" w:space="0" w:color="auto"/>
                    <w:left w:val="none" w:sz="0" w:space="0" w:color="auto"/>
                    <w:bottom w:val="none" w:sz="0" w:space="0" w:color="auto"/>
                    <w:right w:val="none" w:sz="0" w:space="0" w:color="auto"/>
                  </w:divBdr>
                </w:div>
                <w:div w:id="1447309962">
                  <w:marLeft w:val="0"/>
                  <w:marRight w:val="0"/>
                  <w:marTop w:val="0"/>
                  <w:marBottom w:val="0"/>
                  <w:divBdr>
                    <w:top w:val="none" w:sz="0" w:space="0" w:color="auto"/>
                    <w:left w:val="none" w:sz="0" w:space="0" w:color="auto"/>
                    <w:bottom w:val="none" w:sz="0" w:space="0" w:color="auto"/>
                    <w:right w:val="none" w:sz="0" w:space="0" w:color="auto"/>
                  </w:divBdr>
                </w:div>
              </w:divsChild>
            </w:div>
            <w:div w:id="1979652168">
              <w:marLeft w:val="0"/>
              <w:marRight w:val="0"/>
              <w:marTop w:val="0"/>
              <w:marBottom w:val="0"/>
              <w:divBdr>
                <w:top w:val="none" w:sz="0" w:space="0" w:color="auto"/>
                <w:left w:val="none" w:sz="0" w:space="0" w:color="auto"/>
                <w:bottom w:val="none" w:sz="0" w:space="0" w:color="auto"/>
                <w:right w:val="none" w:sz="0" w:space="0" w:color="auto"/>
              </w:divBdr>
              <w:divsChild>
                <w:div w:id="1396128134">
                  <w:marLeft w:val="0"/>
                  <w:marRight w:val="0"/>
                  <w:marTop w:val="0"/>
                  <w:marBottom w:val="0"/>
                  <w:divBdr>
                    <w:top w:val="none" w:sz="0" w:space="0" w:color="auto"/>
                    <w:left w:val="none" w:sz="0" w:space="0" w:color="auto"/>
                    <w:bottom w:val="none" w:sz="0" w:space="0" w:color="auto"/>
                    <w:right w:val="none" w:sz="0" w:space="0" w:color="auto"/>
                  </w:divBdr>
                </w:div>
                <w:div w:id="1805731037">
                  <w:marLeft w:val="0"/>
                  <w:marRight w:val="0"/>
                  <w:marTop w:val="0"/>
                  <w:marBottom w:val="0"/>
                  <w:divBdr>
                    <w:top w:val="none" w:sz="0" w:space="0" w:color="auto"/>
                    <w:left w:val="none" w:sz="0" w:space="0" w:color="auto"/>
                    <w:bottom w:val="none" w:sz="0" w:space="0" w:color="auto"/>
                    <w:right w:val="none" w:sz="0" w:space="0" w:color="auto"/>
                  </w:divBdr>
                </w:div>
              </w:divsChild>
            </w:div>
            <w:div w:id="2058503656">
              <w:marLeft w:val="0"/>
              <w:marRight w:val="0"/>
              <w:marTop w:val="0"/>
              <w:marBottom w:val="0"/>
              <w:divBdr>
                <w:top w:val="none" w:sz="0" w:space="0" w:color="auto"/>
                <w:left w:val="none" w:sz="0" w:space="0" w:color="auto"/>
                <w:bottom w:val="none" w:sz="0" w:space="0" w:color="auto"/>
                <w:right w:val="none" w:sz="0" w:space="0" w:color="auto"/>
              </w:divBdr>
              <w:divsChild>
                <w:div w:id="953295284">
                  <w:marLeft w:val="0"/>
                  <w:marRight w:val="0"/>
                  <w:marTop w:val="0"/>
                  <w:marBottom w:val="0"/>
                  <w:divBdr>
                    <w:top w:val="none" w:sz="0" w:space="0" w:color="auto"/>
                    <w:left w:val="none" w:sz="0" w:space="0" w:color="auto"/>
                    <w:bottom w:val="none" w:sz="0" w:space="0" w:color="auto"/>
                    <w:right w:val="none" w:sz="0" w:space="0" w:color="auto"/>
                  </w:divBdr>
                </w:div>
                <w:div w:id="1260137288">
                  <w:marLeft w:val="0"/>
                  <w:marRight w:val="0"/>
                  <w:marTop w:val="0"/>
                  <w:marBottom w:val="0"/>
                  <w:divBdr>
                    <w:top w:val="none" w:sz="0" w:space="0" w:color="auto"/>
                    <w:left w:val="none" w:sz="0" w:space="0" w:color="auto"/>
                    <w:bottom w:val="none" w:sz="0" w:space="0" w:color="auto"/>
                    <w:right w:val="none" w:sz="0" w:space="0" w:color="auto"/>
                  </w:divBdr>
                </w:div>
                <w:div w:id="16464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91093">
      <w:bodyDiv w:val="1"/>
      <w:marLeft w:val="0"/>
      <w:marRight w:val="0"/>
      <w:marTop w:val="0"/>
      <w:marBottom w:val="0"/>
      <w:divBdr>
        <w:top w:val="none" w:sz="0" w:space="0" w:color="auto"/>
        <w:left w:val="none" w:sz="0" w:space="0" w:color="auto"/>
        <w:bottom w:val="none" w:sz="0" w:space="0" w:color="auto"/>
        <w:right w:val="none" w:sz="0" w:space="0" w:color="auto"/>
      </w:divBdr>
    </w:div>
    <w:div w:id="2102220666">
      <w:bodyDiv w:val="1"/>
      <w:marLeft w:val="0"/>
      <w:marRight w:val="0"/>
      <w:marTop w:val="0"/>
      <w:marBottom w:val="0"/>
      <w:divBdr>
        <w:top w:val="none" w:sz="0" w:space="0" w:color="auto"/>
        <w:left w:val="none" w:sz="0" w:space="0" w:color="auto"/>
        <w:bottom w:val="none" w:sz="0" w:space="0" w:color="auto"/>
        <w:right w:val="none" w:sz="0" w:space="0" w:color="auto"/>
      </w:divBdr>
    </w:div>
    <w:div w:id="2115392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2.bin"/><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advwpsis09:8080/SiteScope/servlet/Main"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yperlink" Target="http://10.150.3.55:7600/console" TargetMode="External"/><Relationship Id="rId27" Type="http://schemas.openxmlformats.org/officeDocument/2006/relationships/image" Target="media/image13.png"/><Relationship Id="rId30" Type="http://schemas.openxmlformats.org/officeDocument/2006/relationships/hyperlink" Target="http://10.150.3.55:7600/console" TargetMode="External"/><Relationship Id="rId35" Type="http://schemas.openxmlformats.org/officeDocument/2006/relationships/hyperlink" Target="http://10.150.3.55:7600/console" TargetMode="External"/><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hyperlink" Target="http://10.150.22.94:6300/"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wmf"/><Relationship Id="rId38" Type="http://schemas.openxmlformats.org/officeDocument/2006/relationships/image" Target="media/image20.wmf"/><Relationship Id="rId46" Type="http://schemas.openxmlformats.org/officeDocument/2006/relationships/image" Target="media/image27.emf"/><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8.wmf"/><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w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hyperlink" Target="http://10.150.22.94:6300/console" TargetMode="Externa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oleObject" Target="embeddings/oleObject5.bin"/><Relationship Id="rId34" Type="http://schemas.openxmlformats.org/officeDocument/2006/relationships/oleObject" Target="embeddings/oleObject4.bin"/><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smart\AppData\Local\Microsoft\Windows\Temporary%20Internet%20Files\Content.Outlook\37O00YZD\ITS%20Documentation%20Template%20IJ-DS-20080618-r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009C2-3F27-4E0E-B325-3E840A2B4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ITS Documentation Template IJ-DS-20080618-r4</Template>
  <TotalTime>21</TotalTime>
  <Pages>59</Pages>
  <Words>7614</Words>
  <Characters>43402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ADFCA EBS HLD</vt:lpstr>
    </vt:vector>
  </TitlesOfParts>
  <Company>ADWEA</Company>
  <LinksUpToDate>false</LinksUpToDate>
  <CharactersWithSpaces>50915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ADFCA EBS HLD</dc:title>
  <dc:subject>HLD</dc:subject>
  <dc:creator>Veera Kumar</dc:creator>
  <cp:keywords/>
  <dc:description/>
  <cp:lastModifiedBy>Muhammad Ahmad Hussain</cp:lastModifiedBy>
  <cp:revision>8</cp:revision>
  <cp:lastPrinted>2011-02-07T10:23:00Z</cp:lastPrinted>
  <dcterms:created xsi:type="dcterms:W3CDTF">2014-02-12T08:56:00Z</dcterms:created>
  <dcterms:modified xsi:type="dcterms:W3CDTF">2014-03-16T05:51:00Z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David Smart</vt:lpwstr>
  </property>
  <property fmtid="{D5CDD505-2E9C-101B-9397-08002B2CF9AE}" pid="3" name="_NewReviewCycle">
    <vt:lpwstr/>
  </property>
</Properties>
</file>